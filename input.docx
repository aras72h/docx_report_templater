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7350D" w14:textId="77777777" w:rsidR="00156666" w:rsidRPr="00A74EA9" w:rsidRDefault="00A74EA9" w:rsidP="001A5175">
      <w:pPr>
        <w:pStyle w:val="Heading1"/>
        <w:bidi/>
        <w:rPr>
          <w:sz w:val="8"/>
          <w:szCs w:val="8"/>
          <w:rtl/>
        </w:rPr>
      </w:pPr>
      <w:r w:rsidRPr="00A74EA9">
        <w:rPr>
          <w:rFonts w:hint="cs"/>
          <w:noProof/>
          <w:sz w:val="8"/>
          <w:szCs w:val="8"/>
          <w:rtl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7696353F" wp14:editId="7B859FE1">
                <wp:simplePos x="0" y="0"/>
                <wp:positionH relativeFrom="column">
                  <wp:posOffset>4758969</wp:posOffset>
                </wp:positionH>
                <wp:positionV relativeFrom="page">
                  <wp:posOffset>2165299</wp:posOffset>
                </wp:positionV>
                <wp:extent cx="806400" cy="72288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399" cy="7228800"/>
                          <a:chOff x="0" y="-19050"/>
                          <a:chExt cx="803937" cy="7230635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95416" y="-19050"/>
                            <a:ext cx="59372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E020EA" w14:textId="2D60B0B2" w:rsidR="00263436" w:rsidRPr="00543081" w:rsidRDefault="002842D9" w:rsidP="008B2484">
                              <w:pPr>
                                <w:bidi/>
                                <w:ind w:left="12" w:right="0"/>
                                <w:jc w:val="center"/>
                                <w:rPr>
                                  <w:rFonts w:ascii="IranNastaliq" w:hAnsi="IranNastaliq" w:cs="IranNastaliq"/>
                                  <w:lang w:bidi="fa-IR"/>
                                </w:rPr>
                              </w:pPr>
                              <w:r w:rsidRPr="002842D9">
                                <w:rPr>
                                  <w:rFonts w:ascii="IranNastaliq" w:hAnsi="IranNastaliq" w:cs="IranNastaliq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2842D9">
                                <w:rPr>
                                  <w:rFonts w:ascii="IranNastaliq" w:hAnsi="IranNastaliq" w:cs="IranNastaliq"/>
                                </w:rPr>
                                <w:t>PriorityTitle</w:t>
                              </w:r>
                              <w:proofErr w:type="spellEnd"/>
                              <w:r w:rsidRPr="002842D9">
                                <w:rPr>
                                  <w:rFonts w:ascii="IranNastaliq" w:hAnsi="IranNastaliq" w:cs="IranNastaliq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5903" y="755374"/>
                            <a:ext cx="77724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98CBB5" w14:textId="6AE1A0A9" w:rsidR="00263436" w:rsidRPr="00B87C18" w:rsidRDefault="002B3BE2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2B3BE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="002C75C2" w:rsidRPr="002C75C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NetworkName</w:t>
                              </w:r>
                              <w:proofErr w:type="spellEnd"/>
                              <w:r w:rsidRPr="002B3BE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7952" y="1200647"/>
                            <a:ext cx="78803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36B643" w14:textId="48C44DC4" w:rsidR="00263436" w:rsidRPr="00B87C18" w:rsidRDefault="00532DC6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532D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532D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PTitle</w:t>
                              </w:r>
                              <w:proofErr w:type="spellEnd"/>
                              <w:r w:rsidRPr="00532D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952" y="2520564"/>
                            <a:ext cx="788035" cy="554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E2401E" w14:textId="2461CF7A" w:rsidR="00CA487F" w:rsidRPr="00580FFD" w:rsidRDefault="00CA487F" w:rsidP="00A12E8B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</w:rPr>
                              </w:pPr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</w:rPr>
                                <w:t>ReleaseDate</w:t>
                              </w:r>
                              <w:proofErr w:type="spellEnd"/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  <w:rtl/>
                                </w:rPr>
                                <w:t>}</w:t>
                              </w:r>
                            </w:p>
                            <w:p w14:paraId="3FEBA259" w14:textId="3ACA1433" w:rsidR="00A12E8B" w:rsidRPr="00580FFD" w:rsidRDefault="00A12E8B" w:rsidP="00A12E8B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4"/>
                                  <w:szCs w:val="14"/>
                                  <w:rtl/>
                                </w:rPr>
                              </w:pPr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4"/>
                                  <w:szCs w:val="14"/>
                                </w:rPr>
                                <w:t>{start} - {end}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3387256"/>
                            <a:ext cx="791845" cy="1097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63F1C3" w14:textId="3A88B40C" w:rsidR="00263436" w:rsidRPr="00B87C18" w:rsidRDefault="007D47C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7D47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r w:rsidRPr="007D47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content</w:t>
                              </w:r>
                              <w:r w:rsidRPr="007D47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5903" y="5740842"/>
                            <a:ext cx="788034" cy="555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A43F36" w14:textId="77777777" w:rsidR="00263436" w:rsidRPr="007100E2" w:rsidRDefault="00263436" w:rsidP="0065476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7952" y="2019632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B6C3AF" w14:textId="77777777" w:rsidR="00263436" w:rsidRPr="002C3E70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محتوا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یی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6520070"/>
                            <a:ext cx="788035" cy="691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A5EF16" w14:textId="09451105" w:rsidR="00263436" w:rsidRPr="00B87C18" w:rsidRDefault="00A4019A" w:rsidP="00B5153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A4019A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r w:rsidRPr="00A4019A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Keyword</w:t>
                              </w:r>
                              <w:r w:rsidRPr="00A4019A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952" y="5239910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C3EC0" w14:textId="362022C8" w:rsidR="00263436" w:rsidRPr="002C3E70" w:rsidRDefault="00A81292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A8129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A8129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FormatTypeTaggingName</w:t>
                              </w:r>
                              <w:proofErr w:type="spellEnd"/>
                              <w:r w:rsidRPr="00A8129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4794637"/>
                            <a:ext cx="784225" cy="255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E1008D" w14:textId="4DD6A58C" w:rsidR="00263436" w:rsidRPr="00B87C18" w:rsidRDefault="006904AF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6904AF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6904AF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LiveBroadcastModeName</w:t>
                              </w:r>
                              <w:proofErr w:type="spellEnd"/>
                              <w:r w:rsidRPr="006904AF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6353F" id="Group 31" o:spid="_x0000_s1026" style="position:absolute;left:0;text-align:left;margin-left:374.7pt;margin-top:170.5pt;width:63.5pt;height:569.2pt;z-index:251662336;mso-position-vertical-relative:page;mso-width-relative:margin;mso-height-relative:margin" coordorigin=",-190" coordsize="8039,7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">
                <v:rect id="Rectangle 22" o:spid="_x0000_s1027" style="position:absolute;left:954;top:-190;width:5937;height:4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" filled="f" stroked="f" strokeweight="1.25pt">
                  <v:textbox inset="0,0,0,0">
                    <w:txbxContent>
                      <w:p w14:paraId="75E020EA" w14:textId="2D60B0B2" w:rsidR="00263436" w:rsidRPr="00543081" w:rsidRDefault="002842D9" w:rsidP="008B2484">
                        <w:pPr>
                          <w:bidi/>
                          <w:ind w:left="12" w:right="0"/>
                          <w:jc w:val="center"/>
                          <w:rPr>
                            <w:rFonts w:ascii="IranNastaliq" w:hAnsi="IranNastaliq" w:cs="IranNastaliq"/>
                            <w:lang w:bidi="fa-IR"/>
                          </w:rPr>
                        </w:pPr>
                        <w:r w:rsidRPr="002842D9">
                          <w:rPr>
                            <w:rFonts w:ascii="IranNastaliq" w:hAnsi="IranNastaliq" w:cs="IranNastaliq"/>
                            <w:rtl/>
                          </w:rPr>
                          <w:t>{</w:t>
                        </w:r>
                        <w:proofErr w:type="spellStart"/>
                        <w:r w:rsidRPr="002842D9">
                          <w:rPr>
                            <w:rFonts w:ascii="IranNastaliq" w:hAnsi="IranNastaliq" w:cs="IranNastaliq"/>
                          </w:rPr>
                          <w:t>PriorityTitle</w:t>
                        </w:r>
                        <w:proofErr w:type="spellEnd"/>
                        <w:r w:rsidRPr="002842D9">
                          <w:rPr>
                            <w:rFonts w:ascii="IranNastaliq" w:hAnsi="IranNastaliq" w:cs="IranNastaliq"/>
                            <w:rtl/>
                          </w:rPr>
                          <w:t>}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59;top:7553;width:7772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" filled="f" stroked="f" strokeweight=".5pt">
                  <v:textbox>
                    <w:txbxContent>
                      <w:p w14:paraId="0398CBB5" w14:textId="6AE1A0A9" w:rsidR="00263436" w:rsidRPr="00B87C18" w:rsidRDefault="002B3BE2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2B3BE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="002C75C2" w:rsidRPr="002C75C2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NetworkName</w:t>
                        </w:r>
                        <w:proofErr w:type="spellEnd"/>
                        <w:r w:rsidRPr="002B3BE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" o:spid="_x0000_s1029" type="#_x0000_t202" style="position:absolute;left:79;top:12006;width:7880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7A36B643" w14:textId="48C44DC4" w:rsidR="00263436" w:rsidRPr="00B87C18" w:rsidRDefault="00532DC6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532D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532DC6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PTitle</w:t>
                        </w:r>
                        <w:proofErr w:type="spellEnd"/>
                        <w:r w:rsidRPr="00532D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3" o:spid="_x0000_s1030" type="#_x0000_t202" style="position:absolute;left:79;top:25205;width:7880;height:5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" filled="f" stroked="f" strokeweight=".5pt">
                  <v:textbox>
                    <w:txbxContent>
                      <w:p w14:paraId="09E2401E" w14:textId="2461CF7A" w:rsidR="00CA487F" w:rsidRPr="00580FFD" w:rsidRDefault="00CA487F" w:rsidP="00A12E8B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</w:rPr>
                        </w:pPr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  <w:rtl/>
                          </w:rPr>
                          <w:t>{</w:t>
                        </w:r>
                        <w:proofErr w:type="spellStart"/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</w:rPr>
                          <w:t>ReleaseDate</w:t>
                        </w:r>
                        <w:proofErr w:type="spellEnd"/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  <w:rtl/>
                          </w:rPr>
                          <w:t>}</w:t>
                        </w:r>
                      </w:p>
                      <w:p w14:paraId="3FEBA259" w14:textId="3ACA1433" w:rsidR="00A12E8B" w:rsidRPr="00580FFD" w:rsidRDefault="00A12E8B" w:rsidP="00A12E8B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sz w:val="14"/>
                            <w:szCs w:val="14"/>
                            <w:rtl/>
                          </w:rPr>
                        </w:pPr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4"/>
                            <w:szCs w:val="14"/>
                          </w:rPr>
                          <w:t>{start} - {end}</w:t>
                        </w:r>
                      </w:p>
                    </w:txbxContent>
                  </v:textbox>
                </v:shape>
                <v:shape id="Text Box 7" o:spid="_x0000_s1031" type="#_x0000_t202" style="position:absolute;top:33872;width:7918;height:10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" filled="f" stroked="f" strokeweight=".5pt">
                  <v:textbox inset="5mm,,5mm">
                    <w:txbxContent>
                      <w:p w14:paraId="5463F1C3" w14:textId="3A88B40C" w:rsidR="00263436" w:rsidRPr="00B87C18" w:rsidRDefault="007D47C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7D47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r w:rsidRPr="007D47C6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content</w:t>
                        </w:r>
                        <w:r w:rsidRPr="007D47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_x0000_s1032" type="#_x0000_t202" style="position:absolute;left:159;top:57408;width:7880;height:5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" filled="f" stroked="f" strokeweight=".5pt">
                  <v:textbox inset="5mm,,5mm">
                    <w:txbxContent>
                      <w:p w14:paraId="14A43F36" w14:textId="77777777" w:rsidR="00263436" w:rsidRPr="007100E2" w:rsidRDefault="00263436" w:rsidP="0065476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</w:t>
                        </w:r>
                      </w:p>
                    </w:txbxContent>
                  </v:textbox>
                </v:shape>
                <v:shape id="Text Box 10" o:spid="_x0000_s1033" type="#_x0000_t202" style="position:absolute;left:79;top:20196;width:7880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Si1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" filled="f" stroked="f" strokeweight=".5pt">
                  <v:textbox>
                    <w:txbxContent>
                      <w:p w14:paraId="02B6C3AF" w14:textId="77777777" w:rsidR="00263436" w:rsidRPr="002C3E70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محتوا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یی</w:t>
                        </w:r>
                      </w:p>
                    </w:txbxContent>
                  </v:textbox>
                </v:shape>
                <v:shape id="Text Box 15" o:spid="_x0000_s1034" type="#_x0000_t202" style="position:absolute;top:65200;width:7880;height:6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" filled="f" stroked="f" strokeweight=".5pt">
                  <v:textbox>
                    <w:txbxContent>
                      <w:p w14:paraId="4CA5EF16" w14:textId="09451105" w:rsidR="00263436" w:rsidRPr="00B87C18" w:rsidRDefault="00A4019A" w:rsidP="00B5153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A4019A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r w:rsidRPr="00A4019A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Keyword</w:t>
                        </w:r>
                        <w:r w:rsidRPr="00A4019A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8" o:spid="_x0000_s1035" type="#_x0000_t202" style="position:absolute;left:79;top:52399;width:7880;height:2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Sz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" filled="f" stroked="f" strokeweight=".5pt">
                  <v:textbox>
                    <w:txbxContent>
                      <w:p w14:paraId="556C3EC0" w14:textId="362022C8" w:rsidR="00263436" w:rsidRPr="002C3E70" w:rsidRDefault="00A81292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A8129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A81292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FormatTypeTaggingName</w:t>
                        </w:r>
                        <w:proofErr w:type="spellEnd"/>
                        <w:r w:rsidRPr="00A8129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6" o:spid="_x0000_s1036" type="#_x0000_t202" style="position:absolute;top:47946;width:7842;height:2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" filled="f" stroked="f" strokeweight=".5pt">
                  <v:textbox>
                    <w:txbxContent>
                      <w:p w14:paraId="64E1008D" w14:textId="4DD6A58C" w:rsidR="00263436" w:rsidRPr="00B87C18" w:rsidRDefault="006904AF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6904AF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6904AF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LiveBroadcastModeName</w:t>
                        </w:r>
                        <w:proofErr w:type="spellEnd"/>
                        <w:r w:rsidRPr="006904AF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w10:wrap anchory="page"/>
                <w10:anchorlock/>
              </v:group>
            </w:pict>
          </mc:Fallback>
        </mc:AlternateContent>
      </w:r>
    </w:p>
    <w:p w14:paraId="182B0CBD" w14:textId="7612EAD3" w:rsidR="00106ECA" w:rsidRDefault="000F46ED" w:rsidP="00106ECA">
      <w:pPr>
        <w:pStyle w:val="Heading1"/>
        <w:bidi/>
        <w:rPr>
          <w:rtl/>
        </w:rPr>
      </w:pPr>
      <w:r>
        <w:rPr>
          <w:rFonts w:hint="cs"/>
          <w:rtl/>
        </w:rPr>
        <w:t>برادر گرامی</w:t>
      </w:r>
      <w:r w:rsidR="00205CB5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A74EA9" w:rsidRPr="0085684E">
        <w:rPr>
          <w:rFonts w:hint="cs"/>
          <w:rtl/>
        </w:rPr>
        <w:t xml:space="preserve">جناب آقای </w:t>
      </w:r>
      <w:r w:rsidR="006C418A" w:rsidRPr="006C418A">
        <w:rPr>
          <w:rtl/>
        </w:rPr>
        <w:t>{</w:t>
      </w:r>
      <w:proofErr w:type="spellStart"/>
      <w:r w:rsidR="006C418A" w:rsidRPr="006C418A">
        <w:t>AssociationPrintedReportSRName_Title</w:t>
      </w:r>
      <w:proofErr w:type="spellEnd"/>
      <w:r w:rsidR="006C418A" w:rsidRPr="006C418A">
        <w:rPr>
          <w:rtl/>
        </w:rPr>
        <w:t>}</w:t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</w:p>
    <w:p w14:paraId="46948068" w14:textId="038F08A1" w:rsidR="00A74EA9" w:rsidRPr="0085684E" w:rsidRDefault="00A74EA9" w:rsidP="00106ECA">
      <w:pPr>
        <w:pStyle w:val="Heading1"/>
        <w:bidi/>
        <w:rPr>
          <w:rtl/>
        </w:rPr>
      </w:pPr>
      <w:r w:rsidRPr="0085684E">
        <w:rPr>
          <w:rFonts w:hint="cs"/>
          <w:rtl/>
        </w:rPr>
        <w:t xml:space="preserve">مدیر محترم شبكه </w:t>
      </w:r>
      <w:r w:rsidR="006C418A" w:rsidRPr="006C418A">
        <w:rPr>
          <w:rtl/>
        </w:rPr>
        <w:t>{</w:t>
      </w:r>
      <w:proofErr w:type="spellStart"/>
      <w:r w:rsidR="006C418A" w:rsidRPr="006C418A">
        <w:t>AssociationPrintedReportSRPosition_Title</w:t>
      </w:r>
      <w:proofErr w:type="spellEnd"/>
      <w:r w:rsidR="006C418A" w:rsidRPr="006C418A">
        <w:rPr>
          <w:rtl/>
        </w:rPr>
        <w:t>}</w:t>
      </w:r>
    </w:p>
    <w:p w14:paraId="4A0EF624" w14:textId="77777777" w:rsidR="000973BB" w:rsidRPr="002E173E" w:rsidRDefault="000973BB" w:rsidP="001A5175">
      <w:pPr>
        <w:pStyle w:val="Heading1"/>
        <w:bidi/>
        <w:rPr>
          <w:rtl/>
        </w:rPr>
      </w:pPr>
    </w:p>
    <w:p w14:paraId="3B058D2F" w14:textId="77777777" w:rsidR="000973BB" w:rsidRPr="002E173E" w:rsidRDefault="000973BB" w:rsidP="001A5175">
      <w:pPr>
        <w:pStyle w:val="Heading2"/>
        <w:bidi/>
      </w:pPr>
      <w:r w:rsidRPr="002E173E">
        <w:rPr>
          <w:rFonts w:hint="cs"/>
          <w:rtl/>
        </w:rPr>
        <w:t xml:space="preserve">سلام </w:t>
      </w:r>
      <w:r w:rsidRPr="00F55E12">
        <w:rPr>
          <w:rFonts w:hint="cs"/>
          <w:rtl/>
        </w:rPr>
        <w:t>علیکم</w:t>
      </w:r>
    </w:p>
    <w:p w14:paraId="5F061033" w14:textId="36AE732E" w:rsidR="00F55E12" w:rsidRDefault="000973BB" w:rsidP="001A5175">
      <w:pPr>
        <w:pStyle w:val="Heading1"/>
        <w:bidi/>
        <w:rPr>
          <w:b w:val="0"/>
          <w:bCs w:val="0"/>
          <w:noProof/>
          <w:rtl/>
          <w:lang w:val="fa-IR"/>
        </w:rPr>
      </w:pPr>
      <w:r w:rsidRPr="00393FF3">
        <w:rPr>
          <w:b w:val="0"/>
          <w:bCs w:val="0"/>
          <w:rtl/>
        </w:rPr>
        <w:t xml:space="preserve">با احترام، گزارش </w:t>
      </w:r>
      <w:r w:rsidR="00C35FA7" w:rsidRPr="00C35FA7">
        <w:rPr>
          <w:b w:val="0"/>
          <w:bCs w:val="0"/>
          <w:rtl/>
        </w:rPr>
        <w:t>{</w:t>
      </w:r>
      <w:proofErr w:type="spellStart"/>
      <w:r w:rsidR="00C35FA7" w:rsidRPr="00C35FA7">
        <w:rPr>
          <w:b w:val="0"/>
          <w:bCs w:val="0"/>
        </w:rPr>
        <w:t>PriorityTitle</w:t>
      </w:r>
      <w:proofErr w:type="spellEnd"/>
      <w:r w:rsidR="00C35FA7" w:rsidRPr="00C35FA7">
        <w:rPr>
          <w:b w:val="0"/>
          <w:bCs w:val="0"/>
          <w:rtl/>
        </w:rPr>
        <w:t>}</w:t>
      </w:r>
      <w:r w:rsidRPr="00393FF3">
        <w:rPr>
          <w:rFonts w:hint="cs"/>
          <w:b w:val="0"/>
          <w:bCs w:val="0"/>
          <w:rtl/>
        </w:rPr>
        <w:t xml:space="preserve"> </w:t>
      </w:r>
      <w:r w:rsidRPr="00393FF3">
        <w:rPr>
          <w:b w:val="0"/>
          <w:bCs w:val="0"/>
          <w:rtl/>
        </w:rPr>
        <w:t>«</w:t>
      </w:r>
      <w:r w:rsidRPr="00393FF3">
        <w:rPr>
          <w:rtl/>
        </w:rPr>
        <w:t>نظارت</w:t>
      </w:r>
      <w:r w:rsidRPr="00393FF3">
        <w:rPr>
          <w:rFonts w:hint="cs"/>
          <w:rtl/>
        </w:rPr>
        <w:t>ی</w:t>
      </w:r>
      <w:r w:rsidRPr="00393FF3">
        <w:rPr>
          <w:b w:val="0"/>
          <w:bCs w:val="0"/>
          <w:rtl/>
        </w:rPr>
        <w:t xml:space="preserve">» </w:t>
      </w:r>
      <w:r w:rsidR="00796AC5">
        <w:rPr>
          <w:b w:val="0"/>
          <w:bCs w:val="0"/>
          <w:rtl/>
        </w:rPr>
        <w:t>که حاصل بازبینی برنامه</w:t>
      </w:r>
      <w:r w:rsidR="00796AC5">
        <w:rPr>
          <w:rFonts w:hint="cs"/>
          <w:b w:val="0"/>
          <w:bCs w:val="0"/>
          <w:rtl/>
        </w:rPr>
        <w:t xml:space="preserve"> </w:t>
      </w:r>
      <w:r w:rsidR="00796AC5" w:rsidRPr="00796AC5">
        <w:rPr>
          <w:rFonts w:hint="cs"/>
          <w:rtl/>
        </w:rPr>
        <w:t>«</w:t>
      </w:r>
      <w:r w:rsidR="00626287" w:rsidRPr="00626287">
        <w:rPr>
          <w:rtl/>
        </w:rPr>
        <w:t>{</w:t>
      </w:r>
      <w:proofErr w:type="spellStart"/>
      <w:r w:rsidR="00626287" w:rsidRPr="00626287">
        <w:t>PTitle</w:t>
      </w:r>
      <w:proofErr w:type="spellEnd"/>
      <w:r w:rsidR="00626287" w:rsidRPr="00626287">
        <w:rPr>
          <w:rtl/>
        </w:rPr>
        <w:t>}</w:t>
      </w:r>
      <w:r w:rsidR="00796AC5" w:rsidRPr="00796AC5">
        <w:rPr>
          <w:rFonts w:hint="cs"/>
          <w:rtl/>
        </w:rPr>
        <w:t>»</w:t>
      </w:r>
      <w:r w:rsidRPr="00393FF3">
        <w:rPr>
          <w:b w:val="0"/>
          <w:bCs w:val="0"/>
          <w:rtl/>
        </w:rPr>
        <w:t xml:space="preserve"> آن شبکه است، برای استحضار تقدیم می‌شود</w:t>
      </w:r>
      <w:r w:rsidR="00D02042" w:rsidRPr="00393FF3">
        <w:rPr>
          <w:rFonts w:hint="cs"/>
          <w:b w:val="0"/>
          <w:bCs w:val="0"/>
          <w:rtl/>
        </w:rPr>
        <w:t>.</w:t>
      </w:r>
      <w:r w:rsidRPr="00393FF3">
        <w:rPr>
          <w:rFonts w:hint="cs"/>
          <w:b w:val="0"/>
          <w:bCs w:val="0"/>
          <w:noProof/>
          <w:rtl/>
          <w:lang w:val="fa-IR"/>
        </w:rPr>
        <w:t xml:space="preserve"> </w:t>
      </w:r>
    </w:p>
    <w:p w14:paraId="06A8635A" w14:textId="77777777" w:rsidR="00794E3E" w:rsidRPr="0036185D" w:rsidRDefault="00E45876" w:rsidP="001A5175">
      <w:pPr>
        <w:pStyle w:val="Heading3"/>
        <w:bidi/>
        <w:ind w:left="567" w:hanging="340"/>
      </w:pPr>
      <w:r w:rsidRPr="0036185D">
        <w:rPr>
          <w:rFonts w:hint="cs"/>
          <w:rtl/>
        </w:rPr>
        <w:t>روایت مسئله</w:t>
      </w:r>
    </w:p>
    <w:p w14:paraId="1FC21720" w14:textId="620A7769" w:rsidR="00426632" w:rsidRPr="00426632" w:rsidRDefault="00426632" w:rsidP="00426632">
      <w:pPr>
        <w:pStyle w:val="Heading1"/>
        <w:bidi/>
        <w:rPr>
          <w:b w:val="0"/>
          <w:bCs w:val="0"/>
        </w:rPr>
      </w:pPr>
      <w:r w:rsidRPr="00426632">
        <w:rPr>
          <w:b w:val="0"/>
          <w:bCs w:val="0"/>
          <w:rtl/>
        </w:rPr>
        <w:t>{</w:t>
      </w:r>
      <w:proofErr w:type="spellStart"/>
      <w:r w:rsidRPr="00426632">
        <w:rPr>
          <w:b w:val="0"/>
          <w:bCs w:val="0"/>
        </w:rPr>
        <w:t>TopicStory</w:t>
      </w:r>
      <w:proofErr w:type="spellEnd"/>
      <w:r w:rsidRPr="00426632">
        <w:rPr>
          <w:b w:val="0"/>
          <w:bCs w:val="0"/>
          <w:rtl/>
        </w:rPr>
        <w:t>}</w:t>
      </w:r>
    </w:p>
    <w:p w14:paraId="3CFB4C11" w14:textId="1BB8E8A7" w:rsidR="00561B6C" w:rsidRPr="00545F9D" w:rsidRDefault="00561B6C" w:rsidP="00426632">
      <w:pPr>
        <w:pStyle w:val="Heading3"/>
        <w:bidi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14:paraId="705C5E4F" w14:textId="511C1339" w:rsidR="00426632" w:rsidRPr="00426632" w:rsidRDefault="00426632" w:rsidP="00426632">
      <w:pPr>
        <w:pStyle w:val="Heading1"/>
        <w:bidi/>
        <w:rPr>
          <w:b w:val="0"/>
          <w:bCs w:val="0"/>
        </w:rPr>
      </w:pPr>
      <w:r w:rsidRPr="00426632">
        <w:rPr>
          <w:b w:val="0"/>
          <w:bCs w:val="0"/>
          <w:rtl/>
        </w:rPr>
        <w:t>{</w:t>
      </w:r>
      <w:r w:rsidRPr="00426632">
        <w:rPr>
          <w:b w:val="0"/>
          <w:bCs w:val="0"/>
        </w:rPr>
        <w:t>Considerations</w:t>
      </w:r>
      <w:r w:rsidRPr="00426632">
        <w:rPr>
          <w:b w:val="0"/>
          <w:bCs w:val="0"/>
          <w:rtl/>
        </w:rPr>
        <w:t>}</w:t>
      </w:r>
    </w:p>
    <w:p w14:paraId="51EFAAC2" w14:textId="73FDF2E6" w:rsidR="002A1E9D" w:rsidRPr="0036185D" w:rsidRDefault="002A1E9D" w:rsidP="00426632">
      <w:pPr>
        <w:pStyle w:val="Heading3"/>
        <w:bidi/>
        <w:ind w:left="567" w:hanging="340"/>
      </w:pPr>
      <w:r w:rsidRPr="0036185D">
        <w:rPr>
          <w:rFonts w:hint="cs"/>
          <w:rtl/>
        </w:rPr>
        <w:t>روایت مسئله</w:t>
      </w:r>
    </w:p>
    <w:p w14:paraId="108AE5B8" w14:textId="78D77529" w:rsidR="000A3323" w:rsidRPr="000A3323" w:rsidRDefault="000A3323" w:rsidP="000A3323">
      <w:pPr>
        <w:pStyle w:val="Heading1"/>
        <w:bidi/>
        <w:rPr>
          <w:b w:val="0"/>
          <w:bCs w:val="0"/>
        </w:rPr>
      </w:pPr>
      <w:r w:rsidRPr="00426632">
        <w:rPr>
          <w:b w:val="0"/>
          <w:bCs w:val="0"/>
          <w:rtl/>
        </w:rPr>
        <w:t>{</w:t>
      </w:r>
      <w:proofErr w:type="spellStart"/>
      <w:r w:rsidRPr="00426632">
        <w:rPr>
          <w:b w:val="0"/>
          <w:bCs w:val="0"/>
        </w:rPr>
        <w:t>TopicStory</w:t>
      </w:r>
      <w:proofErr w:type="spellEnd"/>
      <w:r w:rsidRPr="00426632">
        <w:rPr>
          <w:b w:val="0"/>
          <w:bCs w:val="0"/>
          <w:rtl/>
        </w:rPr>
        <w:t>}</w:t>
      </w:r>
    </w:p>
    <w:p w14:paraId="4F773AAC" w14:textId="69417DFB" w:rsidR="002A1E9D" w:rsidRPr="00545F9D" w:rsidRDefault="002A1E9D" w:rsidP="000A3323">
      <w:pPr>
        <w:pStyle w:val="Heading3"/>
        <w:bidi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14:paraId="03C75903" w14:textId="77777777" w:rsidR="000A3323" w:rsidRPr="00426632" w:rsidRDefault="000A3323" w:rsidP="000A3323">
      <w:pPr>
        <w:pStyle w:val="Heading1"/>
        <w:bidi/>
        <w:rPr>
          <w:b w:val="0"/>
          <w:bCs w:val="0"/>
        </w:rPr>
      </w:pPr>
      <w:r w:rsidRPr="00426632">
        <w:rPr>
          <w:b w:val="0"/>
          <w:bCs w:val="0"/>
          <w:rtl/>
        </w:rPr>
        <w:t>{</w:t>
      </w:r>
      <w:r w:rsidRPr="00426632">
        <w:rPr>
          <w:b w:val="0"/>
          <w:bCs w:val="0"/>
        </w:rPr>
        <w:t>Considerations</w:t>
      </w:r>
      <w:r w:rsidRPr="00426632">
        <w:rPr>
          <w:b w:val="0"/>
          <w:bCs w:val="0"/>
          <w:rtl/>
        </w:rPr>
        <w:t>}</w:t>
      </w:r>
    </w:p>
    <w:p w14:paraId="664F94CD" w14:textId="77777777" w:rsidR="002A1E9D" w:rsidRDefault="002A1E9D" w:rsidP="000A3323">
      <w:pPr>
        <w:pStyle w:val="Heading1"/>
        <w:bidi/>
        <w:ind w:left="0"/>
      </w:pPr>
    </w:p>
    <w:p w14:paraId="45024A51" w14:textId="77777777" w:rsidR="000A3323" w:rsidRPr="000A3323" w:rsidRDefault="000A3323" w:rsidP="000A3323">
      <w:pPr>
        <w:bidi/>
        <w:rPr>
          <w:rtl/>
        </w:rPr>
      </w:pPr>
    </w:p>
    <w:p w14:paraId="160C7795" w14:textId="77777777" w:rsidR="0097462A" w:rsidRPr="009E405D" w:rsidRDefault="0097462A" w:rsidP="001A5175">
      <w:pPr>
        <w:pStyle w:val="Subtitle"/>
        <w:bidi/>
      </w:pPr>
      <w:r w:rsidRPr="009E405D">
        <w:rPr>
          <w:rtl/>
        </w:rPr>
        <w:t>س</w:t>
      </w:r>
      <w:r>
        <w:rPr>
          <w:rtl/>
        </w:rPr>
        <w:t>ی</w:t>
      </w:r>
      <w:r w:rsidRPr="009E405D">
        <w:rPr>
          <w:rtl/>
        </w:rPr>
        <w:t xml:space="preserve">د محمد </w:t>
      </w:r>
      <w:r w:rsidRPr="00642D45">
        <w:rPr>
          <w:rtl/>
        </w:rPr>
        <w:t>تراهی</w:t>
      </w:r>
    </w:p>
    <w:p w14:paraId="77545350" w14:textId="77777777" w:rsidR="0097462A" w:rsidRPr="009E405D" w:rsidRDefault="0097462A" w:rsidP="001A5175">
      <w:pPr>
        <w:pStyle w:val="Subtitle"/>
        <w:bidi/>
        <w:rPr>
          <w:rtl/>
        </w:rPr>
      </w:pPr>
      <w:r w:rsidRPr="009E405D">
        <w:rPr>
          <w:rtl/>
        </w:rPr>
        <w:t>مد</w:t>
      </w:r>
      <w:r>
        <w:rPr>
          <w:rtl/>
        </w:rPr>
        <w:t>ی</w:t>
      </w:r>
      <w:r w:rsidRPr="009E405D">
        <w:rPr>
          <w:rtl/>
        </w:rPr>
        <w:t>ر</w:t>
      </w:r>
      <w:r>
        <w:rPr>
          <w:rtl/>
        </w:rPr>
        <w:t>ک</w:t>
      </w:r>
      <w:r w:rsidRPr="009E405D">
        <w:rPr>
          <w:rtl/>
        </w:rPr>
        <w:t>ل نظارت و ارز</w:t>
      </w:r>
      <w:r>
        <w:rPr>
          <w:rtl/>
        </w:rPr>
        <w:t>ی</w:t>
      </w:r>
      <w:r w:rsidRPr="009E405D">
        <w:rPr>
          <w:rtl/>
        </w:rPr>
        <w:t>اب</w:t>
      </w:r>
      <w:r>
        <w:rPr>
          <w:rtl/>
        </w:rPr>
        <w:t>ی</w:t>
      </w:r>
      <w:r w:rsidRPr="009E405D">
        <w:rPr>
          <w:rtl/>
        </w:rPr>
        <w:t xml:space="preserve"> برنامه‌ها</w:t>
      </w:r>
      <w:r>
        <w:rPr>
          <w:rtl/>
        </w:rPr>
        <w:t>ی</w:t>
      </w:r>
      <w:r w:rsidRPr="009E405D">
        <w:rPr>
          <w:rtl/>
        </w:rPr>
        <w:t xml:space="preserve"> س</w:t>
      </w:r>
      <w:r>
        <w:rPr>
          <w:rtl/>
        </w:rPr>
        <w:t>ی</w:t>
      </w:r>
      <w:r w:rsidRPr="009E405D">
        <w:rPr>
          <w:rtl/>
        </w:rPr>
        <w:t>ما</w:t>
      </w:r>
    </w:p>
    <w:p w14:paraId="790D0923" w14:textId="77777777"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>رونو</w:t>
      </w:r>
      <w:r w:rsidRPr="00443C19">
        <w:rPr>
          <w:rStyle w:val="SubtleEmphasis"/>
          <w:rFonts w:hint="cs"/>
          <w:rtl/>
        </w:rPr>
        <w:t>شت:</w:t>
      </w:r>
    </w:p>
    <w:p w14:paraId="04248545" w14:textId="77777777" w:rsidR="0097462A" w:rsidRPr="00443C19" w:rsidRDefault="0097462A" w:rsidP="001A5175">
      <w:pPr>
        <w:pStyle w:val="Quote"/>
        <w:bidi/>
        <w:rPr>
          <w:rStyle w:val="SubtleEmphasis"/>
        </w:rPr>
      </w:pPr>
      <w:r w:rsidRPr="00443C19">
        <w:rPr>
          <w:rStyle w:val="SubtleEmphasis"/>
          <w:rFonts w:hint="cs"/>
          <w:rtl/>
        </w:rPr>
        <w:t xml:space="preserve">برادر گرامي جناب آقاي </w:t>
      </w:r>
      <w:r>
        <w:rPr>
          <w:rStyle w:val="SubtleEmphasis"/>
          <w:rFonts w:hint="cs"/>
          <w:rtl/>
        </w:rPr>
        <w:t>برمهانی</w:t>
      </w:r>
      <w:r w:rsidRPr="00443C19">
        <w:rPr>
          <w:rStyle w:val="SubtleEmphasis"/>
          <w:rFonts w:hint="cs"/>
          <w:rtl/>
        </w:rPr>
        <w:t xml:space="preserve">، معاون محترم سيما، براي استحضار </w:t>
      </w:r>
    </w:p>
    <w:p w14:paraId="08195DCB" w14:textId="77777777" w:rsidR="0097462A" w:rsidRPr="00443C19" w:rsidRDefault="00A9711F" w:rsidP="001A5175">
      <w:pPr>
        <w:pStyle w:val="Quote"/>
        <w:bidi/>
        <w:rPr>
          <w:rStyle w:val="SubtleEmphasis"/>
          <w:highlight w:val="yellow"/>
          <w:rtl/>
        </w:rPr>
      </w:pPr>
      <w:r>
        <w:rPr>
          <w:rStyle w:val="SubtleEmphasis"/>
          <w:rFonts w:hint="cs"/>
          <w:highlight w:val="yellow"/>
          <w:rtl/>
        </w:rPr>
        <w:t xml:space="preserve">برادر گرامی </w:t>
      </w:r>
      <w:r w:rsidR="0097462A" w:rsidRPr="00443C19">
        <w:rPr>
          <w:rStyle w:val="SubtleEmphasis"/>
          <w:highlight w:val="yellow"/>
          <w:rtl/>
        </w:rPr>
        <w:t xml:space="preserve">جناب آقاي </w:t>
      </w:r>
      <w:r w:rsidR="000C6C60">
        <w:rPr>
          <w:rStyle w:val="SubtleEmphasis"/>
          <w:rFonts w:hint="cs"/>
          <w:highlight w:val="yellow"/>
          <w:rtl/>
        </w:rPr>
        <w:t>نقویان</w:t>
      </w:r>
      <w:r w:rsidR="0097462A" w:rsidRPr="00443C19">
        <w:rPr>
          <w:rStyle w:val="SubtleEmphasis"/>
          <w:highlight w:val="yellow"/>
          <w:rtl/>
        </w:rPr>
        <w:t xml:space="preserve">، </w:t>
      </w:r>
      <w:r w:rsidR="0097462A" w:rsidRPr="00443C19">
        <w:rPr>
          <w:rStyle w:val="SubtleEmphasis"/>
          <w:rFonts w:hint="cs"/>
          <w:highlight w:val="yellow"/>
          <w:rtl/>
        </w:rPr>
        <w:t xml:space="preserve">رئیس </w:t>
      </w:r>
      <w:r w:rsidR="0097462A" w:rsidRPr="00443C19">
        <w:rPr>
          <w:rStyle w:val="SubtleEmphasis"/>
          <w:highlight w:val="yellow"/>
          <w:rtl/>
        </w:rPr>
        <w:t xml:space="preserve">محترم </w:t>
      </w:r>
      <w:r w:rsidR="0097462A" w:rsidRPr="00443C19">
        <w:rPr>
          <w:rStyle w:val="SubtleEmphasis"/>
          <w:rFonts w:hint="cs"/>
          <w:highlight w:val="yellow"/>
          <w:rtl/>
        </w:rPr>
        <w:t>مرکز سیما فیلم</w:t>
      </w:r>
      <w:r w:rsidR="0097462A" w:rsidRPr="00443C19">
        <w:rPr>
          <w:rStyle w:val="SubtleEmphasis"/>
          <w:highlight w:val="yellow"/>
          <w:rtl/>
        </w:rPr>
        <w:t xml:space="preserve">، براي استحضار </w:t>
      </w:r>
    </w:p>
    <w:p w14:paraId="502FF14A" w14:textId="77777777" w:rsidR="0097462A" w:rsidRPr="00443C19" w:rsidRDefault="00A9711F" w:rsidP="001A5175">
      <w:pPr>
        <w:pStyle w:val="Quote"/>
        <w:bidi/>
        <w:rPr>
          <w:rStyle w:val="SubtleEmphasis"/>
          <w:rtl/>
        </w:rPr>
      </w:pPr>
      <w:r>
        <w:rPr>
          <w:rStyle w:val="SubtleEmphasis"/>
          <w:rFonts w:hint="cs"/>
          <w:rtl/>
        </w:rPr>
        <w:t xml:space="preserve">برادر گرامی </w:t>
      </w:r>
      <w:r w:rsidR="0097462A" w:rsidRPr="00443C19">
        <w:rPr>
          <w:rStyle w:val="SubtleEmphasis"/>
          <w:rtl/>
        </w:rPr>
        <w:t>جناب آقای دکتر شر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ف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،</w:t>
      </w:r>
      <w:r w:rsidR="0097462A" w:rsidRPr="00443C19">
        <w:rPr>
          <w:rStyle w:val="SubtleEmphasis"/>
          <w:rtl/>
        </w:rPr>
        <w:t xml:space="preserve"> رئیس محترم مرکز نظارت و ارزیابی، برای استحضار</w:t>
      </w:r>
    </w:p>
    <w:p w14:paraId="5A4874BB" w14:textId="77777777"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 xml:space="preserve">اقدام‌کننده: </w:t>
      </w:r>
      <w:r w:rsidRPr="00443C19">
        <w:rPr>
          <w:rStyle w:val="SubtleEmphasis"/>
          <w:rFonts w:hint="cs"/>
          <w:rtl/>
        </w:rPr>
        <w:t>.....</w:t>
      </w:r>
    </w:p>
    <w:p w14:paraId="28B30366" w14:textId="77777777" w:rsidR="00360A07" w:rsidRPr="00F365FC" w:rsidRDefault="00360A07" w:rsidP="001A5175">
      <w:pPr>
        <w:pStyle w:val="Subtitle"/>
        <w:bidi/>
        <w:rPr>
          <w:rStyle w:val="SubtleEmphasis"/>
          <w:sz w:val="18"/>
          <w:szCs w:val="24"/>
        </w:rPr>
      </w:pPr>
    </w:p>
    <w:sectPr w:rsidR="00360A07" w:rsidRPr="00F365FC" w:rsidSect="007B788C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871" w:right="2125" w:bottom="1440" w:left="709" w:header="720" w:footer="720" w:gutter="0"/>
      <w:pgNumType w:fmt="numberInDash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CB4BA" w14:textId="77777777" w:rsidR="007B788C" w:rsidRDefault="007B788C" w:rsidP="00642D45">
      <w:r>
        <w:separator/>
      </w:r>
    </w:p>
  </w:endnote>
  <w:endnote w:type="continuationSeparator" w:id="0">
    <w:p w14:paraId="7081BA82" w14:textId="77777777" w:rsidR="007B788C" w:rsidRDefault="007B788C" w:rsidP="00642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B387795-CAE5-4309-AAE3-85677EBEF28D}"/>
    <w:embedBold r:id="rId2" w:fontKey="{70DB2169-F12B-4B98-8991-D60893EB86A4}"/>
    <w:embedItalic r:id="rId3" w:fontKey="{821D8A0E-8D41-49EC-A6AD-654A1486D7D3}"/>
  </w:font>
  <w:font w:name="B Lotus">
    <w:altName w:val="Arial"/>
    <w:charset w:val="B2"/>
    <w:family w:val="auto"/>
    <w:pitch w:val="variable"/>
    <w:sig w:usb0="00002001" w:usb1="80000000" w:usb2="00000008" w:usb3="00000000" w:csb0="00000040" w:csb1="00000000"/>
    <w:embedRegular r:id="rId4" w:fontKey="{1128390F-16C8-4B81-BA50-CB48A4C02AFD}"/>
    <w:embedBold r:id="rId5" w:fontKey="{7A3AD307-461A-41BA-8439-127106B6A76A}"/>
    <w:embedItalic r:id="rId6" w:fontKey="{22F5F7B0-F356-47DD-8FB9-F20C9E8A03F9}"/>
  </w:font>
  <w:font w:name="IranNastaliq">
    <w:charset w:val="00"/>
    <w:family w:val="auto"/>
    <w:pitch w:val="variable"/>
    <w:sig w:usb0="A1002AEF" w:usb1="D000604A" w:usb2="00000008" w:usb3="00000000" w:csb0="000101FF" w:csb1="00000000"/>
    <w:embedRegular r:id="rId7" w:fontKey="{A9095EFF-5AB5-430A-87AB-2AA1EC90D246}"/>
    <w:embedBold r:id="rId8" w:fontKey="{3610748E-91EA-422C-B582-22264E06F2EA}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  <w:embedRegular r:id="rId9" w:fontKey="{BB6ABB24-B310-43C9-B77C-AB8FA77B558B}"/>
    <w:embedBold r:id="rId10" w:fontKey="{F4BAD305-7632-49A4-BF73-E141FA980DF9}"/>
  </w:font>
  <w:font w:name="Lotus">
    <w:altName w:val="Arial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1" w:fontKey="{2DAE4639-1E08-4288-BA2D-9D0E72A75E59}"/>
  </w:font>
  <w:font w:name="Sakkal Majalla">
    <w:altName w:val="Times New Roman"/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D1A7D" w14:textId="77777777" w:rsidR="00263436" w:rsidRDefault="00263436" w:rsidP="00642D45">
    <w:pPr>
      <w:pStyle w:val="Footer"/>
    </w:pPr>
    <w:r w:rsidRPr="00401517">
      <w:rPr>
        <w:noProof/>
        <w:rtl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6492E94B" wp14:editId="730CDA0E">
              <wp:simplePos x="0" y="0"/>
              <wp:positionH relativeFrom="page">
                <wp:posOffset>2076450</wp:posOffset>
              </wp:positionH>
              <wp:positionV relativeFrom="paragraph">
                <wp:posOffset>-260985</wp:posOffset>
              </wp:positionV>
              <wp:extent cx="5506085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0608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22443D" id="Straight Connector 65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3.5pt,-20.55pt" to="597.05pt,-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4F1635EF" wp14:editId="221FEC91">
              <wp:simplePos x="0" y="0"/>
              <wp:positionH relativeFrom="page">
                <wp:posOffset>1860550</wp:posOffset>
              </wp:positionH>
              <wp:positionV relativeFrom="paragraph">
                <wp:posOffset>-222885</wp:posOffset>
              </wp:positionV>
              <wp:extent cx="5452110" cy="1404620"/>
              <wp:effectExtent l="0" t="0" r="0" b="635"/>
              <wp:wrapSquare wrapText="bothSides"/>
              <wp:docPr id="3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521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0F971B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8650E6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مرکز نظارت و ارزیابی صداوسیما: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تهران -‌ خیابان شهید بهشتی -‌‌ بین خیابان شهید احمد قصیر و شهید خالد اسلامبولی -‌ پلاک 285</w:t>
                          </w:r>
                        </w:p>
                        <w:p w14:paraId="4D24999C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F1635EF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146.5pt;margin-top:-17.55pt;width:429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" filled="f" stroked="f">
              <v:textbox style="mso-fit-shape-to-text:t">
                <w:txbxContent>
                  <w:p w14:paraId="0C0F971B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8650E6">
                      <w:rPr>
                        <w:rFonts w:cs="B Nazanin" w:hint="cs"/>
                        <w:b/>
                        <w:bCs/>
                        <w:sz w:val="20"/>
                        <w:szCs w:val="20"/>
                        <w:rtl/>
                      </w:rPr>
                      <w:t>مرکز نظارت و ارزیابی صداوسیما: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تهران -‌ خیابان شهید بهشتی -‌‌ بین خیابان شهید احمد قصیر و شهید خالد اسلامبولی -‌ پلاک 285</w:t>
                    </w:r>
                  </w:p>
                  <w:p w14:paraId="4D24999C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F748" w14:textId="77777777" w:rsidR="00263436" w:rsidRDefault="00263436" w:rsidP="00642D4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791A2B4" wp14:editId="791B7BEC">
              <wp:simplePos x="0" y="0"/>
              <wp:positionH relativeFrom="column">
                <wp:posOffset>5937885</wp:posOffset>
              </wp:positionH>
              <wp:positionV relativeFrom="paragraph">
                <wp:posOffset>-3239937</wp:posOffset>
              </wp:positionV>
              <wp:extent cx="791625" cy="220980"/>
              <wp:effectExtent l="0" t="0" r="8890" b="7620"/>
              <wp:wrapNone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625" cy="2209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C9D947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نوع پخش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91A2B4"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left:0;text-align:left;margin-left:467.55pt;margin-top:-255.1pt;width:62.35pt;height:17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" filled="f" stroked="f">
              <v:textbox inset="0,0,0,0">
                <w:txbxContent>
                  <w:p w14:paraId="23C9D947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نوع پخش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2E6E1734" wp14:editId="507CF324">
              <wp:simplePos x="0" y="0"/>
              <wp:positionH relativeFrom="column">
                <wp:posOffset>5942330</wp:posOffset>
              </wp:positionH>
              <wp:positionV relativeFrom="paragraph">
                <wp:posOffset>-1499210</wp:posOffset>
              </wp:positionV>
              <wp:extent cx="791845" cy="866140"/>
              <wp:effectExtent l="0" t="0" r="8255" b="10160"/>
              <wp:wrapNone/>
              <wp:docPr id="93" name="Group 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866140"/>
                        <a:chOff x="0" y="0"/>
                        <a:chExt cx="793523" cy="866692"/>
                      </a:xfrm>
                    </wpg:grpSpPr>
                    <wps:wsp>
                      <wps:cNvPr id="94" name="Rounded Rectangle 27"/>
                      <wps:cNvSpPr/>
                      <wps:spPr>
                        <a:xfrm>
                          <a:off x="1523" y="1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EA76F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Rounded Rectangle 28"/>
                      <wps:cNvSpPr/>
                      <wps:spPr>
                        <a:xfrm>
                          <a:off x="0" y="0"/>
                          <a:ext cx="792000" cy="866692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E6E1734" id="Group 93" o:spid="_x0000_s1079" style="position:absolute;left:0;text-align:left;margin-left:467.9pt;margin-top:-118.05pt;width:62.35pt;height:68.2pt;z-index:251648000;mso-height-relative:margin" coordsize="7935,8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">
              <v:roundrect id="Rounded Rectangle 27" o:spid="_x0000_s1080" style="position:absolute;left:15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" fillcolor="#1b3a7d [1609]" stroked="f" strokeweight="1.25pt">
                <v:textbox>
                  <w:txbxContent>
                    <w:p w14:paraId="747EA76F" w14:textId="77777777" w:rsidR="00263436" w:rsidRDefault="00263436" w:rsidP="00642D45"/>
                  </w:txbxContent>
                </v:textbox>
              </v:roundrect>
              <v:roundrect id="Rounded Rectangle 28" o:spid="_x0000_s1081" style="position:absolute;width:7920;height:8666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64889055" wp14:editId="6615E811">
              <wp:simplePos x="0" y="0"/>
              <wp:positionH relativeFrom="page">
                <wp:posOffset>1869542</wp:posOffset>
              </wp:positionH>
              <wp:positionV relativeFrom="paragraph">
                <wp:posOffset>-260419</wp:posOffset>
              </wp:positionV>
              <wp:extent cx="5897710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771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1AA4461" id="Straight Connector 4" o:spid="_x0000_s1026" style="position:absolute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47.2pt,-20.5pt" to="611.6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41856" behindDoc="0" locked="0" layoutInCell="1" allowOverlap="1" wp14:anchorId="7174B02F" wp14:editId="2497FD60">
              <wp:simplePos x="0" y="0"/>
              <wp:positionH relativeFrom="page">
                <wp:posOffset>1367072</wp:posOffset>
              </wp:positionH>
              <wp:positionV relativeFrom="paragraph">
                <wp:posOffset>-230201</wp:posOffset>
              </wp:positionV>
              <wp:extent cx="4994910" cy="140462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4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148122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>آدرس: تهران  -‌  خیابان شهید بهشتی  -‌‌  بین خیابان شهید احمد قصیر و شهید خالد اسلامبولی  -‌  پلاک 285</w:t>
                          </w:r>
                        </w:p>
                        <w:p w14:paraId="46AADACE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174B02F" id="_x0000_s1082" type="#_x0000_t202" style="position:absolute;left:0;text-align:left;margin-left:107.65pt;margin-top:-18.15pt;width:393.3pt;height:110.6pt;z-index:2516418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" filled="f" stroked="f">
              <v:textbox style="mso-fit-shape-to-text:t">
                <w:txbxContent>
                  <w:p w14:paraId="6D148122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آدرس: تهران  -‌  خیابان شهید بهشتی  -‌‌  بین خیابان شهید احمد قصیر و شهید خالد اسلامبولی  -‌  پلاک 285</w:t>
                    </w:r>
                  </w:p>
                  <w:p w14:paraId="46AADACE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AA768" w14:textId="77777777" w:rsidR="007B788C" w:rsidRDefault="007B788C" w:rsidP="00642D45">
      <w:r>
        <w:separator/>
      </w:r>
    </w:p>
  </w:footnote>
  <w:footnote w:type="continuationSeparator" w:id="0">
    <w:p w14:paraId="5EBDF127" w14:textId="77777777" w:rsidR="007B788C" w:rsidRDefault="007B788C" w:rsidP="00642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8974C" w14:textId="77777777" w:rsidR="00263436" w:rsidRDefault="00263436" w:rsidP="00642D45">
    <w:pPr>
      <w:pStyle w:val="Header"/>
    </w:pP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7B86967" wp14:editId="58B0887B">
              <wp:simplePos x="0" y="0"/>
              <wp:positionH relativeFrom="column">
                <wp:posOffset>6166485</wp:posOffset>
              </wp:positionH>
              <wp:positionV relativeFrom="paragraph">
                <wp:posOffset>-130439</wp:posOffset>
              </wp:positionV>
              <wp:extent cx="478020" cy="478020"/>
              <wp:effectExtent l="95250" t="95250" r="74930" b="93980"/>
              <wp:wrapNone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0229369">
                        <a:off x="0" y="0"/>
                        <a:ext cx="478020" cy="47802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BF30D55" id="Rectangle 38" o:spid="_x0000_s1026" style="position:absolute;margin-left:485.55pt;margin-top:-10.25pt;width:37.65pt;height:37.65pt;rotation:-1497095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770BE63" wp14:editId="0B449E6E">
              <wp:simplePos x="0" y="0"/>
              <wp:positionH relativeFrom="column">
                <wp:posOffset>6054102</wp:posOffset>
              </wp:positionH>
              <wp:positionV relativeFrom="paragraph">
                <wp:posOffset>-165340</wp:posOffset>
              </wp:positionV>
              <wp:extent cx="463715" cy="464435"/>
              <wp:effectExtent l="0" t="0" r="12700" b="12065"/>
              <wp:wrapNone/>
              <wp:docPr id="39" name="Oval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3715" cy="464435"/>
                      </a:xfrm>
                      <a:prstGeom prst="ellipse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4BFD01FE" id="Oval 39" o:spid="_x0000_s1026" style="position:absolute;margin-left:476.7pt;margin-top:-13pt;width:36.5pt;height:36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2880" behindDoc="0" locked="1" layoutInCell="1" allowOverlap="1" wp14:anchorId="627E99DB" wp14:editId="2DE153BB">
              <wp:simplePos x="0" y="0"/>
              <wp:positionH relativeFrom="margin">
                <wp:posOffset>3634105</wp:posOffset>
              </wp:positionH>
              <wp:positionV relativeFrom="topMargin">
                <wp:posOffset>669290</wp:posOffset>
              </wp:positionV>
              <wp:extent cx="1165860" cy="395605"/>
              <wp:effectExtent l="0" t="0" r="0" b="4445"/>
              <wp:wrapNone/>
              <wp:docPr id="68" name="Text Box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58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161976" w14:textId="77777777" w:rsidR="00263436" w:rsidRPr="00194AB3" w:rsidRDefault="00000000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sdt>
                            <w:sdtPr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  <w:id w:val="155342832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Content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صفحه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begin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instrText xml:space="preserve">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instrText xml:space="preserve">PAGE \* Arabic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separate"/>
                              </w:r>
                              <w:r w:rsidR="00106ECA">
                                <w:rPr>
                                  <w:rFonts w:ascii="IranNastaliq" w:hAnsi="IranNastaliq" w:cs="IranNastaliq"/>
                                  <w:noProof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>2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end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>
                                <w:rPr>
                                  <w:rFonts w:ascii="IranNastaliq" w:hAnsi="IranNastaliq" w:cs="IranNastaliq" w:hint="cs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 از ...</w:t>
                              </w:r>
                            </w:sdtContent>
                          </w:sdt>
                        </w:p>
                        <w:p w14:paraId="64DBA8A5" w14:textId="77777777" w:rsidR="00263436" w:rsidRPr="00545F9D" w:rsidRDefault="00263436" w:rsidP="00547787">
                          <w:pPr>
                            <w:bidi/>
                          </w:pPr>
                        </w:p>
                        <w:p w14:paraId="59E1A78B" w14:textId="77777777" w:rsidR="00263436" w:rsidRPr="00545F9D" w:rsidRDefault="00263436" w:rsidP="00547787">
                          <w:pPr>
                            <w:bidi/>
                            <w:rPr>
                              <w:rtl/>
                            </w:rPr>
                          </w:pPr>
                        </w:p>
                        <w:p w14:paraId="40E56506" w14:textId="77777777" w:rsidR="00263436" w:rsidRPr="00545F9D" w:rsidRDefault="00263436" w:rsidP="00547787">
                          <w:pPr>
                            <w:bidi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7E99DB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37" type="#_x0000_t202" style="position:absolute;left:0;text-align:left;margin-left:286.15pt;margin-top:52.7pt;width:91.8pt;height:31.1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" filled="f" stroked="f" strokeweight=".5pt">
              <v:textbox>
                <w:txbxContent>
                  <w:p w14:paraId="42161976" w14:textId="77777777" w:rsidR="00263436" w:rsidRPr="00194AB3" w:rsidRDefault="00000000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sdt>
                      <w:sdtPr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  <w:id w:val="1553428320"/>
                        <w:docPartObj>
                          <w:docPartGallery w:val="Page Numbers (Top of Page)"/>
                          <w:docPartUnique/>
                        </w:docPartObj>
                      </w:sdtPr>
                      <w:sdtContent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t xml:space="preserve">صفحه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begin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instrText xml:space="preserve">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instrText xml:space="preserve">PAGE \* Arabic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separate"/>
                        </w:r>
                        <w:r w:rsidR="00106ECA">
                          <w:rPr>
                            <w:rFonts w:ascii="IranNastaliq" w:hAnsi="IranNastaliq" w:cs="IranNastaliq"/>
                            <w:noProof/>
                            <w:color w:val="1B3A7E" w:themeColor="accent6" w:themeShade="80"/>
                            <w:spacing w:val="0"/>
                            <w:rtl/>
                          </w:rPr>
                          <w:t>2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end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>
                          <w:rPr>
                            <w:rFonts w:ascii="IranNastaliq" w:hAnsi="IranNastaliq" w:cs="IranNastaliq" w:hint="cs"/>
                            <w:color w:val="1B3A7E" w:themeColor="accent6" w:themeShade="80"/>
                            <w:spacing w:val="0"/>
                            <w:rtl/>
                          </w:rPr>
                          <w:t xml:space="preserve"> از ...</w:t>
                        </w:r>
                      </w:sdtContent>
                    </w:sdt>
                  </w:p>
                  <w:p w14:paraId="64DBA8A5" w14:textId="77777777" w:rsidR="00263436" w:rsidRPr="00545F9D" w:rsidRDefault="00263436" w:rsidP="00547787">
                    <w:pPr>
                      <w:bidi/>
                    </w:pPr>
                  </w:p>
                  <w:p w14:paraId="59E1A78B" w14:textId="77777777" w:rsidR="00263436" w:rsidRPr="00545F9D" w:rsidRDefault="00263436" w:rsidP="00547787">
                    <w:pPr>
                      <w:bidi/>
                      <w:rPr>
                        <w:rtl/>
                      </w:rPr>
                    </w:pPr>
                  </w:p>
                  <w:p w14:paraId="40E56506" w14:textId="77777777" w:rsidR="00263436" w:rsidRPr="00545F9D" w:rsidRDefault="00263436" w:rsidP="00547787">
                    <w:pPr>
                      <w:bidi/>
                    </w:pP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>
      <w:rPr>
        <w:noProof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3855F95C" wp14:editId="554C22C0">
              <wp:simplePos x="0" y="0"/>
              <wp:positionH relativeFrom="page">
                <wp:align>right</wp:align>
              </wp:positionH>
              <wp:positionV relativeFrom="paragraph">
                <wp:posOffset>534838</wp:posOffset>
              </wp:positionV>
              <wp:extent cx="1154130" cy="16882"/>
              <wp:effectExtent l="0" t="0" r="27305" b="2159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54130" cy="16882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F57EE1" id="Straight Connector 61" o:spid="_x0000_s1026" style="position:absolute;z-index:251639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39.7pt,42.1pt" to="13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" strokecolor="#c00000" strokeweight="2pt">
              <w10:wrap anchorx="page"/>
            </v:line>
          </w:pict>
        </mc:Fallback>
      </mc:AlternateContent>
    </w:r>
    <w:r>
      <w:t xml:space="preserve">   </w:t>
    </w:r>
  </w:p>
  <w:p w14:paraId="3E1125F0" w14:textId="77777777" w:rsidR="00263436" w:rsidRDefault="00263436" w:rsidP="00642D45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40832" behindDoc="0" locked="0" layoutInCell="1" allowOverlap="1" wp14:anchorId="64DE01E7" wp14:editId="33FBF92C">
              <wp:simplePos x="0" y="0"/>
              <wp:positionH relativeFrom="margin">
                <wp:posOffset>3889248</wp:posOffset>
              </wp:positionH>
              <wp:positionV relativeFrom="paragraph">
                <wp:posOffset>3810</wp:posOffset>
              </wp:positionV>
              <wp:extent cx="2075815" cy="499745"/>
              <wp:effectExtent l="0" t="0" r="0" b="0"/>
              <wp:wrapNone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5815" cy="499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EEB658" w14:textId="77777777" w:rsidR="00263436" w:rsidRPr="00194AB3" w:rsidRDefault="00263436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>گزارش نظارت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>ی</w:t>
                          </w: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سیمای ملی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</w:p>
                        <w:p w14:paraId="74D609E9" w14:textId="77777777" w:rsidR="00263436" w:rsidRPr="008650E6" w:rsidRDefault="00263436" w:rsidP="00642D45">
                          <w:pPr>
                            <w:rPr>
                              <w:color w:val="0D558B" w:themeColor="accent5" w:themeShade="80"/>
                            </w:rPr>
                          </w:pPr>
                          <w:r w:rsidRPr="008650E6">
                            <w:rPr>
                              <w:rFonts w:hint="cs"/>
                              <w:color w:val="0D558B" w:themeColor="accent5" w:themeShade="80"/>
                              <w:rtl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DE01E7" id="Text Box 2" o:spid="_x0000_s1038" type="#_x0000_t202" style="position:absolute;left:0;text-align:left;margin-left:306.25pt;margin-top:.3pt;width:163.45pt;height:39.3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" filled="f" stroked="f">
              <v:textbox>
                <w:txbxContent>
                  <w:p w14:paraId="24EEB658" w14:textId="77777777" w:rsidR="00263436" w:rsidRPr="00194AB3" w:rsidRDefault="00263436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>گزارش نظارت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>ی</w:t>
                    </w: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 xml:space="preserve"> 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 xml:space="preserve">سیمای ملی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</w:p>
                  <w:p w14:paraId="74D609E9" w14:textId="77777777" w:rsidR="00263436" w:rsidRPr="008650E6" w:rsidRDefault="00263436" w:rsidP="00642D45">
                    <w:pPr>
                      <w:rPr>
                        <w:color w:val="0D558B" w:themeColor="accent5" w:themeShade="80"/>
                      </w:rPr>
                    </w:pPr>
                    <w:r w:rsidRPr="008650E6">
                      <w:rPr>
                        <w:rFonts w:hint="cs"/>
                        <w:color w:val="0D558B" w:themeColor="accent5" w:themeShade="80"/>
                        <w:rtl/>
                      </w:rPr>
                      <w:t>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6F800" w14:textId="77777777" w:rsidR="00263436" w:rsidRDefault="00263436" w:rsidP="00642D45">
    <w:pPr>
      <w:pStyle w:val="Header"/>
      <w:rPr>
        <w:rtl/>
      </w:rPr>
    </w:pP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3DC328E1" wp14:editId="03040E0B">
              <wp:simplePos x="0" y="0"/>
              <wp:positionH relativeFrom="column">
                <wp:posOffset>5965215</wp:posOffset>
              </wp:positionH>
              <wp:positionV relativeFrom="paragraph">
                <wp:posOffset>-179222</wp:posOffset>
              </wp:positionV>
              <wp:extent cx="595064" cy="507280"/>
              <wp:effectExtent l="0" t="57150" r="90805" b="83820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064" cy="507280"/>
                        <a:chOff x="0" y="0"/>
                        <a:chExt cx="595064" cy="507280"/>
                      </a:xfrm>
                    </wpg:grpSpPr>
                    <wps:wsp>
                      <wps:cNvPr id="72" name="Rectangle 72"/>
                      <wps:cNvSpPr/>
                      <wps:spPr>
                        <a:xfrm rot="20229369">
                          <a:off x="117044" y="29260"/>
                          <a:ext cx="478020" cy="47802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Oval 73"/>
                      <wps:cNvSpPr/>
                      <wps:spPr>
                        <a:xfrm>
                          <a:off x="0" y="0"/>
                          <a:ext cx="463715" cy="464435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1E359A" id="Group 9" o:spid="_x0000_s1026" style="position:absolute;margin-left:469.7pt;margin-top:-14.1pt;width:46.85pt;height:39.95pt;z-index:251677696" coordsize="5950,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">
              <v:rect id="Rectangle 72" o:spid="_x0000_s1027" style="position:absolute;left:1170;top:292;width:4780;height:4780;rotation:-149709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" fillcolor="#002060" strokecolor="white [3212]" strokeweight="1pt"/>
              <v:oval id="Oval 73" o:spid="_x0000_s1028" style="position:absolute;width:4637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" fillcolor="#002060" strokecolor="white [3212]" strokeweight="1pt"/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4D9B685A" wp14:editId="5DFF32EA">
              <wp:simplePos x="0" y="0"/>
              <wp:positionH relativeFrom="column">
                <wp:posOffset>5932555</wp:posOffset>
              </wp:positionH>
              <wp:positionV relativeFrom="paragraph">
                <wp:posOffset>1039325</wp:posOffset>
              </wp:positionV>
              <wp:extent cx="784187" cy="639445"/>
              <wp:effectExtent l="0" t="0" r="0" b="8255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4187" cy="6394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B1193A" id="Rectangle 24" o:spid="_x0000_s1026" style="position:absolute;margin-left:467.15pt;margin-top:81.85pt;width:61.75pt;height:50.3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" fillcolor="white [3212]" stroked="f" strokeweight="1.25pt"/>
          </w:pict>
        </mc:Fallback>
      </mc:AlternateContent>
    </w:r>
    <w:r w:rsidRPr="00B610B6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2513345" wp14:editId="2028A600">
              <wp:simplePos x="0" y="0"/>
              <wp:positionH relativeFrom="margin">
                <wp:posOffset>5883529</wp:posOffset>
              </wp:positionH>
              <wp:positionV relativeFrom="paragraph">
                <wp:posOffset>2282952</wp:posOffset>
              </wp:positionV>
              <wp:extent cx="905510" cy="6723380"/>
              <wp:effectExtent l="0" t="0" r="8890" b="1270"/>
              <wp:wrapNone/>
              <wp:docPr id="25" name="Rectangle: Rounded Corners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5510" cy="6723380"/>
                      </a:xfrm>
                      <a:prstGeom prst="roundRect">
                        <a:avLst>
                          <a:gd name="adj" fmla="val 2948"/>
                        </a:avLst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208B7A56" id="Rectangle: Rounded Corners 25" o:spid="_x0000_s1026" style="position:absolute;margin-left:463.25pt;margin-top:179.75pt;width:71.3pt;height:529.4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9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" fillcolor="white [3212]" stroked="f" strokeweight="1.25pt">
              <w10:wrap anchorx="margin"/>
            </v:roundrect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2750FDC" wp14:editId="6FEE5E29">
              <wp:simplePos x="0" y="0"/>
              <wp:positionH relativeFrom="column">
                <wp:posOffset>5832821</wp:posOffset>
              </wp:positionH>
              <wp:positionV relativeFrom="paragraph">
                <wp:posOffset>-115673</wp:posOffset>
              </wp:positionV>
              <wp:extent cx="1085849" cy="972184"/>
              <wp:effectExtent l="0" t="0" r="635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49" cy="9721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76DC2D" w14:textId="77777777" w:rsidR="00263436" w:rsidRPr="002F3A86" w:rsidRDefault="00263436" w:rsidP="008B2484">
                          <w:pPr>
                            <w:bidi/>
                            <w:spacing w:line="192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</w:p>
                        <w:p w14:paraId="68E97533" w14:textId="77777777" w:rsidR="00263436" w:rsidRPr="000062C4" w:rsidRDefault="00263436" w:rsidP="008B2484">
                          <w:pPr>
                            <w:bidi/>
                            <w:spacing w:before="240" w:line="120" w:lineRule="auto"/>
                            <w:jc w:val="center"/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0062C4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مرکز نظارت و ارزیابی</w:t>
                          </w:r>
                        </w:p>
                        <w:p w14:paraId="5F4210F9" w14:textId="77777777" w:rsidR="00263436" w:rsidRPr="002F3A86" w:rsidRDefault="00263436" w:rsidP="008B2484">
                          <w:pPr>
                            <w:bidi/>
                            <w:spacing w:line="120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2F3A86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صداوسیما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750FDC"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459.3pt;margin-top:-9.1pt;width:85.5pt;height:7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" filled="f" stroked="f">
              <v:textbox style="mso-fit-shape-to-text:t" inset="0,0,0,0">
                <w:txbxContent>
                  <w:p w14:paraId="1676DC2D" w14:textId="77777777" w:rsidR="00263436" w:rsidRPr="002F3A86" w:rsidRDefault="00263436" w:rsidP="008B2484">
                    <w:pPr>
                      <w:bidi/>
                      <w:spacing w:line="192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</w:p>
                  <w:p w14:paraId="68E97533" w14:textId="77777777" w:rsidR="00263436" w:rsidRPr="000062C4" w:rsidRDefault="00263436" w:rsidP="008B2484">
                    <w:pPr>
                      <w:bidi/>
                      <w:spacing w:before="240" w:line="120" w:lineRule="auto"/>
                      <w:jc w:val="center"/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0062C4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مرکز نظارت و ارزیابی</w:t>
                    </w:r>
                  </w:p>
                  <w:p w14:paraId="5F4210F9" w14:textId="77777777" w:rsidR="00263436" w:rsidRPr="002F3A86" w:rsidRDefault="00263436" w:rsidP="008B2484">
                    <w:pPr>
                      <w:bidi/>
                      <w:spacing w:line="120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2F3A86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صداوسیما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69F32AC" wp14:editId="4467B9FD">
              <wp:simplePos x="0" y="0"/>
              <wp:positionH relativeFrom="column">
                <wp:posOffset>5941060</wp:posOffset>
              </wp:positionH>
              <wp:positionV relativeFrom="paragraph">
                <wp:posOffset>4871196</wp:posOffset>
              </wp:positionV>
              <wp:extent cx="794385" cy="250825"/>
              <wp:effectExtent l="0" t="0" r="5715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250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F3A7FB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</w:t>
                          </w:r>
                          <w:r>
                            <w:rPr>
                              <w:rStyle w:val="Emphasis"/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9F32AC" id="_x0000_s1041" type="#_x0000_t202" style="position:absolute;left:0;text-align:left;margin-left:467.8pt;margin-top:383.55pt;width:62.55pt;height:1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" filled="f" stroked="f">
              <v:textbox inset="0,0,0,0">
                <w:txbxContent>
                  <w:p w14:paraId="71F3A7FB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</w:t>
                    </w:r>
                    <w:r>
                      <w:rPr>
                        <w:rStyle w:val="Emphasis"/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گزارش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A570004" wp14:editId="56A882E0">
              <wp:simplePos x="0" y="0"/>
              <wp:positionH relativeFrom="column">
                <wp:posOffset>5942965</wp:posOffset>
              </wp:positionH>
              <wp:positionV relativeFrom="paragraph">
                <wp:posOffset>4854686</wp:posOffset>
              </wp:positionV>
              <wp:extent cx="792480" cy="1343660"/>
              <wp:effectExtent l="0" t="0" r="26670" b="27940"/>
              <wp:wrapNone/>
              <wp:docPr id="80" name="Group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1343660"/>
                        <a:chOff x="0" y="95327"/>
                        <a:chExt cx="793523" cy="1344168"/>
                      </a:xfrm>
                    </wpg:grpSpPr>
                    <wps:wsp>
                      <wps:cNvPr id="81" name="Rounded Rectangle 27"/>
                      <wps:cNvSpPr/>
                      <wps:spPr>
                        <a:xfrm>
                          <a:off x="1523" y="98858"/>
                          <a:ext cx="792000" cy="260604"/>
                        </a:xfrm>
                        <a:prstGeom prst="roundRect">
                          <a:avLst>
                            <a:gd name="adj" fmla="val 1329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A503A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Rounded Rectangle 28"/>
                      <wps:cNvSpPr/>
                      <wps:spPr>
                        <a:xfrm>
                          <a:off x="0" y="95327"/>
                          <a:ext cx="792000" cy="1344168"/>
                        </a:xfrm>
                        <a:prstGeom prst="roundRect">
                          <a:avLst>
                            <a:gd name="adj" fmla="val 3917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A570004" id="Group 80" o:spid="_x0000_s1042" style="position:absolute;left:0;text-align:left;margin-left:467.95pt;margin-top:382.25pt;width:62.4pt;height:105.8pt;z-index:251655168" coordorigin=",953" coordsize="7935,1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">
              <v:roundrect id="Rounded Rectangle 27" o:spid="_x0000_s1043" style="position:absolute;left:15;top:988;width:7920;height:2606;visibility:visible;mso-wrap-style:square;v-text-anchor:middle" arcsize="871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" fillcolor="#1b3a7d [1609]" stroked="f" strokeweight="1.25pt">
                <v:textbox>
                  <w:txbxContent>
                    <w:p w14:paraId="735A503A" w14:textId="77777777" w:rsidR="00263436" w:rsidRDefault="00263436" w:rsidP="00642D45"/>
                  </w:txbxContent>
                </v:textbox>
              </v:roundrect>
              <v:roundrect id="Rounded Rectangle 28" o:spid="_x0000_s1044" style="position:absolute;top:953;width:7920;height:13441;visibility:visible;mso-wrap-style:square;v-text-anchor:middle" arcsize="25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19B1BB05" wp14:editId="52607B05">
              <wp:simplePos x="0" y="0"/>
              <wp:positionH relativeFrom="column">
                <wp:posOffset>5941695</wp:posOffset>
              </wp:positionH>
              <wp:positionV relativeFrom="paragraph">
                <wp:posOffset>2800461</wp:posOffset>
              </wp:positionV>
              <wp:extent cx="792480" cy="741045"/>
              <wp:effectExtent l="0" t="0" r="26670" b="20955"/>
              <wp:wrapNone/>
              <wp:docPr id="67" name="Group 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741045"/>
                        <a:chOff x="0" y="45894"/>
                        <a:chExt cx="793524" cy="742175"/>
                      </a:xfrm>
                    </wpg:grpSpPr>
                    <wps:wsp>
                      <wps:cNvPr id="69" name="Rounded Rectangle 27"/>
                      <wps:cNvSpPr/>
                      <wps:spPr>
                        <a:xfrm>
                          <a:off x="1524" y="49428"/>
                          <a:ext cx="792000" cy="187200"/>
                        </a:xfrm>
                        <a:prstGeom prst="roundRect">
                          <a:avLst>
                            <a:gd name="adj" fmla="val 1854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EA26C4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Rounded Rectangle 28"/>
                      <wps:cNvSpPr/>
                      <wps:spPr>
                        <a:xfrm>
                          <a:off x="0" y="45894"/>
                          <a:ext cx="792000" cy="742175"/>
                        </a:xfrm>
                        <a:prstGeom prst="roundRect">
                          <a:avLst>
                            <a:gd name="adj" fmla="val 6572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B1BB05" id="Group 67" o:spid="_x0000_s1045" style="position:absolute;left:0;text-align:left;margin-left:467.85pt;margin-top:220.5pt;width:62.4pt;height:58.35pt;z-index:251653120;mso-height-relative:margin" coordorigin=",458" coordsize="7935,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">
              <v:roundrect id="Rounded Rectangle 27" o:spid="_x0000_s1046" style="position:absolute;left:15;top:494;width:7920;height:1872;visibility:visible;mso-wrap-style:square;v-text-anchor:middle" arcsize="121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" fillcolor="#1b3a7d [1609]" stroked="f" strokeweight="1.25pt">
                <v:textbox>
                  <w:txbxContent>
                    <w:p w14:paraId="16EA26C4" w14:textId="77777777" w:rsidR="00263436" w:rsidRDefault="00263436" w:rsidP="00642D45"/>
                  </w:txbxContent>
                </v:textbox>
              </v:roundrect>
              <v:roundrect id="Rounded Rectangle 28" o:spid="_x0000_s1047" style="position:absolute;top:458;width:7920;height:7422;visibility:visible;mso-wrap-style:square;v-text-anchor:middle" arcsize="430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A5C3E3D" wp14:editId="1FCC98AF">
              <wp:simplePos x="0" y="0"/>
              <wp:positionH relativeFrom="column">
                <wp:posOffset>5935345</wp:posOffset>
              </wp:positionH>
              <wp:positionV relativeFrom="paragraph">
                <wp:posOffset>3572399</wp:posOffset>
              </wp:positionV>
              <wp:extent cx="792480" cy="203835"/>
              <wp:effectExtent l="0" t="0" r="7620" b="5715"/>
              <wp:wrapNone/>
              <wp:docPr id="3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038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292C0D" w14:textId="77777777" w:rsidR="00263436" w:rsidRPr="00543081" w:rsidRDefault="00263436" w:rsidP="008B2484">
                          <w:pPr>
                            <w:pStyle w:val="Header"/>
                            <w:bidi/>
                            <w:ind w:left="-42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نوع 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C3E3D" id="_x0000_s1048" type="#_x0000_t202" style="position:absolute;left:0;text-align:left;margin-left:467.35pt;margin-top:281.3pt;width:62.4pt;height:1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" filled="f" stroked="f">
              <v:textbox inset="0,0,0,0">
                <w:txbxContent>
                  <w:p w14:paraId="70292C0D" w14:textId="77777777" w:rsidR="00263436" w:rsidRPr="00543081" w:rsidRDefault="00263436" w:rsidP="008B2484">
                    <w:pPr>
                      <w:pStyle w:val="Header"/>
                      <w:bidi/>
                      <w:ind w:left="-42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نوع گزارش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70A21FB" wp14:editId="2AC65AB3">
              <wp:simplePos x="0" y="0"/>
              <wp:positionH relativeFrom="column">
                <wp:posOffset>5941060</wp:posOffset>
              </wp:positionH>
              <wp:positionV relativeFrom="paragraph">
                <wp:posOffset>3593989</wp:posOffset>
              </wp:positionV>
              <wp:extent cx="791845" cy="406400"/>
              <wp:effectExtent l="0" t="0" r="8255" b="12700"/>
              <wp:wrapNone/>
              <wp:docPr id="74" name="Group 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276889"/>
                        <a:chExt cx="793522" cy="552451"/>
                      </a:xfrm>
                    </wpg:grpSpPr>
                    <wps:wsp>
                      <wps:cNvPr id="75" name="Rounded Rectangle 27"/>
                      <wps:cNvSpPr/>
                      <wps:spPr>
                        <a:xfrm>
                          <a:off x="1522" y="279937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0B601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Rounded Rectangle 28"/>
                      <wps:cNvSpPr/>
                      <wps:spPr>
                        <a:xfrm>
                          <a:off x="0" y="276889"/>
                          <a:ext cx="792000" cy="552451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0A21FB" id="Group 74" o:spid="_x0000_s1049" style="position:absolute;left:0;text-align:left;margin-left:467.8pt;margin-top:283pt;width:62.35pt;height:32pt;z-index:251661312" coordorigin=",2768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">
              <v:roundrect id="Rounded Rectangle 27" o:spid="_x0000_s1050" style="position:absolute;left:15;top:2799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" fillcolor="#1b3a7d [1609]" stroked="f" strokeweight="1.25pt">
                <v:textbox>
                  <w:txbxContent>
                    <w:p w14:paraId="6DB0B601" w14:textId="77777777" w:rsidR="00263436" w:rsidRDefault="00263436" w:rsidP="00642D45"/>
                  </w:txbxContent>
                </v:textbox>
              </v:roundrect>
              <v:roundrect id="Rounded Rectangle 28" o:spid="_x0000_s1051" style="position:absolute;top:2768;width:7920;height:5525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924791" wp14:editId="04D0448B">
              <wp:simplePos x="0" y="0"/>
              <wp:positionH relativeFrom="column">
                <wp:posOffset>5932541</wp:posOffset>
              </wp:positionH>
              <wp:positionV relativeFrom="paragraph">
                <wp:posOffset>4048760</wp:posOffset>
              </wp:positionV>
              <wp:extent cx="797967" cy="188595"/>
              <wp:effectExtent l="0" t="0" r="2540" b="1905"/>
              <wp:wrapNone/>
              <wp:docPr id="3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7967" cy="1885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0435F7" w14:textId="77777777" w:rsidR="00263436" w:rsidRPr="00543081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تاریخ و زمان وقوع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924791" id="_x0000_s1052" type="#_x0000_t202" style="position:absolute;left:0;text-align:left;margin-left:467.15pt;margin-top:318.8pt;width:62.85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" filled="f" stroked="f">
              <v:textbox inset="0,0,0,0">
                <w:txbxContent>
                  <w:p w14:paraId="3E0435F7" w14:textId="77777777" w:rsidR="00263436" w:rsidRPr="00543081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تاریخ و زمان وقوع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44E24B2F" wp14:editId="386B16E0">
              <wp:simplePos x="0" y="0"/>
              <wp:positionH relativeFrom="column">
                <wp:posOffset>5941060</wp:posOffset>
              </wp:positionH>
              <wp:positionV relativeFrom="paragraph">
                <wp:posOffset>4060549</wp:posOffset>
              </wp:positionV>
              <wp:extent cx="792259" cy="742953"/>
              <wp:effectExtent l="0" t="0" r="8255" b="1905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259" cy="742953"/>
                        <a:chOff x="0" y="84735"/>
                        <a:chExt cx="793523" cy="742953"/>
                      </a:xfrm>
                    </wpg:grpSpPr>
                    <wps:wsp>
                      <wps:cNvPr id="78" name="Rounded Rectangle 27"/>
                      <wps:cNvSpPr/>
                      <wps:spPr>
                        <a:xfrm>
                          <a:off x="1523" y="84735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E9061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Rounded Rectangle 28"/>
                      <wps:cNvSpPr/>
                      <wps:spPr>
                        <a:xfrm>
                          <a:off x="0" y="84738"/>
                          <a:ext cx="792000" cy="742950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E24B2F" id="Group 77" o:spid="_x0000_s1053" style="position:absolute;left:0;text-align:left;margin-left:467.8pt;margin-top:319.75pt;width:62.4pt;height:58.5pt;z-index:251652096" coordorigin=",847" coordsize="79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">
              <v:roundrect id="Rounded Rectangle 27" o:spid="_x0000_s1054" style="position:absolute;left:15;top:847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" fillcolor="#1b3a7d [1609]" stroked="f" strokeweight="1.25pt">
                <v:textbox>
                  <w:txbxContent>
                    <w:p w14:paraId="386E9061" w14:textId="77777777" w:rsidR="00263436" w:rsidRDefault="00263436" w:rsidP="00642D45"/>
                  </w:txbxContent>
                </v:textbox>
              </v:roundrect>
              <v:roundrect id="Rounded Rectangle 28" o:spid="_x0000_s1055" style="position:absolute;top:847;width:7920;height:7429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7F59702E" wp14:editId="253188A1">
              <wp:simplePos x="0" y="0"/>
              <wp:positionH relativeFrom="column">
                <wp:posOffset>5942965</wp:posOffset>
              </wp:positionH>
              <wp:positionV relativeFrom="paragraph">
                <wp:posOffset>6358255</wp:posOffset>
              </wp:positionV>
              <wp:extent cx="791845" cy="406400"/>
              <wp:effectExtent l="0" t="0" r="8255" b="12700"/>
              <wp:wrapNone/>
              <wp:docPr id="83" name="Group 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4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B8F58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59702E" id="Group 83" o:spid="_x0000_s1056" style="position:absolute;left:0;text-align:left;margin-left:467.95pt;margin-top:500.65pt;width:62.35pt;height:32pt;z-index:251651072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">
              <v:roundrect id="Rounded Rectangle 27" o:spid="_x0000_s1057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" fillcolor="#1b3a7d [1609]" stroked="f" strokeweight="1.25pt">
                <v:textbox>
                  <w:txbxContent>
                    <w:p w14:paraId="61CB8F58" w14:textId="77777777" w:rsidR="00263436" w:rsidRDefault="00263436" w:rsidP="00642D45"/>
                  </w:txbxContent>
                </v:textbox>
              </v:roundrect>
              <v:roundrect id="Rounded Rectangle 28" o:spid="_x0000_s1058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78533BF6" wp14:editId="2C304467">
              <wp:simplePos x="0" y="0"/>
              <wp:positionH relativeFrom="column">
                <wp:posOffset>5942965</wp:posOffset>
              </wp:positionH>
              <wp:positionV relativeFrom="paragraph">
                <wp:posOffset>6816090</wp:posOffset>
              </wp:positionV>
              <wp:extent cx="791845" cy="406400"/>
              <wp:effectExtent l="0" t="0" r="8255" b="12700"/>
              <wp:wrapNone/>
              <wp:docPr id="87" name="Group 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8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8A64B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533BF6" id="Group 87" o:spid="_x0000_s1059" style="position:absolute;left:0;text-align:left;margin-left:467.95pt;margin-top:536.7pt;width:62.35pt;height:32pt;z-index:251650048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">
              <v:roundrect id="Rounded Rectangle 27" o:spid="_x0000_s1060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" fillcolor="#1b3a7d [1609]" stroked="f" strokeweight="1.25pt">
                <v:textbox>
                  <w:txbxContent>
                    <w:p w14:paraId="15D8A64B" w14:textId="77777777" w:rsidR="00263436" w:rsidRDefault="00263436" w:rsidP="00642D45"/>
                  </w:txbxContent>
                </v:textbox>
              </v:roundrect>
              <v:roundrect id="Rounded Rectangle 28" o:spid="_x0000_s1061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BCFCF5" wp14:editId="37411F2B">
              <wp:simplePos x="0" y="0"/>
              <wp:positionH relativeFrom="column">
                <wp:posOffset>5937885</wp:posOffset>
              </wp:positionH>
              <wp:positionV relativeFrom="paragraph">
                <wp:posOffset>6805295</wp:posOffset>
              </wp:positionV>
              <wp:extent cx="799465" cy="209550"/>
              <wp:effectExtent l="0" t="0" r="635" b="0"/>
              <wp:wrapNone/>
              <wp:docPr id="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09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902074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قالب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BCFCF5" id="_x0000_s1062" type="#_x0000_t202" style="position:absolute;left:0;text-align:left;margin-left:467.55pt;margin-top:535.85pt;width:62.95pt;height:16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" filled="f" stroked="f">
              <v:textbox inset="0,0,0,0">
                <w:txbxContent>
                  <w:p w14:paraId="75902074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قالب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9024" behindDoc="0" locked="0" layoutInCell="1" allowOverlap="1" wp14:anchorId="58557821" wp14:editId="61EE7D14">
              <wp:simplePos x="0" y="0"/>
              <wp:positionH relativeFrom="column">
                <wp:posOffset>5943600</wp:posOffset>
              </wp:positionH>
              <wp:positionV relativeFrom="paragraph">
                <wp:posOffset>7272020</wp:posOffset>
              </wp:positionV>
              <wp:extent cx="791845" cy="753745"/>
              <wp:effectExtent l="0" t="0" r="8255" b="27305"/>
              <wp:wrapNone/>
              <wp:docPr id="90" name="Group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753745"/>
                        <a:chOff x="0" y="1"/>
                        <a:chExt cx="793524" cy="754379"/>
                      </a:xfrm>
                    </wpg:grpSpPr>
                    <wps:wsp>
                      <wps:cNvPr id="91" name="Rounded Rectangle 27"/>
                      <wps:cNvSpPr/>
                      <wps:spPr>
                        <a:xfrm>
                          <a:off x="1524" y="3530"/>
                          <a:ext cx="792000" cy="187357"/>
                        </a:xfrm>
                        <a:prstGeom prst="roundRect">
                          <a:avLst>
                            <a:gd name="adj" fmla="val 1962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5C6F8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Rounded Rectangle 28"/>
                      <wps:cNvSpPr/>
                      <wps:spPr>
                        <a:xfrm>
                          <a:off x="0" y="1"/>
                          <a:ext cx="792000" cy="754379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557821" id="Group 90" o:spid="_x0000_s1063" style="position:absolute;left:0;text-align:left;margin-left:468pt;margin-top:572.6pt;width:62.35pt;height:59.35pt;z-index:251649024" coordorigin="" coordsize="7935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">
              <v:roundrect id="Rounded Rectangle 27" o:spid="_x0000_s1064" style="position:absolute;left:15;top:35;width:7920;height:1873;visibility:visible;mso-wrap-style:square;v-text-anchor:middle" arcsize="1286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" fillcolor="#1b3a7d [1609]" stroked="f" strokeweight="1.25pt">
                <v:textbox>
                  <w:txbxContent>
                    <w:p w14:paraId="09B5C6F8" w14:textId="77777777" w:rsidR="00263436" w:rsidRDefault="00263436" w:rsidP="00642D45"/>
                  </w:txbxContent>
                </v:textbox>
              </v:roundrect>
              <v:roundrect id="Rounded Rectangle 28" o:spid="_x0000_s1065" style="position:absolute;width:7920;height:7543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41421C" wp14:editId="0391D77C">
              <wp:simplePos x="0" y="0"/>
              <wp:positionH relativeFrom="column">
                <wp:posOffset>5944235</wp:posOffset>
              </wp:positionH>
              <wp:positionV relativeFrom="paragraph">
                <wp:posOffset>7244715</wp:posOffset>
              </wp:positionV>
              <wp:extent cx="786765" cy="234315"/>
              <wp:effectExtent l="0" t="0" r="13335" b="13335"/>
              <wp:wrapNone/>
              <wp:docPr id="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765" cy="234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CF1364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41421C" id="_x0000_s1066" type="#_x0000_t202" style="position:absolute;left:0;text-align:left;margin-left:468.05pt;margin-top:570.45pt;width:61.95pt;height:18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" filled="f" stroked="f">
              <v:textbox inset="0,0,0,0">
                <w:txbxContent>
                  <w:p w14:paraId="6FCF1364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D046314" wp14:editId="7C599E20">
              <wp:simplePos x="0" y="0"/>
              <wp:positionH relativeFrom="column">
                <wp:posOffset>5942965</wp:posOffset>
              </wp:positionH>
              <wp:positionV relativeFrom="paragraph">
                <wp:posOffset>8065770</wp:posOffset>
              </wp:positionV>
              <wp:extent cx="792480" cy="219075"/>
              <wp:effectExtent l="0" t="0" r="7620" b="9525"/>
              <wp:wrapNone/>
              <wp:docPr id="5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19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C732D0" w14:textId="77777777" w:rsidR="00263436" w:rsidRPr="007202FD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کلید</w:t>
                          </w:r>
                          <w:r>
                            <w:rPr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واژگان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046314" id="_x0000_s1067" type="#_x0000_t202" style="position:absolute;left:0;text-align:left;margin-left:467.95pt;margin-top:635.1pt;width:62.4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" filled="f" stroked="f">
              <v:textbox inset="0,0,0,0">
                <w:txbxContent>
                  <w:p w14:paraId="6FC732D0" w14:textId="77777777" w:rsidR="00263436" w:rsidRPr="007202FD" w:rsidRDefault="00263436" w:rsidP="008B2484">
                    <w:pPr>
                      <w:pStyle w:val="Header"/>
                      <w:bidi/>
                      <w:ind w:left="-36" w:right="0"/>
                      <w:jc w:val="center"/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کلید</w:t>
                    </w:r>
                    <w:r>
                      <w:rPr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واژگان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51423BE" wp14:editId="40ABFC13">
              <wp:simplePos x="0" y="0"/>
              <wp:positionH relativeFrom="column">
                <wp:posOffset>5937831</wp:posOffset>
              </wp:positionH>
              <wp:positionV relativeFrom="paragraph">
                <wp:posOffset>2819015</wp:posOffset>
              </wp:positionV>
              <wp:extent cx="794507" cy="148007"/>
              <wp:effectExtent l="0" t="0" r="5715" b="4445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507" cy="14800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EB1D55" w14:textId="77777777"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1423BE" id="_x0000_s1068" type="#_x0000_t202" style="position:absolute;left:0;text-align:left;margin-left:467.55pt;margin-top:221.95pt;width:62.55pt;height:11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" filled="f" stroked="f">
              <v:textbox inset="0,0,0,0">
                <w:txbxContent>
                  <w:p w14:paraId="28EB1D55" w14:textId="77777777"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برنامه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46976" behindDoc="0" locked="0" layoutInCell="1" allowOverlap="1" wp14:anchorId="20F24CC1" wp14:editId="0A775884">
              <wp:simplePos x="0" y="0"/>
              <wp:positionH relativeFrom="column">
                <wp:posOffset>5940282</wp:posOffset>
              </wp:positionH>
              <wp:positionV relativeFrom="paragraph">
                <wp:posOffset>2342667</wp:posOffset>
              </wp:positionV>
              <wp:extent cx="792480" cy="406800"/>
              <wp:effectExtent l="0" t="0" r="26670" b="1270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406800"/>
                        <a:chOff x="0" y="45895"/>
                        <a:chExt cx="793524" cy="407087"/>
                      </a:xfrm>
                    </wpg:grpSpPr>
                    <wps:wsp>
                      <wps:cNvPr id="27" name="Rounded Rectangle 27"/>
                      <wps:cNvSpPr/>
                      <wps:spPr>
                        <a:xfrm>
                          <a:off x="1524" y="45905"/>
                          <a:ext cx="792000" cy="187200"/>
                        </a:xfrm>
                        <a:prstGeom prst="roundRect">
                          <a:avLst>
                            <a:gd name="adj" fmla="val 16366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8FE07A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ounded Rectangle 28"/>
                      <wps:cNvSpPr/>
                      <wps:spPr>
                        <a:xfrm>
                          <a:off x="0" y="45895"/>
                          <a:ext cx="792000" cy="407087"/>
                        </a:xfrm>
                        <a:prstGeom prst="roundRect">
                          <a:avLst>
                            <a:gd name="adj" fmla="val 8235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F24CC1" id="Group 19" o:spid="_x0000_s1069" style="position:absolute;left:0;text-align:left;margin-left:467.75pt;margin-top:184.45pt;width:62.4pt;height:32.05pt;z-index:251646976;mso-height-relative:margin" coordorigin=",458" coordsize="7935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">
              <v:roundrect id="Rounded Rectangle 27" o:spid="_x0000_s1070" style="position:absolute;left:15;top:459;width:7920;height:1872;visibility:visible;mso-wrap-style:square;v-text-anchor:middle" arcsize="107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" fillcolor="#1b3a7d [1609]" stroked="f" strokeweight="1.25pt">
                <v:textbox>
                  <w:txbxContent>
                    <w:p w14:paraId="158FE07A" w14:textId="77777777" w:rsidR="00263436" w:rsidRDefault="00263436" w:rsidP="00642D45"/>
                  </w:txbxContent>
                </v:textbox>
              </v:roundrect>
              <v:roundrect id="Rounded Rectangle 28" o:spid="_x0000_s1071" style="position:absolute;top:458;width:7920;height:4071;visibility:visible;mso-wrap-style:square;v-text-anchor:middle" arcsize="539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8B6F9C" wp14:editId="43457B3B">
              <wp:simplePos x="0" y="0"/>
              <wp:positionH relativeFrom="column">
                <wp:posOffset>5942207</wp:posOffset>
              </wp:positionH>
              <wp:positionV relativeFrom="paragraph">
                <wp:posOffset>2360885</wp:posOffset>
              </wp:positionV>
              <wp:extent cx="789096" cy="154090"/>
              <wp:effectExtent l="0" t="0" r="11430" b="0"/>
              <wp:wrapNone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096" cy="1540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2A230F" w14:textId="77777777"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شبکه</w:t>
                          </w:r>
                        </w:p>
                        <w:p w14:paraId="408FDDB3" w14:textId="77777777" w:rsidR="00263436" w:rsidRPr="00543081" w:rsidRDefault="00263436" w:rsidP="00543081">
                          <w:pPr>
                            <w:pStyle w:val="Header"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8B6F9C" id="_x0000_s1072" type="#_x0000_t202" style="position:absolute;left:0;text-align:left;margin-left:467.9pt;margin-top:185.9pt;width:62.15pt;height:12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" filled="f" stroked="f">
              <v:textbox inset="0,0,0,0">
                <w:txbxContent>
                  <w:p w14:paraId="592A230F" w14:textId="77777777"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شبکه</w:t>
                    </w:r>
                  </w:p>
                  <w:p w14:paraId="408FDDB3" w14:textId="77777777" w:rsidR="00263436" w:rsidRPr="00543081" w:rsidRDefault="00263436" w:rsidP="00543081">
                    <w:pPr>
                      <w:pStyle w:val="Header"/>
                      <w:spacing w:line="168" w:lineRule="auto"/>
                      <w:ind w:left="-40" w:right="0"/>
                      <w:jc w:val="center"/>
                      <w:rPr>
                        <w:rStyle w:val="Emphasis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6736" behindDoc="0" locked="0" layoutInCell="1" allowOverlap="1" wp14:anchorId="5B954BD1" wp14:editId="098A7269">
              <wp:simplePos x="0" y="0"/>
              <wp:positionH relativeFrom="margin">
                <wp:posOffset>6008370</wp:posOffset>
              </wp:positionH>
              <wp:positionV relativeFrom="paragraph">
                <wp:posOffset>1344295</wp:posOffset>
              </wp:positionV>
              <wp:extent cx="737235" cy="278130"/>
              <wp:effectExtent l="0" t="0" r="5715" b="7620"/>
              <wp:wrapSquare wrapText="bothSides"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7235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F7C368" w14:textId="77777777" w:rsidR="00263436" w:rsidRPr="00194AB3" w:rsidRDefault="00263436" w:rsidP="008B2484">
                          <w:pPr>
                            <w:pStyle w:val="Header"/>
                            <w:bidi/>
                            <w:spacing w:line="216" w:lineRule="auto"/>
                            <w:jc w:val="center"/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Style w:val="Emphasis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سیمای ملی</w:t>
                          </w:r>
                        </w:p>
                        <w:p w14:paraId="67103157" w14:textId="77777777" w:rsidR="00263436" w:rsidRPr="00194AB3" w:rsidRDefault="00263436" w:rsidP="00365A28">
                          <w:pPr>
                            <w:pStyle w:val="Header"/>
                            <w:spacing w:before="240" w:line="216" w:lineRule="auto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B954BD1" id="_x0000_s1073" type="#_x0000_t202" style="position:absolute;left:0;text-align:left;margin-left:473.1pt;margin-top:105.85pt;width:58.05pt;height:21.9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" filled="f" stroked="f">
              <v:textbox inset="0,0,0,0">
                <w:txbxContent>
                  <w:p w14:paraId="27F7C368" w14:textId="77777777" w:rsidR="00263436" w:rsidRPr="00194AB3" w:rsidRDefault="00263436" w:rsidP="008B2484">
                    <w:pPr>
                      <w:pStyle w:val="Header"/>
                      <w:bidi/>
                      <w:spacing w:line="216" w:lineRule="auto"/>
                      <w:jc w:val="center"/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</w:pPr>
                    <w:r>
                      <w:rPr>
                        <w:rStyle w:val="Emphasis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سیمای ملی</w:t>
                    </w:r>
                  </w:p>
                  <w:p w14:paraId="67103157" w14:textId="77777777" w:rsidR="00263436" w:rsidRPr="00194AB3" w:rsidRDefault="00263436" w:rsidP="00365A28">
                    <w:pPr>
                      <w:pStyle w:val="Header"/>
                      <w:spacing w:before="240" w:line="216" w:lineRule="auto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1F53E5B0" wp14:editId="709F459C">
              <wp:simplePos x="0" y="0"/>
              <wp:positionH relativeFrom="margin">
                <wp:posOffset>5905500</wp:posOffset>
              </wp:positionH>
              <wp:positionV relativeFrom="paragraph">
                <wp:posOffset>925830</wp:posOffset>
              </wp:positionV>
              <wp:extent cx="783590" cy="462280"/>
              <wp:effectExtent l="0" t="0" r="0" b="13970"/>
              <wp:wrapSquare wrapText="bothSides"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3590" cy="462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42E9C4" w14:textId="77777777" w:rsidR="00263436" w:rsidRPr="00194AB3" w:rsidRDefault="00263436" w:rsidP="008B2484">
                          <w:pPr>
                            <w:tabs>
                              <w:tab w:val="left" w:pos="1078"/>
                            </w:tabs>
                            <w:bidi/>
                            <w:spacing w:before="240" w:line="216" w:lineRule="auto"/>
                            <w:ind w:left="89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Style w:val="Heading1Char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گزارش نظارتی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53E5B0" id="_x0000_s1074" type="#_x0000_t202" style="position:absolute;left:0;text-align:left;margin-left:465pt;margin-top:72.9pt;width:61.7pt;height:36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" filled="f" stroked="f">
              <v:textbox inset="0,0,0,0">
                <w:txbxContent>
                  <w:p w14:paraId="3B42E9C4" w14:textId="77777777" w:rsidR="00263436" w:rsidRPr="00194AB3" w:rsidRDefault="00263436" w:rsidP="008B2484">
                    <w:pPr>
                      <w:tabs>
                        <w:tab w:val="left" w:pos="1078"/>
                      </w:tabs>
                      <w:bidi/>
                      <w:spacing w:before="240" w:line="216" w:lineRule="auto"/>
                      <w:ind w:left="89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  <w:r>
                      <w:rPr>
                        <w:rStyle w:val="Heading1Char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گزارش نظارتی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4688" behindDoc="0" locked="0" layoutInCell="1" allowOverlap="1" wp14:anchorId="293E661D" wp14:editId="59E02480">
              <wp:simplePos x="0" y="0"/>
              <wp:positionH relativeFrom="margin">
                <wp:posOffset>2292985</wp:posOffset>
              </wp:positionH>
              <wp:positionV relativeFrom="paragraph">
                <wp:posOffset>-148442</wp:posOffset>
              </wp:positionV>
              <wp:extent cx="980803" cy="49974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0803" cy="499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BE296" w14:textId="77777777" w:rsidR="00263436" w:rsidRPr="008650E6" w:rsidRDefault="00263436" w:rsidP="00BE3BD9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</w:pP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ب</w:t>
                          </w:r>
                          <w:r>
                            <w:rPr>
                              <w:rFonts w:ascii="IranNastaliq" w:hAnsi="IranNastaliq" w:cs="IranNastaliq" w:hint="cs"/>
                              <w:spacing w:val="0"/>
                              <w:rtl/>
                            </w:rPr>
                            <w:t>ا</w:t>
                          </w: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سمه تعالی</w:t>
                          </w:r>
                        </w:p>
                        <w:p w14:paraId="37304AAB" w14:textId="77777777" w:rsidR="00263436" w:rsidRPr="00F365FC" w:rsidRDefault="00263436" w:rsidP="00642D45">
                          <w:pPr>
                            <w:rPr>
                              <w:rFonts w:ascii="IranNastaliq" w:hAnsi="IranNastaliq" w:cs="IranNastaliq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93E661D" id="_x0000_s1075" type="#_x0000_t202" style="position:absolute;left:0;text-align:left;margin-left:180.55pt;margin-top:-11.7pt;width:77.25pt;height:39.3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" stroked="f">
              <v:textbox>
                <w:txbxContent>
                  <w:p w14:paraId="01FBE296" w14:textId="77777777" w:rsidR="00263436" w:rsidRPr="008650E6" w:rsidRDefault="00263436" w:rsidP="00BE3BD9">
                    <w:pPr>
                      <w:pStyle w:val="Header"/>
                      <w:bidi/>
                      <w:rPr>
                        <w:rFonts w:ascii="IranNastaliq" w:hAnsi="IranNastaliq" w:cs="IranNastaliq"/>
                        <w:spacing w:val="0"/>
                        <w:rtl/>
                      </w:rPr>
                    </w:pP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ب</w:t>
                    </w:r>
                    <w:r>
                      <w:rPr>
                        <w:rFonts w:ascii="IranNastaliq" w:hAnsi="IranNastaliq" w:cs="IranNastaliq" w:hint="cs"/>
                        <w:spacing w:val="0"/>
                        <w:rtl/>
                      </w:rPr>
                      <w:t>ا</w:t>
                    </w: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سمه تعالی</w:t>
                    </w:r>
                  </w:p>
                  <w:p w14:paraId="37304AAB" w14:textId="77777777" w:rsidR="00263436" w:rsidRPr="00F365FC" w:rsidRDefault="00263436" w:rsidP="00642D45">
                    <w:pPr>
                      <w:rPr>
                        <w:rFonts w:ascii="IranNastaliq" w:hAnsi="IranNastaliq" w:cs="IranNastaliq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3664" behindDoc="0" locked="0" layoutInCell="1" allowOverlap="1" wp14:anchorId="06E524A9" wp14:editId="1FBC18ED">
              <wp:simplePos x="0" y="0"/>
              <wp:positionH relativeFrom="margin">
                <wp:posOffset>-259384</wp:posOffset>
              </wp:positionH>
              <wp:positionV relativeFrom="paragraph">
                <wp:posOffset>66979</wp:posOffset>
              </wp:positionV>
              <wp:extent cx="1311910" cy="775970"/>
              <wp:effectExtent l="0" t="0" r="2540" b="508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1910" cy="775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CE21A8" w14:textId="77777777" w:rsidR="00263436" w:rsidRPr="00F365FC" w:rsidRDefault="00263436" w:rsidP="00205CB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تاریخ</w:t>
                          </w:r>
                        </w:p>
                        <w:p w14:paraId="0DEE230B" w14:textId="77777777"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شماره</w:t>
                          </w:r>
                        </w:p>
                        <w:p w14:paraId="03C31DE3" w14:textId="77777777"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پیوست</w:t>
                          </w:r>
                        </w:p>
                        <w:p w14:paraId="6F5E4C7A" w14:textId="77777777" w:rsidR="00263436" w:rsidRPr="00F365FC" w:rsidRDefault="00263436" w:rsidP="00642D45">
                          <w:pPr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E524A9" id="_x0000_s1076" type="#_x0000_t202" style="position:absolute;left:0;text-align:left;margin-left:-20.4pt;margin-top:5.25pt;width:103.3pt;height:61.1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" stroked="f">
              <v:textbox>
                <w:txbxContent>
                  <w:p w14:paraId="5BCE21A8" w14:textId="77777777" w:rsidR="00263436" w:rsidRPr="00F365FC" w:rsidRDefault="00263436" w:rsidP="00205CB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تاریخ</w:t>
                    </w:r>
                  </w:p>
                  <w:p w14:paraId="0DEE230B" w14:textId="77777777"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شماره</w:t>
                    </w:r>
                  </w:p>
                  <w:p w14:paraId="03C31DE3" w14:textId="77777777"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پیوست</w:t>
                    </w:r>
                  </w:p>
                  <w:p w14:paraId="6F5E4C7A" w14:textId="77777777" w:rsidR="00263436" w:rsidRPr="00F365FC" w:rsidRDefault="00263436" w:rsidP="00642D45">
                    <w:pPr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0E14F20D" wp14:editId="549687CE">
              <wp:simplePos x="0" y="0"/>
              <wp:positionH relativeFrom="column">
                <wp:posOffset>5930900</wp:posOffset>
              </wp:positionH>
              <wp:positionV relativeFrom="paragraph">
                <wp:posOffset>1016000</wp:posOffset>
              </wp:positionV>
              <wp:extent cx="792000" cy="36000"/>
              <wp:effectExtent l="0" t="0" r="8255" b="254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0" cy="360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47D691" id="Rectangle 17" o:spid="_x0000_s1026" style="position:absolute;margin-left:467pt;margin-top:80pt;width:62.35pt;height:2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" fillcolor="#c00000" stroked="f" strokeweight="1.25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DE4D4AF" wp14:editId="3EC0182A">
              <wp:simplePos x="0" y="0"/>
              <wp:positionH relativeFrom="column">
                <wp:posOffset>6026785</wp:posOffset>
              </wp:positionH>
              <wp:positionV relativeFrom="paragraph">
                <wp:posOffset>1767840</wp:posOffset>
              </wp:positionV>
              <wp:extent cx="605155" cy="328930"/>
              <wp:effectExtent l="0" t="0" r="4445" b="0"/>
              <wp:wrapNone/>
              <wp:docPr id="23" name="Rounded 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155" cy="328930"/>
                      </a:xfrm>
                      <a:prstGeom prst="roundRect">
                        <a:avLst>
                          <a:gd name="adj" fmla="val 6739"/>
                        </a:avLst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769D972C" id="Rounded Rectangle 23" o:spid="_x0000_s1026" style="position:absolute;margin-left:474.55pt;margin-top:139.2pt;width:47.65pt;height:25.9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" fillcolor="#c00000" stroked="f" strokeweight="1.25pt"/>
          </w:pict>
        </mc:Fallback>
      </mc:AlternateContent>
    </w:r>
    <w:r w:rsidRPr="00447426">
      <w:rPr>
        <w:rFonts w:hint="cs"/>
        <w:noProof/>
        <w:sz w:val="24"/>
        <w:szCs w:val="24"/>
        <w:rtl/>
      </w:rPr>
      <mc:AlternateContent>
        <mc:Choice Requires="wps">
          <w:drawing>
            <wp:anchor distT="45720" distB="45720" distL="114300" distR="114300" simplePos="0" relativeHeight="251631616" behindDoc="0" locked="0" layoutInCell="1" allowOverlap="1" wp14:anchorId="6A6BCDE2" wp14:editId="44C65402">
              <wp:simplePos x="0" y="0"/>
              <wp:positionH relativeFrom="rightMargin">
                <wp:align>left</wp:align>
              </wp:positionH>
              <wp:positionV relativeFrom="paragraph">
                <wp:posOffset>-457200</wp:posOffset>
              </wp:positionV>
              <wp:extent cx="1351915" cy="10732770"/>
              <wp:effectExtent l="0" t="0" r="635" b="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0732770"/>
                      </a:xfrm>
                      <a:prstGeom prst="rect">
                        <a:avLst/>
                      </a:prstGeom>
                      <a:pattFill prst="pct10">
                        <a:fgClr>
                          <a:srgbClr val="002060"/>
                        </a:fgClr>
                        <a:bgClr>
                          <a:schemeClr val="bg1"/>
                        </a:bgClr>
                      </a:pattFill>
                      <a:ln w="254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F22A42" w14:textId="77777777" w:rsidR="00263436" w:rsidRPr="00021252" w:rsidRDefault="00263436" w:rsidP="00642D4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6BCDE2" id="_x0000_s1077" type="#_x0000_t202" style="position:absolute;left:0;text-align:left;margin-left:0;margin-top:-36pt;width:106.45pt;height:845.1pt;z-index:25163161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" fillcolor="#002060" stroked="f" strokeweight="2pt">
              <v:fill r:id="rId1" o:title="" color2="white [3212]" type="pattern"/>
              <v:textbox>
                <w:txbxContent>
                  <w:p w14:paraId="5BF22A42" w14:textId="77777777" w:rsidR="00263436" w:rsidRPr="00021252" w:rsidRDefault="00263436" w:rsidP="00642D45"/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225DC"/>
    <w:multiLevelType w:val="hybridMultilevel"/>
    <w:tmpl w:val="8110D202"/>
    <w:lvl w:ilvl="0" w:tplc="04090005">
      <w:start w:val="1"/>
      <w:numFmt w:val="bullet"/>
      <w:lvlText w:val=""/>
      <w:lvlJc w:val="left"/>
      <w:pPr>
        <w:ind w:left="1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</w:abstractNum>
  <w:abstractNum w:abstractNumId="1" w15:restartNumberingAfterBreak="0">
    <w:nsid w:val="32AD52FC"/>
    <w:multiLevelType w:val="hybridMultilevel"/>
    <w:tmpl w:val="CAF0113C"/>
    <w:lvl w:ilvl="0" w:tplc="04090005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" w15:restartNumberingAfterBreak="0">
    <w:nsid w:val="38B64CB4"/>
    <w:multiLevelType w:val="hybridMultilevel"/>
    <w:tmpl w:val="56E642D4"/>
    <w:lvl w:ilvl="0" w:tplc="3A147016">
      <w:start w:val="1"/>
      <w:numFmt w:val="bullet"/>
      <w:pStyle w:val="Heading3"/>
      <w:lvlText w:val=""/>
      <w:lvlJc w:val="left"/>
      <w:pPr>
        <w:ind w:left="1524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 w15:restartNumberingAfterBreak="0">
    <w:nsid w:val="6D273DE5"/>
    <w:multiLevelType w:val="hybridMultilevel"/>
    <w:tmpl w:val="89E0D806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739F65F8"/>
    <w:multiLevelType w:val="hybridMultilevel"/>
    <w:tmpl w:val="6E74ED5E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5" w15:restartNumberingAfterBreak="0">
    <w:nsid w:val="76E80165"/>
    <w:multiLevelType w:val="hybridMultilevel"/>
    <w:tmpl w:val="4EC44F30"/>
    <w:lvl w:ilvl="0" w:tplc="342CE71C">
      <w:start w:val="1"/>
      <w:numFmt w:val="bullet"/>
      <w:lvlText w:val=""/>
      <w:lvlJc w:val="left"/>
      <w:pPr>
        <w:ind w:left="5321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2033993568">
    <w:abstractNumId w:val="5"/>
  </w:num>
  <w:num w:numId="2" w16cid:durableId="1112095340">
    <w:abstractNumId w:val="0"/>
  </w:num>
  <w:num w:numId="3" w16cid:durableId="1627195816">
    <w:abstractNumId w:val="1"/>
  </w:num>
  <w:num w:numId="4" w16cid:durableId="836195066">
    <w:abstractNumId w:val="4"/>
  </w:num>
  <w:num w:numId="5" w16cid:durableId="1000499250">
    <w:abstractNumId w:val="3"/>
  </w:num>
  <w:num w:numId="6" w16cid:durableId="1453744125">
    <w:abstractNumId w:val="2"/>
  </w:num>
  <w:num w:numId="7" w16cid:durableId="1742561650">
    <w:abstractNumId w:val="2"/>
  </w:num>
  <w:num w:numId="8" w16cid:durableId="1412778939">
    <w:abstractNumId w:val="2"/>
  </w:num>
  <w:num w:numId="9" w16cid:durableId="553468258">
    <w:abstractNumId w:val="2"/>
  </w:num>
  <w:num w:numId="10" w16cid:durableId="446392972">
    <w:abstractNumId w:val="2"/>
  </w:num>
  <w:num w:numId="11" w16cid:durableId="1347488959">
    <w:abstractNumId w:val="2"/>
  </w:num>
  <w:num w:numId="12" w16cid:durableId="1390152120">
    <w:abstractNumId w:val="2"/>
  </w:num>
  <w:num w:numId="13" w16cid:durableId="454906237">
    <w:abstractNumId w:val="2"/>
  </w:num>
  <w:num w:numId="14" w16cid:durableId="241305820">
    <w:abstractNumId w:val="2"/>
  </w:num>
  <w:num w:numId="15" w16cid:durableId="2076200903">
    <w:abstractNumId w:val="2"/>
  </w:num>
  <w:num w:numId="16" w16cid:durableId="282929764">
    <w:abstractNumId w:val="2"/>
  </w:num>
  <w:num w:numId="17" w16cid:durableId="1442457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saveSubsetFonts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510"/>
    <w:rsid w:val="00004408"/>
    <w:rsid w:val="000067D8"/>
    <w:rsid w:val="00021252"/>
    <w:rsid w:val="00023857"/>
    <w:rsid w:val="00027E50"/>
    <w:rsid w:val="000323FD"/>
    <w:rsid w:val="00041E44"/>
    <w:rsid w:val="0004255D"/>
    <w:rsid w:val="000504BA"/>
    <w:rsid w:val="00053553"/>
    <w:rsid w:val="00054C8B"/>
    <w:rsid w:val="00063916"/>
    <w:rsid w:val="000670B3"/>
    <w:rsid w:val="000674CE"/>
    <w:rsid w:val="00074E8D"/>
    <w:rsid w:val="00075F99"/>
    <w:rsid w:val="00094510"/>
    <w:rsid w:val="0009725E"/>
    <w:rsid w:val="000973BB"/>
    <w:rsid w:val="00097F04"/>
    <w:rsid w:val="000A1374"/>
    <w:rsid w:val="000A29EC"/>
    <w:rsid w:val="000A3323"/>
    <w:rsid w:val="000B4DAB"/>
    <w:rsid w:val="000C5402"/>
    <w:rsid w:val="000C6C60"/>
    <w:rsid w:val="000D574A"/>
    <w:rsid w:val="000D6C95"/>
    <w:rsid w:val="000E3173"/>
    <w:rsid w:val="000E4292"/>
    <w:rsid w:val="000F46ED"/>
    <w:rsid w:val="000F79DE"/>
    <w:rsid w:val="000F7B2B"/>
    <w:rsid w:val="00105A84"/>
    <w:rsid w:val="00106ECA"/>
    <w:rsid w:val="00112A09"/>
    <w:rsid w:val="001200DA"/>
    <w:rsid w:val="00120CC2"/>
    <w:rsid w:val="00125C38"/>
    <w:rsid w:val="00127B5A"/>
    <w:rsid w:val="00135399"/>
    <w:rsid w:val="00135EBB"/>
    <w:rsid w:val="0014514F"/>
    <w:rsid w:val="00156666"/>
    <w:rsid w:val="001621FC"/>
    <w:rsid w:val="0017027A"/>
    <w:rsid w:val="00184267"/>
    <w:rsid w:val="00185649"/>
    <w:rsid w:val="00190BDA"/>
    <w:rsid w:val="00192380"/>
    <w:rsid w:val="00194AB3"/>
    <w:rsid w:val="00197E3D"/>
    <w:rsid w:val="001A203E"/>
    <w:rsid w:val="001A2784"/>
    <w:rsid w:val="001A3287"/>
    <w:rsid w:val="001A4772"/>
    <w:rsid w:val="001A4FDD"/>
    <w:rsid w:val="001A5175"/>
    <w:rsid w:val="001A756D"/>
    <w:rsid w:val="001B2901"/>
    <w:rsid w:val="001B6C11"/>
    <w:rsid w:val="001C1932"/>
    <w:rsid w:val="001C5B69"/>
    <w:rsid w:val="001D063B"/>
    <w:rsid w:val="001D17C3"/>
    <w:rsid w:val="001D4720"/>
    <w:rsid w:val="001E26E4"/>
    <w:rsid w:val="001F2445"/>
    <w:rsid w:val="001F3760"/>
    <w:rsid w:val="00201817"/>
    <w:rsid w:val="00201D56"/>
    <w:rsid w:val="00203B39"/>
    <w:rsid w:val="00205CB5"/>
    <w:rsid w:val="00207456"/>
    <w:rsid w:val="00214958"/>
    <w:rsid w:val="002337D4"/>
    <w:rsid w:val="00237159"/>
    <w:rsid w:val="0024221D"/>
    <w:rsid w:val="00243BC5"/>
    <w:rsid w:val="00245965"/>
    <w:rsid w:val="0026175C"/>
    <w:rsid w:val="00263436"/>
    <w:rsid w:val="002654F3"/>
    <w:rsid w:val="00270A4C"/>
    <w:rsid w:val="00271913"/>
    <w:rsid w:val="00272603"/>
    <w:rsid w:val="00281362"/>
    <w:rsid w:val="00282762"/>
    <w:rsid w:val="002842D9"/>
    <w:rsid w:val="00290DCF"/>
    <w:rsid w:val="00294DA8"/>
    <w:rsid w:val="002A1E9D"/>
    <w:rsid w:val="002A2B4D"/>
    <w:rsid w:val="002A2BED"/>
    <w:rsid w:val="002B126A"/>
    <w:rsid w:val="002B3BE2"/>
    <w:rsid w:val="002B54E3"/>
    <w:rsid w:val="002C33BE"/>
    <w:rsid w:val="002C3BE6"/>
    <w:rsid w:val="002C3CB2"/>
    <w:rsid w:val="002C3E70"/>
    <w:rsid w:val="002C5EB5"/>
    <w:rsid w:val="002C75C2"/>
    <w:rsid w:val="002D24E2"/>
    <w:rsid w:val="002D7D71"/>
    <w:rsid w:val="002E173E"/>
    <w:rsid w:val="002F5775"/>
    <w:rsid w:val="002F7C1F"/>
    <w:rsid w:val="0030628D"/>
    <w:rsid w:val="003258D0"/>
    <w:rsid w:val="0033531E"/>
    <w:rsid w:val="00336C03"/>
    <w:rsid w:val="0035342E"/>
    <w:rsid w:val="0035441F"/>
    <w:rsid w:val="00357F55"/>
    <w:rsid w:val="00360A07"/>
    <w:rsid w:val="0036185D"/>
    <w:rsid w:val="00365535"/>
    <w:rsid w:val="00365A28"/>
    <w:rsid w:val="00382708"/>
    <w:rsid w:val="00390807"/>
    <w:rsid w:val="00393FF3"/>
    <w:rsid w:val="003975C6"/>
    <w:rsid w:val="003A2D4A"/>
    <w:rsid w:val="003C1AD4"/>
    <w:rsid w:val="003C2777"/>
    <w:rsid w:val="003E5B9B"/>
    <w:rsid w:val="003F095F"/>
    <w:rsid w:val="003F0C4C"/>
    <w:rsid w:val="003F47F3"/>
    <w:rsid w:val="003F5E6A"/>
    <w:rsid w:val="004013B4"/>
    <w:rsid w:val="00401517"/>
    <w:rsid w:val="0040310F"/>
    <w:rsid w:val="00403BA9"/>
    <w:rsid w:val="00405190"/>
    <w:rsid w:val="004071BA"/>
    <w:rsid w:val="00415F7B"/>
    <w:rsid w:val="00422DF4"/>
    <w:rsid w:val="00426632"/>
    <w:rsid w:val="0042699B"/>
    <w:rsid w:val="0043061C"/>
    <w:rsid w:val="00434FFA"/>
    <w:rsid w:val="00440281"/>
    <w:rsid w:val="004431B7"/>
    <w:rsid w:val="00445C5E"/>
    <w:rsid w:val="00447426"/>
    <w:rsid w:val="004522AA"/>
    <w:rsid w:val="004564D4"/>
    <w:rsid w:val="004605D3"/>
    <w:rsid w:val="00462DD8"/>
    <w:rsid w:val="00464BEF"/>
    <w:rsid w:val="00465425"/>
    <w:rsid w:val="00471E68"/>
    <w:rsid w:val="00473189"/>
    <w:rsid w:val="00477603"/>
    <w:rsid w:val="004804C5"/>
    <w:rsid w:val="004816EF"/>
    <w:rsid w:val="004853D4"/>
    <w:rsid w:val="00494850"/>
    <w:rsid w:val="004A6356"/>
    <w:rsid w:val="004B4032"/>
    <w:rsid w:val="004B757E"/>
    <w:rsid w:val="004C0C86"/>
    <w:rsid w:val="004C5F11"/>
    <w:rsid w:val="004D6306"/>
    <w:rsid w:val="004E2E11"/>
    <w:rsid w:val="004F7E50"/>
    <w:rsid w:val="00500DC3"/>
    <w:rsid w:val="00505010"/>
    <w:rsid w:val="0050645F"/>
    <w:rsid w:val="0050790F"/>
    <w:rsid w:val="00521BA3"/>
    <w:rsid w:val="00532DC6"/>
    <w:rsid w:val="00533678"/>
    <w:rsid w:val="0053484E"/>
    <w:rsid w:val="00541409"/>
    <w:rsid w:val="0054304E"/>
    <w:rsid w:val="00543081"/>
    <w:rsid w:val="00545F9D"/>
    <w:rsid w:val="00547787"/>
    <w:rsid w:val="00552305"/>
    <w:rsid w:val="0055293C"/>
    <w:rsid w:val="00554D41"/>
    <w:rsid w:val="00561B6C"/>
    <w:rsid w:val="005648F4"/>
    <w:rsid w:val="00571EC6"/>
    <w:rsid w:val="00575902"/>
    <w:rsid w:val="00577E2B"/>
    <w:rsid w:val="00580FFD"/>
    <w:rsid w:val="00597E43"/>
    <w:rsid w:val="005B14EA"/>
    <w:rsid w:val="005B3A59"/>
    <w:rsid w:val="005C078F"/>
    <w:rsid w:val="005C7288"/>
    <w:rsid w:val="005D520A"/>
    <w:rsid w:val="005E1ADF"/>
    <w:rsid w:val="005E2F1A"/>
    <w:rsid w:val="005E3B07"/>
    <w:rsid w:val="005E4B3F"/>
    <w:rsid w:val="006140FF"/>
    <w:rsid w:val="00617CEB"/>
    <w:rsid w:val="00622A04"/>
    <w:rsid w:val="00623A27"/>
    <w:rsid w:val="00626287"/>
    <w:rsid w:val="00626405"/>
    <w:rsid w:val="00636ABA"/>
    <w:rsid w:val="006425B4"/>
    <w:rsid w:val="00642D45"/>
    <w:rsid w:val="00647EB2"/>
    <w:rsid w:val="0065476C"/>
    <w:rsid w:val="0066258B"/>
    <w:rsid w:val="00674B6D"/>
    <w:rsid w:val="006750B7"/>
    <w:rsid w:val="0068207D"/>
    <w:rsid w:val="00686A30"/>
    <w:rsid w:val="006904AF"/>
    <w:rsid w:val="00691656"/>
    <w:rsid w:val="006A12C5"/>
    <w:rsid w:val="006B0A27"/>
    <w:rsid w:val="006B2554"/>
    <w:rsid w:val="006B412A"/>
    <w:rsid w:val="006B6E53"/>
    <w:rsid w:val="006C3ACD"/>
    <w:rsid w:val="006C418A"/>
    <w:rsid w:val="006E7B7F"/>
    <w:rsid w:val="006F712D"/>
    <w:rsid w:val="007026F6"/>
    <w:rsid w:val="007100E2"/>
    <w:rsid w:val="007128C2"/>
    <w:rsid w:val="00715DCC"/>
    <w:rsid w:val="00715E54"/>
    <w:rsid w:val="00716D7C"/>
    <w:rsid w:val="007202FD"/>
    <w:rsid w:val="007231BA"/>
    <w:rsid w:val="007258B8"/>
    <w:rsid w:val="0073473F"/>
    <w:rsid w:val="00753E1E"/>
    <w:rsid w:val="00756035"/>
    <w:rsid w:val="007561A8"/>
    <w:rsid w:val="00760FD9"/>
    <w:rsid w:val="00780095"/>
    <w:rsid w:val="00794E3E"/>
    <w:rsid w:val="00796AC5"/>
    <w:rsid w:val="00797640"/>
    <w:rsid w:val="007A0831"/>
    <w:rsid w:val="007A1D83"/>
    <w:rsid w:val="007A5492"/>
    <w:rsid w:val="007B0014"/>
    <w:rsid w:val="007B1BF0"/>
    <w:rsid w:val="007B6FF1"/>
    <w:rsid w:val="007B788C"/>
    <w:rsid w:val="007C145F"/>
    <w:rsid w:val="007C742D"/>
    <w:rsid w:val="007C7C3E"/>
    <w:rsid w:val="007D47C6"/>
    <w:rsid w:val="007D6C24"/>
    <w:rsid w:val="007E0033"/>
    <w:rsid w:val="007E4CB2"/>
    <w:rsid w:val="007E6EA3"/>
    <w:rsid w:val="007E7DBA"/>
    <w:rsid w:val="00800A96"/>
    <w:rsid w:val="00812C9F"/>
    <w:rsid w:val="00825681"/>
    <w:rsid w:val="008272DF"/>
    <w:rsid w:val="008341F7"/>
    <w:rsid w:val="008349B3"/>
    <w:rsid w:val="00835111"/>
    <w:rsid w:val="008360D0"/>
    <w:rsid w:val="0083751A"/>
    <w:rsid w:val="0085684E"/>
    <w:rsid w:val="008617B1"/>
    <w:rsid w:val="008650E6"/>
    <w:rsid w:val="00867E4A"/>
    <w:rsid w:val="0087465F"/>
    <w:rsid w:val="00875BD5"/>
    <w:rsid w:val="0089369E"/>
    <w:rsid w:val="008B2484"/>
    <w:rsid w:val="008B2F14"/>
    <w:rsid w:val="008B3610"/>
    <w:rsid w:val="008B56C2"/>
    <w:rsid w:val="008C61B6"/>
    <w:rsid w:val="008C7BD6"/>
    <w:rsid w:val="008D2AD7"/>
    <w:rsid w:val="008D2FBE"/>
    <w:rsid w:val="008D5795"/>
    <w:rsid w:val="008E383A"/>
    <w:rsid w:val="008E6E41"/>
    <w:rsid w:val="008F0B18"/>
    <w:rsid w:val="008F324E"/>
    <w:rsid w:val="009037A9"/>
    <w:rsid w:val="0091694D"/>
    <w:rsid w:val="00917CAB"/>
    <w:rsid w:val="00920EB5"/>
    <w:rsid w:val="00924C0F"/>
    <w:rsid w:val="00925950"/>
    <w:rsid w:val="00926AAA"/>
    <w:rsid w:val="00931E37"/>
    <w:rsid w:val="009339A2"/>
    <w:rsid w:val="0094469F"/>
    <w:rsid w:val="00945C7B"/>
    <w:rsid w:val="0095658E"/>
    <w:rsid w:val="00962AB8"/>
    <w:rsid w:val="0096389B"/>
    <w:rsid w:val="009657BD"/>
    <w:rsid w:val="00966468"/>
    <w:rsid w:val="00973F98"/>
    <w:rsid w:val="0097462A"/>
    <w:rsid w:val="009766A5"/>
    <w:rsid w:val="0099466E"/>
    <w:rsid w:val="00995991"/>
    <w:rsid w:val="009A6396"/>
    <w:rsid w:val="009B021D"/>
    <w:rsid w:val="009B5ABD"/>
    <w:rsid w:val="009C306D"/>
    <w:rsid w:val="009C54D6"/>
    <w:rsid w:val="009E405D"/>
    <w:rsid w:val="00A065B4"/>
    <w:rsid w:val="00A10FAA"/>
    <w:rsid w:val="00A12E8B"/>
    <w:rsid w:val="00A209C5"/>
    <w:rsid w:val="00A2196F"/>
    <w:rsid w:val="00A21B5C"/>
    <w:rsid w:val="00A22902"/>
    <w:rsid w:val="00A32012"/>
    <w:rsid w:val="00A345EC"/>
    <w:rsid w:val="00A4019A"/>
    <w:rsid w:val="00A61107"/>
    <w:rsid w:val="00A63E8A"/>
    <w:rsid w:val="00A666E4"/>
    <w:rsid w:val="00A66929"/>
    <w:rsid w:val="00A74A99"/>
    <w:rsid w:val="00A74EA9"/>
    <w:rsid w:val="00A75915"/>
    <w:rsid w:val="00A81292"/>
    <w:rsid w:val="00A81425"/>
    <w:rsid w:val="00A84ADC"/>
    <w:rsid w:val="00A86C41"/>
    <w:rsid w:val="00A91C89"/>
    <w:rsid w:val="00A92C77"/>
    <w:rsid w:val="00A9711F"/>
    <w:rsid w:val="00AB4475"/>
    <w:rsid w:val="00AC1441"/>
    <w:rsid w:val="00AC160A"/>
    <w:rsid w:val="00AC27E7"/>
    <w:rsid w:val="00AC7CC2"/>
    <w:rsid w:val="00AD7CFB"/>
    <w:rsid w:val="00AD7E46"/>
    <w:rsid w:val="00AE0DC8"/>
    <w:rsid w:val="00AE14AF"/>
    <w:rsid w:val="00B05338"/>
    <w:rsid w:val="00B1427F"/>
    <w:rsid w:val="00B32BA2"/>
    <w:rsid w:val="00B35811"/>
    <w:rsid w:val="00B42992"/>
    <w:rsid w:val="00B42AB0"/>
    <w:rsid w:val="00B5153C"/>
    <w:rsid w:val="00B54153"/>
    <w:rsid w:val="00B55927"/>
    <w:rsid w:val="00B57B09"/>
    <w:rsid w:val="00B610B6"/>
    <w:rsid w:val="00B61392"/>
    <w:rsid w:val="00B670BD"/>
    <w:rsid w:val="00B700F5"/>
    <w:rsid w:val="00B729D0"/>
    <w:rsid w:val="00B77659"/>
    <w:rsid w:val="00B84212"/>
    <w:rsid w:val="00B87C18"/>
    <w:rsid w:val="00B91AA0"/>
    <w:rsid w:val="00B957CD"/>
    <w:rsid w:val="00BB27F1"/>
    <w:rsid w:val="00BC0B9A"/>
    <w:rsid w:val="00BC4A47"/>
    <w:rsid w:val="00BC5D29"/>
    <w:rsid w:val="00BC6434"/>
    <w:rsid w:val="00BE3BD9"/>
    <w:rsid w:val="00BF5FA2"/>
    <w:rsid w:val="00C02152"/>
    <w:rsid w:val="00C11C1C"/>
    <w:rsid w:val="00C1631A"/>
    <w:rsid w:val="00C2341F"/>
    <w:rsid w:val="00C30C6A"/>
    <w:rsid w:val="00C35FA7"/>
    <w:rsid w:val="00C46F41"/>
    <w:rsid w:val="00C52FD9"/>
    <w:rsid w:val="00C546FF"/>
    <w:rsid w:val="00C65B0F"/>
    <w:rsid w:val="00C67E08"/>
    <w:rsid w:val="00C77425"/>
    <w:rsid w:val="00C84C16"/>
    <w:rsid w:val="00C913AD"/>
    <w:rsid w:val="00C9601D"/>
    <w:rsid w:val="00C966C4"/>
    <w:rsid w:val="00CA0551"/>
    <w:rsid w:val="00CA487F"/>
    <w:rsid w:val="00CB3565"/>
    <w:rsid w:val="00CC01B2"/>
    <w:rsid w:val="00CC79B1"/>
    <w:rsid w:val="00CE2812"/>
    <w:rsid w:val="00CE61D0"/>
    <w:rsid w:val="00CE7EA8"/>
    <w:rsid w:val="00D01EA0"/>
    <w:rsid w:val="00D02042"/>
    <w:rsid w:val="00D050C9"/>
    <w:rsid w:val="00D062F1"/>
    <w:rsid w:val="00D070CD"/>
    <w:rsid w:val="00D10459"/>
    <w:rsid w:val="00D13FB9"/>
    <w:rsid w:val="00D17F9C"/>
    <w:rsid w:val="00D3354E"/>
    <w:rsid w:val="00D335C9"/>
    <w:rsid w:val="00D37474"/>
    <w:rsid w:val="00D41AAA"/>
    <w:rsid w:val="00D445AD"/>
    <w:rsid w:val="00D470FE"/>
    <w:rsid w:val="00D47B29"/>
    <w:rsid w:val="00D578CA"/>
    <w:rsid w:val="00D62557"/>
    <w:rsid w:val="00D633E7"/>
    <w:rsid w:val="00D7020A"/>
    <w:rsid w:val="00D7042C"/>
    <w:rsid w:val="00D73FBB"/>
    <w:rsid w:val="00D75D63"/>
    <w:rsid w:val="00D80E84"/>
    <w:rsid w:val="00D87EBE"/>
    <w:rsid w:val="00D91B47"/>
    <w:rsid w:val="00DA2596"/>
    <w:rsid w:val="00DA6C4F"/>
    <w:rsid w:val="00DB187B"/>
    <w:rsid w:val="00DC08C0"/>
    <w:rsid w:val="00DD068D"/>
    <w:rsid w:val="00DD2144"/>
    <w:rsid w:val="00DD4633"/>
    <w:rsid w:val="00DD5670"/>
    <w:rsid w:val="00DE000F"/>
    <w:rsid w:val="00DE01AA"/>
    <w:rsid w:val="00DF0E1D"/>
    <w:rsid w:val="00DF1956"/>
    <w:rsid w:val="00E01410"/>
    <w:rsid w:val="00E073FB"/>
    <w:rsid w:val="00E16A1C"/>
    <w:rsid w:val="00E2335E"/>
    <w:rsid w:val="00E23A5B"/>
    <w:rsid w:val="00E328BF"/>
    <w:rsid w:val="00E45876"/>
    <w:rsid w:val="00E60291"/>
    <w:rsid w:val="00E624C8"/>
    <w:rsid w:val="00E82568"/>
    <w:rsid w:val="00E82FD4"/>
    <w:rsid w:val="00E869F3"/>
    <w:rsid w:val="00E90634"/>
    <w:rsid w:val="00EA442B"/>
    <w:rsid w:val="00EA45CF"/>
    <w:rsid w:val="00EB0350"/>
    <w:rsid w:val="00EB5656"/>
    <w:rsid w:val="00EC148B"/>
    <w:rsid w:val="00EC7C5F"/>
    <w:rsid w:val="00ED3D1F"/>
    <w:rsid w:val="00ED64CE"/>
    <w:rsid w:val="00EF351A"/>
    <w:rsid w:val="00F06C9E"/>
    <w:rsid w:val="00F1467E"/>
    <w:rsid w:val="00F207A9"/>
    <w:rsid w:val="00F33D8A"/>
    <w:rsid w:val="00F365FC"/>
    <w:rsid w:val="00F373D0"/>
    <w:rsid w:val="00F453C4"/>
    <w:rsid w:val="00F55E12"/>
    <w:rsid w:val="00F605F3"/>
    <w:rsid w:val="00F634C7"/>
    <w:rsid w:val="00F71EB8"/>
    <w:rsid w:val="00F762D2"/>
    <w:rsid w:val="00F77059"/>
    <w:rsid w:val="00F81A08"/>
    <w:rsid w:val="00F9222A"/>
    <w:rsid w:val="00FA2AFF"/>
    <w:rsid w:val="00FB1298"/>
    <w:rsid w:val="00FB16F4"/>
    <w:rsid w:val="00FB6741"/>
    <w:rsid w:val="00FB6F4B"/>
    <w:rsid w:val="00FC51A7"/>
    <w:rsid w:val="00FD572E"/>
    <w:rsid w:val="00FF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F334E"/>
  <w15:docId w15:val="{5AFD3F74-7207-4833-9607-541227EB3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pacing w:val="-4"/>
      <w:sz w:val="32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hare\0000&#1587;&#1575;&#1604;%201401\02&#1583;&#1585;%20&#1583;&#1587;&#1578;%20&#1575;&#1602;&#1583;&#1575;&#1605;\01&#1575;&#1588;&#1603;&#1575;&#1604;%20&#1606;&#1592;&#1575;&#1585;&#1578;&#1610;\&#1587;&#1740;&#1605;&#1575;%20&#1606;&#1592;&#1575;&#1585;&#1578;%208.04.1401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ntegra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E2EA0-A31C-48F4-B257-99CCE4DBC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سیما نظارت 8.04.1401</Template>
  <TotalTime>126</TotalTime>
  <Pages>1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Najmeh Shafiei</dc:creator>
  <cp:keywords/>
  <dc:description/>
  <cp:lastModifiedBy>Arash Abolhasani</cp:lastModifiedBy>
  <cp:revision>62</cp:revision>
  <cp:lastPrinted>2021-08-06T17:08:00Z</cp:lastPrinted>
  <dcterms:created xsi:type="dcterms:W3CDTF">2022-06-29T11:33:00Z</dcterms:created>
  <dcterms:modified xsi:type="dcterms:W3CDTF">2024-01-16T17:38:00Z</dcterms:modified>
</cp:coreProperties>
</file>