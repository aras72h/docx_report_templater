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7350D" w14:textId="77777777"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7696353F" wp14:editId="7B859FE1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020EA" w14:textId="77777777" w:rsidR="00263436" w:rsidRPr="00543081" w:rsidRDefault="00263436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>
                                <w:rPr>
                                  <w:rFonts w:ascii="IranNastaliq" w:hAnsi="IranNastaliq" w:cs="IranNastaliq" w:hint="cs"/>
                                  <w:rtl/>
                                </w:rPr>
                                <w:t>مهم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98CBB5" w14:textId="5C1259F5" w:rsidR="00263436" w:rsidRPr="00B87C18" w:rsidRDefault="002B3BE2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e</w:t>
                              </w:r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36B643" w14:textId="77777777" w:rsidR="00263436" w:rsidRPr="00B87C18" w:rsidRDefault="00263436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800BF9" w14:textId="77777777" w:rsidR="00263436" w:rsidRPr="00B87C18" w:rsidRDefault="00263436" w:rsidP="00716D7C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63F1C3" w14:textId="77777777" w:rsidR="00263436" w:rsidRPr="00B87C18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A43F36" w14:textId="77777777" w:rsidR="00263436" w:rsidRPr="007100E2" w:rsidRDefault="00263436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B6C3AF" w14:textId="77777777" w:rsidR="00263436" w:rsidRPr="002C3E70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محتوا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یی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5EF16" w14:textId="77777777" w:rsidR="00263436" w:rsidRPr="00B87C18" w:rsidRDefault="00263436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C3EC0" w14:textId="77777777" w:rsidR="00263436" w:rsidRPr="002C3E70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ترکیبی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E1008D" w14:textId="77777777" w:rsidR="00263436" w:rsidRPr="00B87C18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زنده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/ ضبطی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6353F"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">
                <v:rect id="Rectangle 22" o:spid="_x0000_s1027" style="position:absolute;left:954;top:-190;width:5937;height:4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" filled="f" stroked="f" strokeweight="1.25pt">
                  <v:textbox inset="0,0,0,0">
                    <w:txbxContent>
                      <w:p w14:paraId="75E020EA" w14:textId="77777777" w:rsidR="00263436" w:rsidRPr="00543081" w:rsidRDefault="00263436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>
                          <w:rPr>
                            <w:rFonts w:ascii="IranNastaliq" w:hAnsi="IranNastaliq" w:cs="IranNastaliq" w:hint="cs"/>
                            <w:rtl/>
                          </w:rPr>
                          <w:t>مهم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" filled="f" stroked="f" strokeweight=".5pt">
                  <v:textbox>
                    <w:txbxContent>
                      <w:p w14:paraId="0398CBB5" w14:textId="5C1259F5" w:rsidR="00263436" w:rsidRPr="00B87C18" w:rsidRDefault="002B3BE2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e</w:t>
                        </w:r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7A36B643" w14:textId="77777777" w:rsidR="00263436" w:rsidRPr="00B87C18" w:rsidRDefault="00263436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" filled="f" stroked="f" strokeweight=".5pt">
                  <v:textbox>
                    <w:txbxContent>
                      <w:p w14:paraId="01800BF9" w14:textId="77777777" w:rsidR="00263436" w:rsidRPr="00B87C18" w:rsidRDefault="00263436" w:rsidP="00716D7C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" filled="f" stroked="f" strokeweight=".5pt">
                  <v:textbox inset="5mm,,5mm">
                    <w:txbxContent>
                      <w:p w14:paraId="5463F1C3" w14:textId="77777777" w:rsidR="00263436" w:rsidRPr="00B87C18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" filled="f" stroked="f" strokeweight=".5pt">
                  <v:textbox inset="5mm,,5mm">
                    <w:txbxContent>
                      <w:p w14:paraId="14A43F36" w14:textId="77777777" w:rsidR="00263436" w:rsidRPr="007100E2" w:rsidRDefault="00263436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Si1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" filled="f" stroked="f" strokeweight=".5pt">
                  <v:textbox>
                    <w:txbxContent>
                      <w:p w14:paraId="02B6C3AF" w14:textId="77777777" w:rsidR="00263436" w:rsidRPr="002C3E70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محتوا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یی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" filled="f" stroked="f" strokeweight=".5pt">
                  <v:textbox>
                    <w:txbxContent>
                      <w:p w14:paraId="4CA5EF16" w14:textId="77777777" w:rsidR="00263436" w:rsidRPr="00B87C18" w:rsidRDefault="00263436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.....</w:t>
                        </w:r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Sz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" filled="f" stroked="f" strokeweight=".5pt">
                  <v:textbox>
                    <w:txbxContent>
                      <w:p w14:paraId="556C3EC0" w14:textId="77777777" w:rsidR="00263436" w:rsidRPr="002C3E70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ترکیبی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؟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" filled="f" stroked="f" strokeweight=".5pt">
                  <v:textbox>
                    <w:txbxContent>
                      <w:p w14:paraId="64E1008D" w14:textId="77777777" w:rsidR="00263436" w:rsidRPr="00B87C18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زنده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/ ضبطی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14:paraId="182B0CBD" w14:textId="77777777" w:rsidR="00106ECA" w:rsidRDefault="000F46ED" w:rsidP="00106ECA">
      <w:pPr>
        <w:pStyle w:val="Heading1"/>
        <w:bidi/>
        <w:rPr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A74EA9" w:rsidRPr="0085684E">
        <w:rPr>
          <w:rFonts w:hint="cs"/>
          <w:rtl/>
        </w:rPr>
        <w:t xml:space="preserve">جناب آقای </w:t>
      </w:r>
      <w:r w:rsidR="00106ECA">
        <w:rPr>
          <w:rFonts w:hint="cs"/>
          <w:rtl/>
        </w:rPr>
        <w:t>.....</w:t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</w:p>
    <w:p w14:paraId="46948068" w14:textId="77777777" w:rsidR="00A74EA9" w:rsidRPr="0085684E" w:rsidRDefault="00A74EA9" w:rsidP="00106ECA">
      <w:pPr>
        <w:pStyle w:val="Heading1"/>
        <w:bidi/>
        <w:rPr>
          <w:rtl/>
        </w:rPr>
      </w:pPr>
      <w:r w:rsidRPr="0085684E">
        <w:rPr>
          <w:rFonts w:hint="cs"/>
          <w:rtl/>
        </w:rPr>
        <w:t xml:space="preserve">مدیر محترم شبكه </w:t>
      </w:r>
      <w:r w:rsidR="00106ECA">
        <w:rPr>
          <w:rFonts w:hint="cs"/>
          <w:rtl/>
        </w:rPr>
        <w:t>.....</w:t>
      </w:r>
      <w:r w:rsidRPr="0085684E">
        <w:rPr>
          <w:rFonts w:hint="cs"/>
          <w:rtl/>
        </w:rPr>
        <w:t xml:space="preserve"> </w:t>
      </w:r>
    </w:p>
    <w:p w14:paraId="4A0EF624" w14:textId="77777777" w:rsidR="000973BB" w:rsidRPr="002E173E" w:rsidRDefault="000973BB" w:rsidP="001A5175">
      <w:pPr>
        <w:pStyle w:val="Heading1"/>
        <w:bidi/>
        <w:rPr>
          <w:rtl/>
        </w:rPr>
      </w:pPr>
    </w:p>
    <w:p w14:paraId="3B058D2F" w14:textId="77777777"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14:paraId="5F061033" w14:textId="77777777" w:rsidR="00F55E12" w:rsidRDefault="000973BB" w:rsidP="001A5175">
      <w:pPr>
        <w:pStyle w:val="Heading1"/>
        <w:bidi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 xml:space="preserve">با احترام، گزارش </w:t>
      </w:r>
      <w:r w:rsidRPr="00393FF3">
        <w:rPr>
          <w:rFonts w:hint="cs"/>
          <w:b w:val="0"/>
          <w:bCs w:val="0"/>
          <w:rtl/>
        </w:rPr>
        <w:t xml:space="preserve">مهم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«.....................»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14:paraId="06A8635A" w14:textId="77777777" w:rsidR="00794E3E" w:rsidRPr="0036185D" w:rsidRDefault="00E45876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14:paraId="04F8199D" w14:textId="77777777" w:rsidR="00794E3E" w:rsidRDefault="00E073FB" w:rsidP="001A5175">
      <w:pPr>
        <w:bidi/>
        <w:rPr>
          <w:rtl/>
        </w:rPr>
      </w:pPr>
      <w:r>
        <w:rPr>
          <w:rFonts w:hint="cs"/>
          <w:rtl/>
        </w:rPr>
        <w:t>....</w:t>
      </w:r>
    </w:p>
    <w:p w14:paraId="3CFB4C11" w14:textId="77777777" w:rsidR="00561B6C" w:rsidRPr="00545F9D" w:rsidRDefault="00561B6C" w:rsidP="001A5175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0FA1EC37" w14:textId="77777777" w:rsidR="004605D3" w:rsidRPr="00E073FB" w:rsidRDefault="00E073FB" w:rsidP="001A5175">
      <w:pPr>
        <w:bidi/>
        <w:rPr>
          <w:b/>
          <w:bCs/>
          <w:rtl/>
        </w:rPr>
      </w:pPr>
      <w:r w:rsidRPr="00E073FB">
        <w:rPr>
          <w:rFonts w:hint="cs"/>
          <w:b/>
          <w:bCs/>
          <w:rtl/>
        </w:rPr>
        <w:t>....</w:t>
      </w:r>
    </w:p>
    <w:p w14:paraId="51EFAAC2" w14:textId="77777777" w:rsidR="002A1E9D" w:rsidRPr="0036185D" w:rsidRDefault="002A1E9D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14:paraId="7276B7D4" w14:textId="77777777" w:rsidR="002A1E9D" w:rsidRPr="00B32BA2" w:rsidRDefault="002A1E9D" w:rsidP="001A5175">
      <w:pPr>
        <w:bidi/>
      </w:pPr>
      <w:r>
        <w:rPr>
          <w:rFonts w:hint="cs"/>
          <w:rtl/>
        </w:rPr>
        <w:t>....</w:t>
      </w:r>
    </w:p>
    <w:p w14:paraId="4F773AAC" w14:textId="77777777" w:rsidR="002A1E9D" w:rsidRPr="00545F9D" w:rsidRDefault="002A1E9D" w:rsidP="001A5175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2C12BFAA" w14:textId="77777777" w:rsidR="002A1E9D" w:rsidRPr="00E073FB" w:rsidRDefault="002A1E9D" w:rsidP="001A5175">
      <w:pPr>
        <w:bidi/>
        <w:rPr>
          <w:b/>
          <w:bCs/>
          <w:rtl/>
        </w:rPr>
      </w:pPr>
      <w:r w:rsidRPr="00E073FB">
        <w:rPr>
          <w:rFonts w:hint="cs"/>
          <w:b/>
          <w:bCs/>
          <w:rtl/>
        </w:rPr>
        <w:t>....</w:t>
      </w:r>
    </w:p>
    <w:p w14:paraId="664F94CD" w14:textId="77777777" w:rsidR="002A1E9D" w:rsidRDefault="002A1E9D" w:rsidP="001A5175">
      <w:pPr>
        <w:pStyle w:val="Subtitle"/>
        <w:bidi/>
        <w:rPr>
          <w:rtl/>
        </w:rPr>
      </w:pPr>
    </w:p>
    <w:p w14:paraId="160C7795" w14:textId="77777777"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14:paraId="77545350" w14:textId="77777777" w:rsidR="0097462A" w:rsidRPr="009E405D" w:rsidRDefault="0097462A" w:rsidP="001A5175">
      <w:pPr>
        <w:pStyle w:val="Subtitle"/>
        <w:bidi/>
        <w:rPr>
          <w:rtl/>
        </w:rPr>
      </w:pPr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14:paraId="790D0923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14:paraId="04248545" w14:textId="77777777"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14:paraId="08195DCB" w14:textId="77777777" w:rsidR="0097462A" w:rsidRPr="00443C19" w:rsidRDefault="00A9711F" w:rsidP="001A5175">
      <w:pPr>
        <w:pStyle w:val="Quote"/>
        <w:bidi/>
        <w:rPr>
          <w:rStyle w:val="SubtleEmphasis"/>
          <w:highlight w:val="yellow"/>
          <w:rtl/>
        </w:rPr>
      </w:pPr>
      <w:r>
        <w:rPr>
          <w:rStyle w:val="SubtleEmphasis"/>
          <w:rFonts w:hint="cs"/>
          <w:highlight w:val="yellow"/>
          <w:rtl/>
        </w:rPr>
        <w:t xml:space="preserve">برادر گرامی </w:t>
      </w:r>
      <w:r w:rsidR="0097462A" w:rsidRPr="00443C19">
        <w:rPr>
          <w:rStyle w:val="SubtleEmphasis"/>
          <w:highlight w:val="yellow"/>
          <w:rtl/>
        </w:rPr>
        <w:t xml:space="preserve">جناب آقاي </w:t>
      </w:r>
      <w:r w:rsidR="000C6C60">
        <w:rPr>
          <w:rStyle w:val="SubtleEmphasis"/>
          <w:rFonts w:hint="cs"/>
          <w:highlight w:val="yellow"/>
          <w:rtl/>
        </w:rPr>
        <w:t>نقویان</w:t>
      </w:r>
      <w:r w:rsidR="0097462A" w:rsidRPr="00443C19">
        <w:rPr>
          <w:rStyle w:val="SubtleEmphasis"/>
          <w:highlight w:val="yellow"/>
          <w:rtl/>
        </w:rPr>
        <w:t xml:space="preserve">، </w:t>
      </w:r>
      <w:r w:rsidR="0097462A" w:rsidRPr="00443C19">
        <w:rPr>
          <w:rStyle w:val="SubtleEmphasis"/>
          <w:rFonts w:hint="cs"/>
          <w:highlight w:val="yellow"/>
          <w:rtl/>
        </w:rPr>
        <w:t xml:space="preserve">رئیس </w:t>
      </w:r>
      <w:r w:rsidR="0097462A" w:rsidRPr="00443C19">
        <w:rPr>
          <w:rStyle w:val="SubtleEmphasis"/>
          <w:highlight w:val="yellow"/>
          <w:rtl/>
        </w:rPr>
        <w:t xml:space="preserve">محترم </w:t>
      </w:r>
      <w:r w:rsidR="0097462A" w:rsidRPr="00443C19">
        <w:rPr>
          <w:rStyle w:val="SubtleEmphasis"/>
          <w:rFonts w:hint="cs"/>
          <w:highlight w:val="yellow"/>
          <w:rtl/>
        </w:rPr>
        <w:t>مرکز سیما فیلم</w:t>
      </w:r>
      <w:r w:rsidR="0097462A" w:rsidRPr="00443C19">
        <w:rPr>
          <w:rStyle w:val="SubtleEmphasis"/>
          <w:highlight w:val="yellow"/>
          <w:rtl/>
        </w:rPr>
        <w:t xml:space="preserve">، براي استحضار </w:t>
      </w:r>
    </w:p>
    <w:p w14:paraId="502FF14A" w14:textId="77777777" w:rsidR="0097462A" w:rsidRPr="00443C19" w:rsidRDefault="00A9711F" w:rsidP="001A5175">
      <w:pPr>
        <w:pStyle w:val="Quote"/>
        <w:bidi/>
        <w:rPr>
          <w:rStyle w:val="SubtleEmphasis"/>
          <w:rtl/>
        </w:rPr>
      </w:pPr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14:paraId="5A4874BB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Pr="00443C19">
        <w:rPr>
          <w:rStyle w:val="SubtleEmphasis"/>
          <w:rFonts w:hint="cs"/>
          <w:rtl/>
        </w:rPr>
        <w:t>.....</w:t>
      </w:r>
    </w:p>
    <w:p w14:paraId="28B30366" w14:textId="77777777"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1F2445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C376F" w14:textId="77777777" w:rsidR="001F2445" w:rsidRDefault="001F2445" w:rsidP="00642D45">
      <w:r>
        <w:separator/>
      </w:r>
    </w:p>
  </w:endnote>
  <w:endnote w:type="continuationSeparator" w:id="0">
    <w:p w14:paraId="3E603BFF" w14:textId="77777777" w:rsidR="001F2445" w:rsidRDefault="001F2445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76A91166-2FF9-46FC-891C-4C81C7323C40}"/>
  </w:font>
  <w:font w:name="B Lotus">
    <w:charset w:val="B2"/>
    <w:family w:val="auto"/>
    <w:pitch w:val="variable"/>
    <w:sig w:usb0="00002001" w:usb1="80000000" w:usb2="00000008" w:usb3="00000000" w:csb0="00000040" w:csb1="00000000"/>
    <w:embedRegular r:id="rId2" w:fontKey="{891C4461-6DE7-4AF6-8C63-44F5170BD853}"/>
    <w:embedBold r:id="rId3" w:fontKey="{920EB67F-A973-4BC5-B629-953500DAE951}"/>
    <w:embedItalic r:id="rId4" w:fontKey="{C202EB7F-0F57-49F1-895F-16B3AEE826BF}"/>
  </w:font>
  <w:font w:name="IranNastaliq">
    <w:charset w:val="00"/>
    <w:family w:val="auto"/>
    <w:pitch w:val="variable"/>
    <w:sig w:usb0="A1002AEF" w:usb1="D000604A" w:usb2="00000008" w:usb3="00000000" w:csb0="000101FF" w:csb1="00000000"/>
    <w:embedRegular r:id="rId5" w:fontKey="{F02C6B2D-8362-437D-BAC6-6049FC531E45}"/>
    <w:embedBold r:id="rId6" w:fontKey="{1A1AA68A-5B9C-4A78-ADFA-5CDC7366CA29}"/>
  </w:font>
  <w:font w:name="B Nazanin">
    <w:charset w:val="B2"/>
    <w:family w:val="auto"/>
    <w:pitch w:val="variable"/>
    <w:sig w:usb0="00002001" w:usb1="80000000" w:usb2="00000008" w:usb3="00000000" w:csb0="00000040" w:csb1="00000000"/>
    <w:embedRegular r:id="rId7" w:fontKey="{8588FEFB-A78C-48D2-B913-6747926F424E}"/>
    <w:embedBold r:id="rId8" w:fontKey="{8C01D9F9-CFB3-4E21-9175-6CD67F92E00F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76A891CD-F4A8-4945-A25A-E25933B4D2F3}"/>
  </w:font>
  <w:font w:name="Sakkal Majalla">
    <w:altName w:val="Times New Roman"/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D1A7D" w14:textId="77777777"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492E94B" wp14:editId="730CDA0E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7E16AD"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4F1635EF" wp14:editId="221FEC91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0F971B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14:paraId="4D24999C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F1635EF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" filled="f" stroked="f">
              <v:textbox style="mso-fit-shape-to-text:t">
                <w:txbxContent>
                  <w:p w14:paraId="0C0F971B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14:paraId="4D24999C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F748" w14:textId="77777777"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791A2B4" wp14:editId="791B7BEC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9D947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91A2B4"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" filled="f" stroked="f">
              <v:textbox inset="0,0,0,0">
                <w:txbxContent>
                  <w:p w14:paraId="23C9D947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2E6E1734" wp14:editId="507CF324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EA76F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6E1734"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">
              <v:roundrect id="Rounded Rectangle 27" o:spid="_x0000_s1080" style="position:absolute;left:15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" fillcolor="#1b3a7d [1609]" stroked="f" strokeweight="1.25pt">
                <v:textbox>
                  <w:txbxContent>
                    <w:p w14:paraId="747EA76F" w14:textId="77777777" w:rsidR="00263436" w:rsidRDefault="00263436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64889055" wp14:editId="6615E811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0B0F16"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174B02F" wp14:editId="2497FD6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148122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14:paraId="46AADACE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174B02F"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" filled="f" stroked="f">
              <v:textbox style="mso-fit-shape-to-text:t">
                <w:txbxContent>
                  <w:p w14:paraId="6D148122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14:paraId="46AADACE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51DC2" w14:textId="77777777" w:rsidR="001F2445" w:rsidRDefault="001F2445" w:rsidP="00642D45">
      <w:r>
        <w:separator/>
      </w:r>
    </w:p>
  </w:footnote>
  <w:footnote w:type="continuationSeparator" w:id="0">
    <w:p w14:paraId="33205904" w14:textId="77777777" w:rsidR="001F2445" w:rsidRDefault="001F2445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8974C" w14:textId="77777777" w:rsidR="00263436" w:rsidRDefault="00263436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7B86967" wp14:editId="58B0887B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EDBD11"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770BE63" wp14:editId="0B449E6E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2CCBFE7"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627E99DB" wp14:editId="2DE153BB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161976" w14:textId="77777777" w:rsidR="00263436" w:rsidRPr="00194AB3" w:rsidRDefault="00000000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Content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106ECA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...</w:t>
                              </w:r>
                            </w:sdtContent>
                          </w:sdt>
                        </w:p>
                        <w:p w14:paraId="64DBA8A5" w14:textId="77777777" w:rsidR="00263436" w:rsidRPr="00545F9D" w:rsidRDefault="00263436" w:rsidP="00547787">
                          <w:pPr>
                            <w:bidi/>
                          </w:pPr>
                        </w:p>
                        <w:p w14:paraId="59E1A78B" w14:textId="77777777" w:rsidR="00263436" w:rsidRPr="00545F9D" w:rsidRDefault="00263436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14:paraId="40E56506" w14:textId="77777777" w:rsidR="00263436" w:rsidRPr="00545F9D" w:rsidRDefault="00263436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7E99D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" filled="f" stroked="f" strokeweight=".5pt">
              <v:textbox>
                <w:txbxContent>
                  <w:p w14:paraId="42161976" w14:textId="77777777" w:rsidR="00263436" w:rsidRPr="00194AB3" w:rsidRDefault="00000000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106ECA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...</w:t>
                        </w:r>
                      </w:sdtContent>
                    </w:sdt>
                  </w:p>
                  <w:p w14:paraId="64DBA8A5" w14:textId="77777777" w:rsidR="00263436" w:rsidRPr="00545F9D" w:rsidRDefault="00263436" w:rsidP="00547787">
                    <w:pPr>
                      <w:bidi/>
                    </w:pPr>
                  </w:p>
                  <w:p w14:paraId="59E1A78B" w14:textId="77777777"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14:paraId="40E56506" w14:textId="77777777"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3855F95C" wp14:editId="554C22C0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583B06"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" strokecolor="#c00000" strokeweight="2pt">
              <w10:wrap anchorx="page"/>
            </v:line>
          </w:pict>
        </mc:Fallback>
      </mc:AlternateContent>
    </w:r>
    <w:r>
      <w:t xml:space="preserve">   </w:t>
    </w:r>
  </w:p>
  <w:p w14:paraId="3E1125F0" w14:textId="77777777" w:rsidR="00263436" w:rsidRDefault="00263436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64DE01E7" wp14:editId="33FBF92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EEB658" w14:textId="77777777" w:rsidR="00263436" w:rsidRPr="00194AB3" w:rsidRDefault="0026343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14:paraId="74D609E9" w14:textId="77777777" w:rsidR="00263436" w:rsidRPr="008650E6" w:rsidRDefault="00263436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DE01E7"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" filled="f" stroked="f">
              <v:textbox>
                <w:txbxContent>
                  <w:p w14:paraId="24EEB658" w14:textId="77777777" w:rsidR="00263436" w:rsidRPr="00194AB3" w:rsidRDefault="0026343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سیمای ملی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14:paraId="74D609E9" w14:textId="77777777" w:rsidR="00263436" w:rsidRPr="008650E6" w:rsidRDefault="00263436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6F800" w14:textId="77777777" w:rsidR="00263436" w:rsidRDefault="00263436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3DC328E1" wp14:editId="03040E0B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CE6C98"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">
              <v:rect id="Rectangle 72" o:spid="_x0000_s1027" style="position:absolute;left:1170;top:292;width:4780;height:4780;rotation:-14970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4D9B685A" wp14:editId="5DFF32EA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B7B81A9"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2513345" wp14:editId="2028A600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3C95FAB"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2750FDC" wp14:editId="6FEE5E29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76DC2D" w14:textId="77777777" w:rsidR="00263436" w:rsidRPr="002F3A86" w:rsidRDefault="00263436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14:paraId="68E97533" w14:textId="77777777" w:rsidR="00263436" w:rsidRPr="000062C4" w:rsidRDefault="00263436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14:paraId="5F4210F9" w14:textId="77777777" w:rsidR="00263436" w:rsidRPr="002F3A86" w:rsidRDefault="00263436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750FDC"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" filled="f" stroked="f">
              <v:textbox style="mso-fit-shape-to-text:t" inset="0,0,0,0">
                <w:txbxContent>
                  <w:p w14:paraId="1676DC2D" w14:textId="77777777" w:rsidR="00263436" w:rsidRPr="002F3A86" w:rsidRDefault="00263436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14:paraId="68E97533" w14:textId="77777777" w:rsidR="00263436" w:rsidRPr="000062C4" w:rsidRDefault="00263436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14:paraId="5F4210F9" w14:textId="77777777" w:rsidR="00263436" w:rsidRPr="002F3A86" w:rsidRDefault="00263436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69F32AC" wp14:editId="4467B9FD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F3A7FB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9F32AC"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" filled="f" stroked="f">
              <v:textbox inset="0,0,0,0">
                <w:txbxContent>
                  <w:p w14:paraId="71F3A7FB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A570004" wp14:editId="56A882E0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A503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A570004"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">
              <v:roundrect id="Rounded Rectangle 27" o:spid="_x0000_s1043" style="position:absolute;left:15;top:988;width:7920;height:2606;visibility:visible;mso-wrap-style:square;v-text-anchor:middle" arcsize="871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" fillcolor="#1b3a7d [1609]" stroked="f" strokeweight="1.25pt">
                <v:textbox>
                  <w:txbxContent>
                    <w:p w14:paraId="735A503A" w14:textId="77777777" w:rsidR="00263436" w:rsidRDefault="00263436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19B1BB05" wp14:editId="52607B05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A26C4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B1BB05"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">
              <v:roundrect id="Rounded Rectangle 27" o:spid="_x0000_s1046" style="position:absolute;left:15;top:494;width:7920;height:1872;visibility:visible;mso-wrap-style:square;v-text-anchor:middle" arcsize="121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" fillcolor="#1b3a7d [1609]" stroked="f" strokeweight="1.25pt">
                <v:textbox>
                  <w:txbxContent>
                    <w:p w14:paraId="16EA26C4" w14:textId="77777777" w:rsidR="00263436" w:rsidRDefault="00263436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A5C3E3D" wp14:editId="1FCC98AF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292C0D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C3E3D"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" filled="f" stroked="f">
              <v:textbox inset="0,0,0,0">
                <w:txbxContent>
                  <w:p w14:paraId="70292C0D" w14:textId="77777777" w:rsidR="00263436" w:rsidRPr="00543081" w:rsidRDefault="00263436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70A21FB" wp14:editId="2AC65AB3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0B60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0A21FB"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">
              <v:roundrect id="Rounded Rectangle 27" o:spid="_x0000_s1050" style="position:absolute;left:15;top:2799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" fillcolor="#1b3a7d [1609]" stroked="f" strokeweight="1.25pt">
                <v:textbox>
                  <w:txbxContent>
                    <w:p w14:paraId="6DB0B601" w14:textId="77777777" w:rsidR="00263436" w:rsidRDefault="00263436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924791" wp14:editId="04D0448B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0435F7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924791"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" filled="f" stroked="f">
              <v:textbox inset="0,0,0,0">
                <w:txbxContent>
                  <w:p w14:paraId="3E0435F7" w14:textId="77777777" w:rsidR="00263436" w:rsidRPr="00543081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44E24B2F" wp14:editId="386B16E0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E906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E24B2F"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">
              <v:roundrect id="Rounded Rectangle 27" o:spid="_x0000_s1054" style="position:absolute;left:15;top:847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" fillcolor="#1b3a7d [1609]" stroked="f" strokeweight="1.25pt">
                <v:textbox>
                  <w:txbxContent>
                    <w:p w14:paraId="386E9061" w14:textId="77777777" w:rsidR="00263436" w:rsidRDefault="00263436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7F59702E" wp14:editId="253188A1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B8F5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59702E"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">
              <v:roundrect id="Rounded Rectangle 27" o:spid="_x0000_s1057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" fillcolor="#1b3a7d [1609]" stroked="f" strokeweight="1.25pt">
                <v:textbox>
                  <w:txbxContent>
                    <w:p w14:paraId="61CB8F58" w14:textId="77777777" w:rsidR="00263436" w:rsidRDefault="00263436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78533BF6" wp14:editId="2C304467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8A64B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533BF6"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">
              <v:roundrect id="Rounded Rectangle 27" o:spid="_x0000_s1060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" fillcolor="#1b3a7d [1609]" stroked="f" strokeweight="1.25pt">
                <v:textbox>
                  <w:txbxContent>
                    <w:p w14:paraId="15D8A64B" w14:textId="77777777" w:rsidR="00263436" w:rsidRDefault="00263436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BCFCF5" wp14:editId="37411F2B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90207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BCFCF5"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" filled="f" stroked="f">
              <v:textbox inset="0,0,0,0">
                <w:txbxContent>
                  <w:p w14:paraId="7590207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58557821" wp14:editId="61EE7D14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5C6F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557821"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">
              <v:roundrect id="Rounded Rectangle 27" o:spid="_x0000_s1064" style="position:absolute;left:15;top:35;width:7920;height:1873;visibility:visible;mso-wrap-style:square;v-text-anchor:middle" arcsize="128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" fillcolor="#1b3a7d [1609]" stroked="f" strokeweight="1.25pt">
                <v:textbox>
                  <w:txbxContent>
                    <w:p w14:paraId="09B5C6F8" w14:textId="77777777" w:rsidR="00263436" w:rsidRDefault="00263436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41421C" wp14:editId="0391D77C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F136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1421C"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" filled="f" stroked="f">
              <v:textbox inset="0,0,0,0">
                <w:txbxContent>
                  <w:p w14:paraId="6FCF136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046314" wp14:editId="7C599E20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732D0" w14:textId="77777777" w:rsidR="00263436" w:rsidRPr="007202FD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046314"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" filled="f" stroked="f">
              <v:textbox inset="0,0,0,0">
                <w:txbxContent>
                  <w:p w14:paraId="6FC732D0" w14:textId="77777777" w:rsidR="00263436" w:rsidRPr="007202FD" w:rsidRDefault="00263436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51423BE" wp14:editId="40ABFC13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EB1D55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1423BE"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" filled="f" stroked="f">
              <v:textbox inset="0,0,0,0">
                <w:txbxContent>
                  <w:p w14:paraId="28EB1D55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0F24CC1" wp14:editId="0A775884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FE07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24CC1"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">
              <v:roundrect id="Rounded Rectangle 27" o:spid="_x0000_s1070" style="position:absolute;left:15;top:459;width:7920;height:1872;visibility:visible;mso-wrap-style:square;v-text-anchor:middle" arcsize="107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" fillcolor="#1b3a7d [1609]" stroked="f" strokeweight="1.25pt">
                <v:textbox>
                  <w:txbxContent>
                    <w:p w14:paraId="158FE07A" w14:textId="77777777" w:rsidR="00263436" w:rsidRDefault="00263436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8B6F9C" wp14:editId="43457B3B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2A230F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14:paraId="408FDDB3" w14:textId="77777777" w:rsidR="00263436" w:rsidRPr="00543081" w:rsidRDefault="00263436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8B6F9C"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" filled="f" stroked="f">
              <v:textbox inset="0,0,0,0">
                <w:txbxContent>
                  <w:p w14:paraId="592A230F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14:paraId="408FDDB3" w14:textId="77777777" w:rsidR="00263436" w:rsidRPr="00543081" w:rsidRDefault="0026343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5B954BD1" wp14:editId="098A7269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F7C368" w14:textId="77777777" w:rsidR="00263436" w:rsidRPr="00194AB3" w:rsidRDefault="00263436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Style w:val="Emphasis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سیمای ملی</w:t>
                          </w:r>
                        </w:p>
                        <w:p w14:paraId="67103157" w14:textId="77777777" w:rsidR="00263436" w:rsidRPr="00194AB3" w:rsidRDefault="00263436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954BD1"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" filled="f" stroked="f">
              <v:textbox inset="0,0,0,0">
                <w:txbxContent>
                  <w:p w14:paraId="27F7C368" w14:textId="77777777" w:rsidR="00263436" w:rsidRPr="00194AB3" w:rsidRDefault="00263436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Style w:val="Emphasis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سیمای ملی</w:t>
                    </w:r>
                  </w:p>
                  <w:p w14:paraId="67103157" w14:textId="77777777" w:rsidR="00263436" w:rsidRPr="00194AB3" w:rsidRDefault="00263436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1F53E5B0" wp14:editId="709F459C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42E9C4" w14:textId="77777777" w:rsidR="00263436" w:rsidRPr="00194AB3" w:rsidRDefault="00263436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53E5B0"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" filled="f" stroked="f">
              <v:textbox inset="0,0,0,0">
                <w:txbxContent>
                  <w:p w14:paraId="3B42E9C4" w14:textId="77777777" w:rsidR="00263436" w:rsidRPr="00194AB3" w:rsidRDefault="00263436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293E661D" wp14:editId="59E02480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BE296" w14:textId="77777777" w:rsidR="00263436" w:rsidRPr="008650E6" w:rsidRDefault="00263436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14:paraId="37304AAB" w14:textId="77777777" w:rsidR="00263436" w:rsidRPr="00F365FC" w:rsidRDefault="00263436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93E661D"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" stroked="f">
              <v:textbox>
                <w:txbxContent>
                  <w:p w14:paraId="01FBE296" w14:textId="77777777" w:rsidR="00263436" w:rsidRPr="008650E6" w:rsidRDefault="00263436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14:paraId="37304AAB" w14:textId="77777777" w:rsidR="00263436" w:rsidRPr="00F365FC" w:rsidRDefault="00263436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06E524A9" wp14:editId="1FBC18ED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CE21A8" w14:textId="77777777" w:rsidR="00263436" w:rsidRPr="00F365FC" w:rsidRDefault="00263436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14:paraId="0DEE230B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14:paraId="03C31DE3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14:paraId="6F5E4C7A" w14:textId="77777777" w:rsidR="00263436" w:rsidRPr="00F365FC" w:rsidRDefault="00263436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524A9"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" stroked="f">
              <v:textbox>
                <w:txbxContent>
                  <w:p w14:paraId="5BCE21A8" w14:textId="77777777" w:rsidR="00263436" w:rsidRPr="00F365FC" w:rsidRDefault="00263436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14:paraId="0DEE230B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14:paraId="03C31DE3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14:paraId="6F5E4C7A" w14:textId="77777777" w:rsidR="00263436" w:rsidRPr="00F365FC" w:rsidRDefault="00263436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E14F20D" wp14:editId="549687C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FB1B20"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DE4D4AF" wp14:editId="3EC0182A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3E7CE09"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6A6BCDE2" wp14:editId="44C65402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F22A42" w14:textId="77777777"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6BCDE2"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" fillcolor="#002060" stroked="f" strokeweight="2pt">
              <v:fill r:id="rId1" o:title="" color2="white [3212]" type="pattern"/>
              <v:textbox>
                <w:txbxContent>
                  <w:p w14:paraId="5BF22A42" w14:textId="77777777" w:rsidR="00263436" w:rsidRPr="00021252" w:rsidRDefault="00263436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 w15:restartNumberingAfterBreak="0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 w15:restartNumberingAfterBreak="0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 w15:restartNumberingAfterBreak="0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033993568">
    <w:abstractNumId w:val="5"/>
  </w:num>
  <w:num w:numId="2" w16cid:durableId="1112095340">
    <w:abstractNumId w:val="0"/>
  </w:num>
  <w:num w:numId="3" w16cid:durableId="1627195816">
    <w:abstractNumId w:val="1"/>
  </w:num>
  <w:num w:numId="4" w16cid:durableId="836195066">
    <w:abstractNumId w:val="4"/>
  </w:num>
  <w:num w:numId="5" w16cid:durableId="1000499250">
    <w:abstractNumId w:val="3"/>
  </w:num>
  <w:num w:numId="6" w16cid:durableId="1453744125">
    <w:abstractNumId w:val="2"/>
  </w:num>
  <w:num w:numId="7" w16cid:durableId="1742561650">
    <w:abstractNumId w:val="2"/>
  </w:num>
  <w:num w:numId="8" w16cid:durableId="1412778939">
    <w:abstractNumId w:val="2"/>
  </w:num>
  <w:num w:numId="9" w16cid:durableId="553468258">
    <w:abstractNumId w:val="2"/>
  </w:num>
  <w:num w:numId="10" w16cid:durableId="446392972">
    <w:abstractNumId w:val="2"/>
  </w:num>
  <w:num w:numId="11" w16cid:durableId="1347488959">
    <w:abstractNumId w:val="2"/>
  </w:num>
  <w:num w:numId="12" w16cid:durableId="1390152120">
    <w:abstractNumId w:val="2"/>
  </w:num>
  <w:num w:numId="13" w16cid:durableId="454906237">
    <w:abstractNumId w:val="2"/>
  </w:num>
  <w:num w:numId="14" w16cid:durableId="241305820">
    <w:abstractNumId w:val="2"/>
  </w:num>
  <w:num w:numId="15" w16cid:durableId="2076200903">
    <w:abstractNumId w:val="2"/>
  </w:num>
  <w:num w:numId="16" w16cid:durableId="282929764">
    <w:abstractNumId w:val="2"/>
  </w:num>
  <w:num w:numId="17" w16cid:durableId="1442457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B4DAB"/>
    <w:rsid w:val="000C5402"/>
    <w:rsid w:val="000C6C60"/>
    <w:rsid w:val="000D574A"/>
    <w:rsid w:val="000D6C95"/>
    <w:rsid w:val="000E3173"/>
    <w:rsid w:val="000F46ED"/>
    <w:rsid w:val="000F79DE"/>
    <w:rsid w:val="000F7B2B"/>
    <w:rsid w:val="00105A84"/>
    <w:rsid w:val="00106ECA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4720"/>
    <w:rsid w:val="001E26E4"/>
    <w:rsid w:val="001F2445"/>
    <w:rsid w:val="001F3760"/>
    <w:rsid w:val="00201817"/>
    <w:rsid w:val="00201D56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90DCF"/>
    <w:rsid w:val="00294DA8"/>
    <w:rsid w:val="002A1E9D"/>
    <w:rsid w:val="002A2B4D"/>
    <w:rsid w:val="002A2BED"/>
    <w:rsid w:val="002B126A"/>
    <w:rsid w:val="002B3BE2"/>
    <w:rsid w:val="002B54E3"/>
    <w:rsid w:val="002C33BE"/>
    <w:rsid w:val="002C3BE6"/>
    <w:rsid w:val="002C3CB2"/>
    <w:rsid w:val="002C3E70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1AD4"/>
    <w:rsid w:val="003C2777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71E68"/>
    <w:rsid w:val="00473189"/>
    <w:rsid w:val="00477603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DC3"/>
    <w:rsid w:val="00505010"/>
    <w:rsid w:val="0050645F"/>
    <w:rsid w:val="0050790F"/>
    <w:rsid w:val="00521BA3"/>
    <w:rsid w:val="00533678"/>
    <w:rsid w:val="0053484E"/>
    <w:rsid w:val="00541409"/>
    <w:rsid w:val="0054304E"/>
    <w:rsid w:val="00543081"/>
    <w:rsid w:val="00545F9D"/>
    <w:rsid w:val="00547787"/>
    <w:rsid w:val="00552305"/>
    <w:rsid w:val="00554D41"/>
    <w:rsid w:val="00561B6C"/>
    <w:rsid w:val="005648F4"/>
    <w:rsid w:val="00571EC6"/>
    <w:rsid w:val="00575902"/>
    <w:rsid w:val="00577E2B"/>
    <w:rsid w:val="00597E43"/>
    <w:rsid w:val="005B14EA"/>
    <w:rsid w:val="005B3A59"/>
    <w:rsid w:val="005C078F"/>
    <w:rsid w:val="005C7288"/>
    <w:rsid w:val="005D520A"/>
    <w:rsid w:val="005E1ADF"/>
    <w:rsid w:val="005E2F1A"/>
    <w:rsid w:val="005E3B07"/>
    <w:rsid w:val="005E4B3F"/>
    <w:rsid w:val="006140FF"/>
    <w:rsid w:val="00617CEB"/>
    <w:rsid w:val="00622A04"/>
    <w:rsid w:val="00623A27"/>
    <w:rsid w:val="00626405"/>
    <w:rsid w:val="00636ABA"/>
    <w:rsid w:val="006425B4"/>
    <w:rsid w:val="00642D45"/>
    <w:rsid w:val="00647EB2"/>
    <w:rsid w:val="0065476C"/>
    <w:rsid w:val="0066258B"/>
    <w:rsid w:val="00674B6D"/>
    <w:rsid w:val="006750B7"/>
    <w:rsid w:val="0068207D"/>
    <w:rsid w:val="00686A30"/>
    <w:rsid w:val="00691656"/>
    <w:rsid w:val="006A12C5"/>
    <w:rsid w:val="006B0A27"/>
    <w:rsid w:val="006B2554"/>
    <w:rsid w:val="006B412A"/>
    <w:rsid w:val="006B6E53"/>
    <w:rsid w:val="006C3ACD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6FF1"/>
    <w:rsid w:val="007C145F"/>
    <w:rsid w:val="007C742D"/>
    <w:rsid w:val="007D6C24"/>
    <w:rsid w:val="007E0033"/>
    <w:rsid w:val="007E4CB2"/>
    <w:rsid w:val="007E6EA3"/>
    <w:rsid w:val="007E7DBA"/>
    <w:rsid w:val="00800A96"/>
    <w:rsid w:val="00825681"/>
    <w:rsid w:val="008272DF"/>
    <w:rsid w:val="008341F7"/>
    <w:rsid w:val="008349B3"/>
    <w:rsid w:val="00835111"/>
    <w:rsid w:val="008360D0"/>
    <w:rsid w:val="0083751A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20EB5"/>
    <w:rsid w:val="00925950"/>
    <w:rsid w:val="00926AAA"/>
    <w:rsid w:val="00931E37"/>
    <w:rsid w:val="009339A2"/>
    <w:rsid w:val="0094469F"/>
    <w:rsid w:val="00945C7B"/>
    <w:rsid w:val="0095658E"/>
    <w:rsid w:val="00962AB8"/>
    <w:rsid w:val="0096389B"/>
    <w:rsid w:val="00966468"/>
    <w:rsid w:val="00973F98"/>
    <w:rsid w:val="0097462A"/>
    <w:rsid w:val="009766A5"/>
    <w:rsid w:val="0099466E"/>
    <w:rsid w:val="00995991"/>
    <w:rsid w:val="009A6396"/>
    <w:rsid w:val="009B021D"/>
    <w:rsid w:val="009B5ABD"/>
    <w:rsid w:val="009C306D"/>
    <w:rsid w:val="009C54D6"/>
    <w:rsid w:val="009E405D"/>
    <w:rsid w:val="00A10FAA"/>
    <w:rsid w:val="00A2196F"/>
    <w:rsid w:val="00A21B5C"/>
    <w:rsid w:val="00A22902"/>
    <w:rsid w:val="00A32012"/>
    <w:rsid w:val="00A345EC"/>
    <w:rsid w:val="00A61107"/>
    <w:rsid w:val="00A63E8A"/>
    <w:rsid w:val="00A666E4"/>
    <w:rsid w:val="00A66929"/>
    <w:rsid w:val="00A74A99"/>
    <w:rsid w:val="00A74EA9"/>
    <w:rsid w:val="00A75915"/>
    <w:rsid w:val="00A81425"/>
    <w:rsid w:val="00A84ADC"/>
    <w:rsid w:val="00A86C41"/>
    <w:rsid w:val="00A91C89"/>
    <w:rsid w:val="00A92C77"/>
    <w:rsid w:val="00A9711F"/>
    <w:rsid w:val="00AB4475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42992"/>
    <w:rsid w:val="00B5153C"/>
    <w:rsid w:val="00B54153"/>
    <w:rsid w:val="00B55927"/>
    <w:rsid w:val="00B57B09"/>
    <w:rsid w:val="00B610B6"/>
    <w:rsid w:val="00B61392"/>
    <w:rsid w:val="00B670BD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434"/>
    <w:rsid w:val="00BE3BD9"/>
    <w:rsid w:val="00BF5FA2"/>
    <w:rsid w:val="00C02152"/>
    <w:rsid w:val="00C11C1C"/>
    <w:rsid w:val="00C1631A"/>
    <w:rsid w:val="00C2341F"/>
    <w:rsid w:val="00C30C6A"/>
    <w:rsid w:val="00C46F41"/>
    <w:rsid w:val="00C52FD9"/>
    <w:rsid w:val="00C546FF"/>
    <w:rsid w:val="00C65B0F"/>
    <w:rsid w:val="00C67E08"/>
    <w:rsid w:val="00C913AD"/>
    <w:rsid w:val="00C9601D"/>
    <w:rsid w:val="00CA0551"/>
    <w:rsid w:val="00CB3565"/>
    <w:rsid w:val="00CC01B2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2144"/>
    <w:rsid w:val="00DD4633"/>
    <w:rsid w:val="00DD5670"/>
    <w:rsid w:val="00DE000F"/>
    <w:rsid w:val="00DE01AA"/>
    <w:rsid w:val="00DF0E1D"/>
    <w:rsid w:val="00DF1956"/>
    <w:rsid w:val="00E01410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FD4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F334E"/>
  <w15:docId w15:val="{5AFD3F74-7207-4833-9607-541227E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E2EA0-A31C-48F4-B257-99CCE4DBC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53</TotalTime>
  <Pages>1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Arash Abolhasani</cp:lastModifiedBy>
  <cp:revision>35</cp:revision>
  <cp:lastPrinted>2021-08-06T17:08:00Z</cp:lastPrinted>
  <dcterms:created xsi:type="dcterms:W3CDTF">2022-06-29T11:33:00Z</dcterms:created>
  <dcterms:modified xsi:type="dcterms:W3CDTF">2024-01-16T12:03:00Z</dcterms:modified>
</cp:coreProperties>
</file>