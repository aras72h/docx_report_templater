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27350D" w14:textId="77777777" w:rsidR="00156666" w:rsidRPr="00A74EA9" w:rsidRDefault="00A74EA9" w:rsidP="001A5175">
      <w:pPr>
        <w:pStyle w:val="Heading1"/>
        <w:bidi/>
        <w:rPr>
          <w:sz w:val="8"/>
          <w:szCs w:val="8"/>
          <w:rtl/>
        </w:rPr>
      </w:pPr>
      <w:r w:rsidRPr="00A74EA9">
        <w:rPr>
          <w:rFonts w:hint="cs"/>
          <w:noProof/>
          <w:sz w:val="8"/>
          <w:szCs w:val="8"/>
          <w:rtl/>
        </w:rPr>
        <mc:AlternateContent>
          <mc:Choice Requires="wpg">
            <w:drawing>
              <wp:anchor distT="0" distB="0" distL="114300" distR="114300" simplePos="0" relativeHeight="251662336" behindDoc="0" locked="1" layoutInCell="1" allowOverlap="1" wp14:anchorId="7696353F" wp14:editId="7B859FE1">
                <wp:simplePos x="0" y="0"/>
                <wp:positionH relativeFrom="column">
                  <wp:posOffset>4758969</wp:posOffset>
                </wp:positionH>
                <wp:positionV relativeFrom="page">
                  <wp:posOffset>2165299</wp:posOffset>
                </wp:positionV>
                <wp:extent cx="806400" cy="7228800"/>
                <wp:effectExtent l="0" t="0" r="0" b="0"/>
                <wp:wrapNone/>
                <wp:docPr id="31" name="Group 31"/>
                <wp:cNvGraphicFramePr/>
                <a:graphic xmlns:a="http://schemas.openxmlformats.org/drawingml/2006/main">
                  <a:graphicData uri="http://schemas.microsoft.com/office/word/2010/wordprocessingGroup">
                    <wpg:wgp>
                      <wpg:cNvGrpSpPr/>
                      <wpg:grpSpPr>
                        <a:xfrm>
                          <a:off x="0" y="0"/>
                          <a:ext cx="806399" cy="7228800"/>
                          <a:chOff x="0" y="-19050"/>
                          <a:chExt cx="803937" cy="7230635"/>
                        </a:xfrm>
                      </wpg:grpSpPr>
                      <wps:wsp>
                        <wps:cNvPr id="22" name="Rectangle 22"/>
                        <wps:cNvSpPr/>
                        <wps:spPr>
                          <a:xfrm>
                            <a:off x="95416" y="-19050"/>
                            <a:ext cx="593725"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E020EA" w14:textId="2D60B0B2" w:rsidR="00263436" w:rsidRPr="00543081" w:rsidRDefault="002842D9" w:rsidP="008B2484">
                              <w:pPr>
                                <w:bidi/>
                                <w:ind w:left="12" w:right="0"/>
                                <w:jc w:val="center"/>
                                <w:rPr>
                                  <w:rFonts w:ascii="IranNastaliq" w:hAnsi="IranNastaliq" w:cs="IranNastaliq"/>
                                  <w:lang w:bidi="fa-IR"/>
                                </w:rPr>
                              </w:pPr>
                              <w:r w:rsidRPr="002842D9">
                                <w:rPr>
                                  <w:rFonts w:ascii="IranNastaliq" w:hAnsi="IranNastaliq" w:cs="IranNastaliq"/>
                                  <w:rtl/>
                                </w:rPr>
                                <w:t xml:space="preserve">اغماض</w:t>
                              </w:r>
                              <w:proofErr w:type="spellStart"/>
                              <w:r w:rsidRPr="002842D9">
                                <w:rPr>
                                  <w:rFonts w:ascii="IranNastaliq" w:hAnsi="IranNastaliq" w:cs="IranNastaliq"/>
                                </w:rPr>
                                <w:t/>
                              </w:r>
                              <w:proofErr w:type="spellEnd"/>
                              <w:r w:rsidRPr="002842D9">
                                <w:rPr>
                                  <w:rFonts w:ascii="IranNastaliq" w:hAnsi="IranNastaliq" w:cs="IranNastaliq"/>
                                  <w:rtl/>
                                </w:rPr>
                                <w:t/>
                              </w:r>
                            </w:p>
                          </w:txbxContent>
                        </wps:txbx>
                        <wps:bodyPr rot="0" spcFirstLastPara="0" vertOverflow="overflow" horzOverflow="overflow" vert="horz" wrap="square" lIns="0" tIns="0" rIns="0" bIns="0" numCol="1" spcCol="0" rtlCol="1" fromWordArt="0" anchor="ctr" anchorCtr="0" forceAA="0" compatLnSpc="1">
                          <a:prstTxWarp prst="textNoShape">
                            <a:avLst/>
                          </a:prstTxWarp>
                          <a:noAutofit/>
                        </wps:bodyPr>
                      </wps:wsp>
                      <wps:wsp>
                        <wps:cNvPr id="8" name="Text Box 8"/>
                        <wps:cNvSpPr txBox="1"/>
                        <wps:spPr>
                          <a:xfrm>
                            <a:off x="15903" y="755374"/>
                            <a:ext cx="777240" cy="262890"/>
                          </a:xfrm>
                          <a:prstGeom prst="rect">
                            <a:avLst/>
                          </a:prstGeom>
                          <a:noFill/>
                          <a:ln w="6350">
                            <a:noFill/>
                          </a:ln>
                        </wps:spPr>
                        <wps:txbx>
                          <w:txbxContent>
                            <w:p w14:paraId="0398CBB5" w14:textId="6AE1A0A9" w:rsidR="00263436" w:rsidRPr="00B87C18" w:rsidRDefault="002B3BE2" w:rsidP="008B2484">
                              <w:pPr>
                                <w:bidi/>
                                <w:ind w:left="-65" w:right="0"/>
                                <w:jc w:val="center"/>
                                <w:rPr>
                                  <w:rStyle w:val="Emphasis"/>
                                  <w:b w:val="0"/>
                                  <w:bCs w:val="0"/>
                                  <w:color w:val="auto"/>
                                  <w:rtl/>
                                </w:rPr>
                              </w:pPr>
                              <w:r w:rsidRPr="002B3BE2">
                                <w:rPr>
                                  <w:rStyle w:val="Emphasis"/>
                                  <w:b w:val="0"/>
                                  <w:bCs w:val="0"/>
                                  <w:color w:val="auto"/>
                                  <w:rtl/>
                                </w:rPr>
                                <w:t xml:space="preserve">شبکه جوان (صدا)</w:t>
                              </w:r>
                              <w:proofErr w:type="spellStart"/>
                              <w:r w:rsidR="002C75C2" w:rsidRPr="002C75C2">
                                <w:rPr>
                                  <w:rStyle w:val="Emphasis"/>
                                  <w:b w:val="0"/>
                                  <w:bCs w:val="0"/>
                                  <w:color w:val="auto"/>
                                </w:rPr>
                                <w:t/>
                              </w:r>
                              <w:proofErr w:type="spellEnd"/>
                              <w:r w:rsidRPr="002B3BE2">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 name="Text Box 1"/>
                        <wps:cNvSpPr txBox="1"/>
                        <wps:spPr>
                          <a:xfrm>
                            <a:off x="7952" y="1200647"/>
                            <a:ext cx="788035" cy="619125"/>
                          </a:xfrm>
                          <a:prstGeom prst="rect">
                            <a:avLst/>
                          </a:prstGeom>
                          <a:noFill/>
                          <a:ln w="6350">
                            <a:noFill/>
                          </a:ln>
                        </wps:spPr>
                        <wps:txbx>
                          <w:txbxContent>
                            <w:p w14:paraId="7A36B643" w14:textId="48C44DC4" w:rsidR="00263436" w:rsidRPr="00B87C18" w:rsidRDefault="00532DC6" w:rsidP="008B2484">
                              <w:pPr>
                                <w:bidi/>
                                <w:ind w:left="-65" w:right="0"/>
                                <w:jc w:val="center"/>
                                <w:rPr>
                                  <w:rStyle w:val="Emphasis"/>
                                  <w:b w:val="0"/>
                                  <w:bCs w:val="0"/>
                                  <w:color w:val="auto"/>
                                  <w:rtl/>
                                </w:rPr>
                              </w:pPr>
                              <w:r w:rsidRPr="00532DC6">
                                <w:rPr>
                                  <w:rStyle w:val="Emphasis"/>
                                  <w:b w:val="0"/>
                                  <w:bCs w:val="0"/>
                                  <w:color w:val="auto"/>
                                  <w:rtl/>
                                </w:rPr>
                                <w:t xml:space="preserve">موکب جوانان</w:t>
                              </w:r>
                              <w:proofErr w:type="spellStart"/>
                              <w:r w:rsidRPr="00532DC6">
                                <w:rPr>
                                  <w:rStyle w:val="Emphasis"/>
                                  <w:b w:val="0"/>
                                  <w:bCs w:val="0"/>
                                  <w:color w:val="auto"/>
                                </w:rPr>
                                <w:t/>
                              </w:r>
                              <w:proofErr w:type="spellEnd"/>
                              <w:r w:rsidRPr="00532DC6">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 name="Text Box 13"/>
                        <wps:cNvSpPr txBox="1"/>
                        <wps:spPr>
                          <a:xfrm>
                            <a:off x="7952" y="2520564"/>
                            <a:ext cx="788035" cy="554355"/>
                          </a:xfrm>
                          <a:prstGeom prst="rect">
                            <a:avLst/>
                          </a:prstGeom>
                          <a:noFill/>
                          <a:ln w="6350">
                            <a:noFill/>
                          </a:ln>
                        </wps:spPr>
                        <wps:txbx>
                          <w:txbxContent>
                            <w:p w14:paraId="09E2401E" w14:textId="2461CF7A" w:rsidR="00CA487F" w:rsidRPr="00580FFD" w:rsidRDefault="00CA487F" w:rsidP="00A12E8B">
                              <w:pPr>
                                <w:bidi/>
                                <w:ind w:left="-113" w:right="-113"/>
                                <w:jc w:val="center"/>
                                <w:rPr>
                                  <w:rStyle w:val="Emphasis"/>
                                  <w:b w:val="0"/>
                                  <w:bCs w:val="0"/>
                                  <w:color w:val="auto"/>
                                  <w:sz w:val="16"/>
                                  <w:szCs w:val="16"/>
                                </w:rPr>
                              </w:pPr>
                              <w:r w:rsidRPr="00580FFD">
                                <w:rPr>
                                  <w:rStyle w:val="Emphasis"/>
                                  <w:b w:val="0"/>
                                  <w:bCs w:val="0"/>
                                  <w:color w:val="auto"/>
                                  <w:sz w:val="16"/>
                                  <w:szCs w:val="16"/>
                                  <w:rtl/>
                                </w:rPr>
                                <w:t xml:space="preserve">۲۵ دی ۱۴۰۲</w:t>
                              </w:r>
                              <w:proofErr w:type="spellStart"/>
                              <w:r w:rsidRPr="00580FFD">
                                <w:rPr>
                                  <w:rStyle w:val="Emphasis"/>
                                  <w:b w:val="0"/>
                                  <w:bCs w:val="0"/>
                                  <w:color w:val="auto"/>
                                  <w:sz w:val="16"/>
                                  <w:szCs w:val="16"/>
                                </w:rPr>
                                <w:t/>
                              </w:r>
                              <w:proofErr w:type="spellEnd"/>
                              <w:r w:rsidRPr="00580FFD">
                                <w:rPr>
                                  <w:rStyle w:val="Emphasis"/>
                                  <w:b w:val="0"/>
                                  <w:bCs w:val="0"/>
                                  <w:color w:val="auto"/>
                                  <w:sz w:val="16"/>
                                  <w:szCs w:val="16"/>
                                  <w:rtl/>
                                </w:rPr>
                                <w:t/>
                              </w:r>
                            </w:p>
                            <w:p w14:paraId="3FEBA259" w14:textId="3ACA1433" w:rsidR="00A12E8B" w:rsidRPr="00580FFD" w:rsidRDefault="00A12E8B" w:rsidP="00A12E8B">
                              <w:pPr>
                                <w:bidi/>
                                <w:ind w:left="-113" w:right="-113"/>
                                <w:jc w:val="center"/>
                                <w:rPr>
                                  <w:rStyle w:val="Emphasis"/>
                                  <w:b w:val="0"/>
                                  <w:bCs w:val="0"/>
                                  <w:color w:val="auto"/>
                                  <w:sz w:val="14"/>
                                  <w:szCs w:val="14"/>
                                  <w:rtl/>
                                </w:rPr>
                              </w:pPr>
                              <w:r w:rsidRPr="00580FFD">
                                <w:rPr>
                                  <w:rStyle w:val="Emphasis"/>
                                  <w:b w:val="0"/>
                                  <w:bCs w:val="0"/>
                                  <w:color w:val="auto"/>
                                  <w:sz w:val="14"/>
                                  <w:szCs w:val="14"/>
                                </w:rPr>
                                <w:t xml:space="preserve">22:11:32</w:t>
                              </w:r>
                              <w:proofErr w:type="gramStart"/>
                              <w:r w:rsidRPr="00580FFD">
                                <w:rPr>
                                  <w:rStyle w:val="Emphasis"/>
                                  <w:b w:val="0"/>
                                  <w:bCs w:val="0"/>
                                  <w:color w:val="auto"/>
                                  <w:sz w:val="14"/>
                                  <w:szCs w:val="14"/>
                                </w:rPr>
                                <w:t/>
                              </w:r>
                              <w:proofErr w:type="gramEnd"/>
                              <w:r w:rsidRPr="00580FFD">
                                <w:rPr>
                                  <w:rStyle w:val="Emphasis"/>
                                  <w:b w:val="0"/>
                                  <w:bCs w:val="0"/>
                                  <w:color w:val="auto"/>
                                  <w:sz w:val="14"/>
                                  <w:szCs w:val="14"/>
                                </w:rPr>
                                <w:t xml:space="preserve"> - 22:12:33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Text Box 7"/>
                        <wps:cNvSpPr txBox="1"/>
                        <wps:spPr>
                          <a:xfrm>
                            <a:off x="0" y="3387256"/>
                            <a:ext cx="791845" cy="1097915"/>
                          </a:xfrm>
                          <a:prstGeom prst="rect">
                            <a:avLst/>
                          </a:prstGeom>
                          <a:noFill/>
                          <a:ln w="6350">
                            <a:noFill/>
                          </a:ln>
                        </wps:spPr>
                        <wps:txbx>
                          <w:txbxContent>
                            <w:p w14:paraId="5463F1C3" w14:textId="3A88B40C" w:rsidR="00263436" w:rsidRPr="00B87C18" w:rsidRDefault="007D47C6" w:rsidP="008B2484">
                              <w:pPr>
                                <w:bidi/>
                                <w:ind w:left="-189" w:right="-142"/>
                                <w:jc w:val="center"/>
                                <w:rPr>
                                  <w:rStyle w:val="Emphasis"/>
                                  <w:b w:val="0"/>
                                  <w:bCs w:val="0"/>
                                  <w:color w:val="auto"/>
                                  <w:rtl/>
                                </w:rPr>
                              </w:pPr>
                              <w:r w:rsidRPr="007D47C6">
                                <w:rPr>
                                  <w:rStyle w:val="Emphasis"/>
                                  <w:b w:val="0"/>
                                  <w:bCs w:val="0"/>
                                  <w:color w:val="auto"/>
                                  <w:rtl/>
                                </w:rPr>
                                <w:t xml:space="preserve">بیان مطلب بی اساس مجری و ایجاد مقایسه ایران با کشورهای دیگر از لحاظ تورم</w:t>
                              </w:r>
                              <w:r w:rsidRPr="007D47C6">
                                <w:rPr>
                                  <w:rStyle w:val="Emphasis"/>
                                  <w:b w:val="0"/>
                                  <w:bCs w:val="0"/>
                                  <w:color w:val="auto"/>
                                </w:rPr>
                                <w:t/>
                              </w:r>
                              <w:r w:rsidRPr="007D47C6">
                                <w:rPr>
                                  <w:rStyle w:val="Emphasis"/>
                                  <w:b w:val="0"/>
                                  <w:bCs w:val="0"/>
                                  <w:color w:val="auto"/>
                                  <w:rtl/>
                                </w:rPr>
                                <w:t/>
                              </w:r>
                            </w:p>
                          </w:txbxContent>
                        </wps:txbx>
                        <wps:bodyPr rot="0" spcFirstLastPara="0" vertOverflow="overflow" horzOverflow="overflow" vert="horz" wrap="square" lIns="180000" tIns="45720" rIns="180000" bIns="45720" numCol="1" spcCol="0" rtlCol="1" fromWordArt="0" anchor="ctr" anchorCtr="0" forceAA="0" compatLnSpc="1">
                          <a:prstTxWarp prst="textNoShape">
                            <a:avLst/>
                          </a:prstTxWarp>
                          <a:noAutofit/>
                        </wps:bodyPr>
                      </wps:wsp>
                      <wps:wsp>
                        <wps:cNvPr id="2" name="Text Box 2"/>
                        <wps:cNvSpPr txBox="1"/>
                        <wps:spPr>
                          <a:xfrm>
                            <a:off x="15903" y="5740842"/>
                            <a:ext cx="788034" cy="555625"/>
                          </a:xfrm>
                          <a:prstGeom prst="rect">
                            <a:avLst/>
                          </a:prstGeom>
                          <a:noFill/>
                          <a:ln w="6350">
                            <a:noFill/>
                          </a:ln>
                        </wps:spPr>
                        <wps:txbx>
                          <w:txbxContent>
                            <w:p w14:paraId="14A43F36" w14:textId="2F5A620C" w:rsidR="00263436" w:rsidRPr="007100E2" w:rsidRDefault="00DF5A80" w:rsidP="0065476C">
                              <w:pPr>
                                <w:bidi/>
                                <w:ind w:left="-57" w:right="-57"/>
                                <w:jc w:val="center"/>
                                <w:rPr>
                                  <w:rStyle w:val="Emphasis"/>
                                  <w:b w:val="0"/>
                                  <w:bCs w:val="0"/>
                                  <w:color w:val="auto"/>
                                  <w:rtl/>
                                </w:rPr>
                              </w:pPr>
                              <w:r w:rsidRPr="00DF5A80">
                                <w:rPr>
                                  <w:rStyle w:val="Emphasis"/>
                                  <w:b w:val="0"/>
                                  <w:bCs w:val="0"/>
                                  <w:color w:val="auto"/>
                                  <w:rtl/>
                                </w:rPr>
                                <w:t xml:space="preserve">تورم</w:t>
                              </w:r>
                              <w:proofErr w:type="spellStart"/>
                              <w:r w:rsidRPr="00DF5A80">
                                <w:rPr>
                                  <w:rStyle w:val="Emphasis"/>
                                  <w:b w:val="0"/>
                                  <w:bCs w:val="0"/>
                                  <w:color w:val="auto"/>
                                </w:rPr>
                                <w:t/>
                              </w:r>
                              <w:proofErr w:type="spellEnd"/>
                              <w:r w:rsidRPr="00DF5A80">
                                <w:rPr>
                                  <w:rStyle w:val="Emphasis"/>
                                  <w:b w:val="0"/>
                                  <w:bCs w:val="0"/>
                                  <w:color w:val="auto"/>
                                  <w:rtl/>
                                </w:rPr>
                                <w:t/>
                              </w:r>
                            </w:p>
                          </w:txbxContent>
                        </wps:txbx>
                        <wps:bodyPr rot="0" spcFirstLastPara="0" vertOverflow="overflow" horzOverflow="overflow" vert="horz" wrap="square" lIns="180000" tIns="45720" rIns="180000" bIns="45720" numCol="1" spcCol="0" rtlCol="1" fromWordArt="0" anchor="ctr" anchorCtr="0" forceAA="0" compatLnSpc="1">
                          <a:prstTxWarp prst="textNoShape">
                            <a:avLst/>
                          </a:prstTxWarp>
                          <a:noAutofit/>
                        </wps:bodyPr>
                      </wps:wsp>
                      <wps:wsp>
                        <wps:cNvPr id="10" name="Text Box 10"/>
                        <wps:cNvSpPr txBox="1"/>
                        <wps:spPr>
                          <a:xfrm>
                            <a:off x="7952" y="2019632"/>
                            <a:ext cx="788035" cy="269875"/>
                          </a:xfrm>
                          <a:prstGeom prst="rect">
                            <a:avLst/>
                          </a:prstGeom>
                          <a:noFill/>
                          <a:ln w="6350">
                            <a:noFill/>
                          </a:ln>
                        </wps:spPr>
                        <wps:txbx>
                          <w:txbxContent>
                            <w:p w14:paraId="02B6C3AF" w14:textId="687064F7" w:rsidR="00263436" w:rsidRPr="002C3E70" w:rsidRDefault="002A5C55" w:rsidP="008B2484">
                              <w:pPr>
                                <w:bidi/>
                                <w:ind w:left="-189" w:right="-142"/>
                                <w:jc w:val="center"/>
                                <w:rPr>
                                  <w:rStyle w:val="Emphasis"/>
                                  <w:rtl/>
                                </w:rPr>
                              </w:pPr>
                              <w:r w:rsidRPr="002A5C55">
                                <w:rPr>
                                  <w:rStyle w:val="Emphasis"/>
                                  <w:b w:val="0"/>
                                  <w:bCs w:val="0"/>
                                  <w:color w:val="auto"/>
                                  <w:rtl/>
                                </w:rPr>
                                <w:t xml:space="preserve">محتوایی</w:t>
                              </w:r>
                              <w:r w:rsidRPr="002A5C55">
                                <w:rPr>
                                  <w:rStyle w:val="Emphasis"/>
                                  <w:b w:val="0"/>
                                  <w:bCs w:val="0"/>
                                  <w:color w:val="auto"/>
                                </w:rPr>
                                <w:t/>
                              </w:r>
                              <w:r w:rsidRPr="002A5C55">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 name="Text Box 15"/>
                        <wps:cNvSpPr txBox="1"/>
                        <wps:spPr>
                          <a:xfrm>
                            <a:off x="0" y="6520070"/>
                            <a:ext cx="788035" cy="691515"/>
                          </a:xfrm>
                          <a:prstGeom prst="rect">
                            <a:avLst/>
                          </a:prstGeom>
                          <a:noFill/>
                          <a:ln w="6350">
                            <a:noFill/>
                          </a:ln>
                        </wps:spPr>
                        <wps:txbx>
                          <w:txbxContent>
                            <w:p w14:paraId="4CA5EF16" w14:textId="09451105" w:rsidR="00263436" w:rsidRPr="00B87C18" w:rsidRDefault="00A4019A" w:rsidP="00B5153C">
                              <w:pPr>
                                <w:bidi/>
                                <w:ind w:left="-57" w:right="-57"/>
                                <w:jc w:val="center"/>
                                <w:rPr>
                                  <w:rStyle w:val="Emphasis"/>
                                  <w:b w:val="0"/>
                                  <w:bCs w:val="0"/>
                                  <w:color w:val="auto"/>
                                  <w:rtl/>
                                </w:rPr>
                              </w:pPr>
                              <w:r w:rsidRPr="00A4019A">
                                <w:rPr>
                                  <w:rStyle w:val="Emphasis"/>
                                  <w:b w:val="0"/>
                                  <w:bCs w:val="0"/>
                                  <w:color w:val="auto"/>
                                  <w:rtl/>
                                </w:rPr>
                                <w:t xml:space="preserve">تورم، فنجان قهوه، اغراق</w:t>
                              </w:r>
                              <w:r w:rsidRPr="00A4019A">
                                <w:rPr>
                                  <w:rStyle w:val="Emphasis"/>
                                  <w:b w:val="0"/>
                                  <w:bCs w:val="0"/>
                                  <w:color w:val="auto"/>
                                </w:rPr>
                                <w:t/>
                              </w:r>
                              <w:r w:rsidRPr="00A4019A">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Text Box 18"/>
                        <wps:cNvSpPr txBox="1"/>
                        <wps:spPr>
                          <a:xfrm>
                            <a:off x="7952" y="5239910"/>
                            <a:ext cx="788035" cy="269875"/>
                          </a:xfrm>
                          <a:prstGeom prst="rect">
                            <a:avLst/>
                          </a:prstGeom>
                          <a:noFill/>
                          <a:ln w="6350">
                            <a:noFill/>
                          </a:ln>
                        </wps:spPr>
                        <wps:txbx>
                          <w:txbxContent>
                            <w:p w14:paraId="556C3EC0" w14:textId="362022C8" w:rsidR="00263436" w:rsidRPr="002C3E70" w:rsidRDefault="00A81292" w:rsidP="008B2484">
                              <w:pPr>
                                <w:bidi/>
                                <w:ind w:left="-189" w:right="-142"/>
                                <w:jc w:val="center"/>
                                <w:rPr>
                                  <w:rStyle w:val="Emphasis"/>
                                  <w:rtl/>
                                </w:rPr>
                              </w:pPr>
                              <w:r w:rsidRPr="00A81292">
                                <w:rPr>
                                  <w:rStyle w:val="Emphasis"/>
                                  <w:b w:val="0"/>
                                  <w:bCs w:val="0"/>
                                  <w:color w:val="auto"/>
                                  <w:rtl/>
                                </w:rPr>
                                <w:t xml:space="preserve">گفتار محور -کارشناسی </w:t>
                              </w:r>
                              <w:proofErr w:type="spellStart"/>
                              <w:r w:rsidRPr="00A81292">
                                <w:rPr>
                                  <w:rStyle w:val="Emphasis"/>
                                  <w:b w:val="0"/>
                                  <w:bCs w:val="0"/>
                                  <w:color w:val="auto"/>
                                </w:rPr>
                                <w:t/>
                              </w:r>
                              <w:proofErr w:type="spellEnd"/>
                              <w:r w:rsidRPr="00A81292">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 name="Text Box 16"/>
                        <wps:cNvSpPr txBox="1"/>
                        <wps:spPr>
                          <a:xfrm>
                            <a:off x="0" y="4794637"/>
                            <a:ext cx="784225" cy="255270"/>
                          </a:xfrm>
                          <a:prstGeom prst="rect">
                            <a:avLst/>
                          </a:prstGeom>
                          <a:noFill/>
                          <a:ln w="6350">
                            <a:noFill/>
                          </a:ln>
                        </wps:spPr>
                        <wps:txbx>
                          <w:txbxContent>
                            <w:p w14:paraId="64E1008D" w14:textId="4DD6A58C" w:rsidR="00263436" w:rsidRPr="00B87C18" w:rsidRDefault="006904AF" w:rsidP="008B2484">
                              <w:pPr>
                                <w:bidi/>
                                <w:ind w:left="-189" w:right="-142"/>
                                <w:jc w:val="center"/>
                                <w:rPr>
                                  <w:rStyle w:val="Emphasis"/>
                                  <w:b w:val="0"/>
                                  <w:bCs w:val="0"/>
                                  <w:color w:val="auto"/>
                                  <w:rtl/>
                                </w:rPr>
                              </w:pPr>
                              <w:r w:rsidRPr="006904AF">
                                <w:rPr>
                                  <w:rStyle w:val="Emphasis"/>
                                  <w:b w:val="0"/>
                                  <w:bCs w:val="0"/>
                                  <w:color w:val="auto"/>
                                  <w:rtl/>
                                </w:rPr>
                                <w:t xml:space="preserve">زنده</w:t>
                              </w:r>
                              <w:proofErr w:type="spellStart"/>
                              <w:r w:rsidRPr="006904AF">
                                <w:rPr>
                                  <w:rStyle w:val="Emphasis"/>
                                  <w:b w:val="0"/>
                                  <w:bCs w:val="0"/>
                                  <w:color w:val="auto"/>
                                </w:rPr>
                                <w:t/>
                              </w:r>
                              <w:proofErr w:type="spellEnd"/>
                              <w:r w:rsidRPr="006904AF">
                                <w:rPr>
                                  <w:rStyle w:val="Emphasis"/>
                                  <w:b w:val="0"/>
                                  <w:bCs w:val="0"/>
                                  <w:color w:val="auto"/>
                                  <w:rtl/>
                                </w:rP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6353F" id="Group 31" o:spid="_x0000_s1026" style="position:absolute;left:0;text-align:left;margin-left:374.7pt;margin-top:170.5pt;width:63.5pt;height:569.2pt;z-index:251662336;mso-position-vertical-relative:page;mso-width-relative:margin;mso-height-relative:margin" coordorigin=",-190" coordsize="8039,7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">
                <v:rect id="Rectangle 22" o:spid="_x0000_s1027" style="position:absolute;left:954;top:-190;width:5937;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" filled="f" stroked="f" strokeweight="1.25pt">
                  <v:textbox inset="0,0,0,0">
                    <w:txbxContent>
                      <w:p w14:paraId="75E020EA" w14:textId="2D60B0B2" w:rsidR="00263436" w:rsidRPr="00543081" w:rsidRDefault="002842D9" w:rsidP="008B2484">
                        <w:pPr>
                          <w:bidi/>
                          <w:ind w:left="12" w:right="0"/>
                          <w:jc w:val="center"/>
                          <w:rPr>
                            <w:rFonts w:ascii="IranNastaliq" w:hAnsi="IranNastaliq" w:cs="IranNastaliq"/>
                            <w:lang w:bidi="fa-IR"/>
                          </w:rPr>
                        </w:pPr>
                        <w:r w:rsidRPr="002842D9">
                          <w:rPr>
                            <w:rFonts w:ascii="IranNastaliq" w:hAnsi="IranNastaliq" w:cs="IranNastaliq"/>
                            <w:rtl/>
                          </w:rPr>
                          <w:t xml:space="preserve">اغماض</w:t>
                        </w:r>
                        <w:proofErr w:type="spellStart"/>
                        <w:r w:rsidRPr="002842D9">
                          <w:rPr>
                            <w:rFonts w:ascii="IranNastaliq" w:hAnsi="IranNastaliq" w:cs="IranNastaliq"/>
                          </w:rPr>
                          <w:t/>
                        </w:r>
                        <w:proofErr w:type="spellEnd"/>
                        <w:r w:rsidRPr="002842D9">
                          <w:rPr>
                            <w:rFonts w:ascii="IranNastaliq" w:hAnsi="IranNastaliq" w:cs="IranNastaliq"/>
                            <w:rtl/>
                          </w:rPr>
                          <w:t/>
                        </w:r>
                      </w:p>
                    </w:txbxContent>
                  </v:textbox>
                </v:rect>
                <v:shapetype id="_x0000_t202" coordsize="21600,21600" o:spt="202" path="m,l,21600r21600,l21600,xe">
                  <v:stroke joinstyle="miter"/>
                  <v:path gradientshapeok="t" o:connecttype="rect"/>
                </v:shapetype>
                <v:shape id="Text Box 8" o:spid="_x0000_s1028" type="#_x0000_t202" style="position:absolute;left:159;top:7553;width:7772;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398CBB5" w14:textId="6AE1A0A9" w:rsidR="00263436" w:rsidRPr="00B87C18" w:rsidRDefault="002B3BE2" w:rsidP="008B2484">
                        <w:pPr>
                          <w:bidi/>
                          <w:ind w:left="-65" w:right="0"/>
                          <w:jc w:val="center"/>
                          <w:rPr>
                            <w:rStyle w:val="Emphasis"/>
                            <w:b w:val="0"/>
                            <w:bCs w:val="0"/>
                            <w:color w:val="auto"/>
                            <w:rtl/>
                          </w:rPr>
                        </w:pPr>
                        <w:r w:rsidRPr="002B3BE2">
                          <w:rPr>
                            <w:rStyle w:val="Emphasis"/>
                            <w:b w:val="0"/>
                            <w:bCs w:val="0"/>
                            <w:color w:val="auto"/>
                            <w:rtl/>
                          </w:rPr>
                          <w:t xml:space="preserve">شبکه جوان (صدا)</w:t>
                        </w:r>
                        <w:proofErr w:type="spellStart"/>
                        <w:r w:rsidR="002C75C2" w:rsidRPr="002C75C2">
                          <w:rPr>
                            <w:rStyle w:val="Emphasis"/>
                            <w:b w:val="0"/>
                            <w:bCs w:val="0"/>
                            <w:color w:val="auto"/>
                          </w:rPr>
                          <w:t/>
                        </w:r>
                        <w:proofErr w:type="spellEnd"/>
                        <w:r w:rsidRPr="002B3BE2">
                          <w:rPr>
                            <w:rStyle w:val="Emphasis"/>
                            <w:b w:val="0"/>
                            <w:bCs w:val="0"/>
                            <w:color w:val="auto"/>
                            <w:rtl/>
                          </w:rPr>
                          <w:t/>
                        </w:r>
                      </w:p>
                    </w:txbxContent>
                  </v:textbox>
                </v:shape>
                <v:shape id="Text Box 1" o:spid="_x0000_s1029" type="#_x0000_t202" style="position:absolute;left:79;top:12006;width:7880;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" filled="f" stroked="f" strokeweight=".5pt">
                  <v:textbox>
                    <w:txbxContent>
                      <w:p w14:paraId="7A36B643" w14:textId="48C44DC4" w:rsidR="00263436" w:rsidRPr="00B87C18" w:rsidRDefault="00532DC6" w:rsidP="008B2484">
                        <w:pPr>
                          <w:bidi/>
                          <w:ind w:left="-65" w:right="0"/>
                          <w:jc w:val="center"/>
                          <w:rPr>
                            <w:rStyle w:val="Emphasis"/>
                            <w:b w:val="0"/>
                            <w:bCs w:val="0"/>
                            <w:color w:val="auto"/>
                            <w:rtl/>
                          </w:rPr>
                        </w:pPr>
                        <w:r w:rsidRPr="00532DC6">
                          <w:rPr>
                            <w:rStyle w:val="Emphasis"/>
                            <w:b w:val="0"/>
                            <w:bCs w:val="0"/>
                            <w:color w:val="auto"/>
                            <w:rtl/>
                          </w:rPr>
                          <w:t xml:space="preserve">موکب جوانان</w:t>
                        </w:r>
                        <w:proofErr w:type="spellStart"/>
                        <w:r w:rsidRPr="00532DC6">
                          <w:rPr>
                            <w:rStyle w:val="Emphasis"/>
                            <w:b w:val="0"/>
                            <w:bCs w:val="0"/>
                            <w:color w:val="auto"/>
                          </w:rPr>
                          <w:t/>
                        </w:r>
                        <w:proofErr w:type="spellEnd"/>
                        <w:r w:rsidRPr="00532DC6">
                          <w:rPr>
                            <w:rStyle w:val="Emphasis"/>
                            <w:b w:val="0"/>
                            <w:bCs w:val="0"/>
                            <w:color w:val="auto"/>
                            <w:rtl/>
                          </w:rPr>
                          <w:t/>
                        </w:r>
                      </w:p>
                    </w:txbxContent>
                  </v:textbox>
                </v:shape>
                <v:shape id="Text Box 13" o:spid="_x0000_s1030" type="#_x0000_t202" style="position:absolute;left:79;top:25205;width:7880;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" filled="f" stroked="f" strokeweight=".5pt">
                  <v:textbox>
                    <w:txbxContent>
                      <w:p w14:paraId="09E2401E" w14:textId="2461CF7A" w:rsidR="00CA487F" w:rsidRPr="00580FFD" w:rsidRDefault="00CA487F" w:rsidP="00A12E8B">
                        <w:pPr>
                          <w:bidi/>
                          <w:ind w:left="-113" w:right="-113"/>
                          <w:jc w:val="center"/>
                          <w:rPr>
                            <w:rStyle w:val="Emphasis"/>
                            <w:b w:val="0"/>
                            <w:bCs w:val="0"/>
                            <w:color w:val="auto"/>
                            <w:sz w:val="16"/>
                            <w:szCs w:val="16"/>
                          </w:rPr>
                        </w:pPr>
                        <w:r w:rsidRPr="00580FFD">
                          <w:rPr>
                            <w:rStyle w:val="Emphasis"/>
                            <w:b w:val="0"/>
                            <w:bCs w:val="0"/>
                            <w:color w:val="auto"/>
                            <w:sz w:val="16"/>
                            <w:szCs w:val="16"/>
                            <w:rtl/>
                          </w:rPr>
                          <w:t xml:space="preserve">۲۵ دی ۱۴۰۲</w:t>
                        </w:r>
                        <w:proofErr w:type="spellStart"/>
                        <w:r w:rsidRPr="00580FFD">
                          <w:rPr>
                            <w:rStyle w:val="Emphasis"/>
                            <w:b w:val="0"/>
                            <w:bCs w:val="0"/>
                            <w:color w:val="auto"/>
                            <w:sz w:val="16"/>
                            <w:szCs w:val="16"/>
                          </w:rPr>
                          <w:t/>
                        </w:r>
                        <w:proofErr w:type="spellEnd"/>
                        <w:r w:rsidRPr="00580FFD">
                          <w:rPr>
                            <w:rStyle w:val="Emphasis"/>
                            <w:b w:val="0"/>
                            <w:bCs w:val="0"/>
                            <w:color w:val="auto"/>
                            <w:sz w:val="16"/>
                            <w:szCs w:val="16"/>
                            <w:rtl/>
                          </w:rPr>
                          <w:t/>
                        </w:r>
                      </w:p>
                      <w:p w14:paraId="3FEBA259" w14:textId="3ACA1433" w:rsidR="00A12E8B" w:rsidRPr="00580FFD" w:rsidRDefault="00A12E8B" w:rsidP="00A12E8B">
                        <w:pPr>
                          <w:bidi/>
                          <w:ind w:left="-113" w:right="-113"/>
                          <w:jc w:val="center"/>
                          <w:rPr>
                            <w:rStyle w:val="Emphasis"/>
                            <w:b w:val="0"/>
                            <w:bCs w:val="0"/>
                            <w:color w:val="auto"/>
                            <w:sz w:val="14"/>
                            <w:szCs w:val="14"/>
                            <w:rtl/>
                          </w:rPr>
                        </w:pPr>
                        <w:r w:rsidRPr="00580FFD">
                          <w:rPr>
                            <w:rStyle w:val="Emphasis"/>
                            <w:b w:val="0"/>
                            <w:bCs w:val="0"/>
                            <w:color w:val="auto"/>
                            <w:sz w:val="14"/>
                            <w:szCs w:val="14"/>
                          </w:rPr>
                          <w:t xml:space="preserve">22:11:32</w:t>
                        </w:r>
                        <w:proofErr w:type="gramStart"/>
                        <w:r w:rsidRPr="00580FFD">
                          <w:rPr>
                            <w:rStyle w:val="Emphasis"/>
                            <w:b w:val="0"/>
                            <w:bCs w:val="0"/>
                            <w:color w:val="auto"/>
                            <w:sz w:val="14"/>
                            <w:szCs w:val="14"/>
                          </w:rPr>
                          <w:t/>
                        </w:r>
                        <w:proofErr w:type="gramEnd"/>
                        <w:r w:rsidRPr="00580FFD">
                          <w:rPr>
                            <w:rStyle w:val="Emphasis"/>
                            <w:b w:val="0"/>
                            <w:bCs w:val="0"/>
                            <w:color w:val="auto"/>
                            <w:sz w:val="14"/>
                            <w:szCs w:val="14"/>
                          </w:rPr>
                          <w:t xml:space="preserve"> - 22:12:33</w:t>
                        </w:r>
                      </w:p>
                    </w:txbxContent>
                  </v:textbox>
                </v:shape>
                <v:shape id="Text Box 7" o:spid="_x0000_s1031" type="#_x0000_t202" style="position:absolute;top:33872;width:7918;height:10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" filled="f" stroked="f" strokeweight=".5pt">
                  <v:textbox inset="5mm,,5mm">
                    <w:txbxContent>
                      <w:p w14:paraId="5463F1C3" w14:textId="3A88B40C" w:rsidR="00263436" w:rsidRPr="00B87C18" w:rsidRDefault="007D47C6" w:rsidP="008B2484">
                        <w:pPr>
                          <w:bidi/>
                          <w:ind w:left="-189" w:right="-142"/>
                          <w:jc w:val="center"/>
                          <w:rPr>
                            <w:rStyle w:val="Emphasis"/>
                            <w:b w:val="0"/>
                            <w:bCs w:val="0"/>
                            <w:color w:val="auto"/>
                            <w:rtl/>
                          </w:rPr>
                        </w:pPr>
                        <w:r w:rsidRPr="007D47C6">
                          <w:rPr>
                            <w:rStyle w:val="Emphasis"/>
                            <w:b w:val="0"/>
                            <w:bCs w:val="0"/>
                            <w:color w:val="auto"/>
                            <w:rtl/>
                          </w:rPr>
                          <w:t xml:space="preserve">بیان مطلب بی اساس مجری و ایجاد مقایسه ایران با کشورهای دیگر از لحاظ تورم</w:t>
                        </w:r>
                        <w:r w:rsidRPr="007D47C6">
                          <w:rPr>
                            <w:rStyle w:val="Emphasis"/>
                            <w:b w:val="0"/>
                            <w:bCs w:val="0"/>
                            <w:color w:val="auto"/>
                          </w:rPr>
                          <w:t/>
                        </w:r>
                        <w:r w:rsidRPr="007D47C6">
                          <w:rPr>
                            <w:rStyle w:val="Emphasis"/>
                            <w:b w:val="0"/>
                            <w:bCs w:val="0"/>
                            <w:color w:val="auto"/>
                            <w:rtl/>
                          </w:rPr>
                          <w:t/>
                        </w:r>
                      </w:p>
                    </w:txbxContent>
                  </v:textbox>
                </v:shape>
                <v:shape id="_x0000_s1032" type="#_x0000_t202" style="position:absolute;left:159;top:57408;width:7880;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" filled="f" stroked="f" strokeweight=".5pt">
                  <v:textbox inset="5mm,,5mm">
                    <w:txbxContent>
                      <w:p w14:paraId="14A43F36" w14:textId="2F5A620C" w:rsidR="00263436" w:rsidRPr="007100E2" w:rsidRDefault="00DF5A80" w:rsidP="0065476C">
                        <w:pPr>
                          <w:bidi/>
                          <w:ind w:left="-57" w:right="-57"/>
                          <w:jc w:val="center"/>
                          <w:rPr>
                            <w:rStyle w:val="Emphasis"/>
                            <w:b w:val="0"/>
                            <w:bCs w:val="0"/>
                            <w:color w:val="auto"/>
                            <w:rtl/>
                          </w:rPr>
                        </w:pPr>
                        <w:r w:rsidRPr="00DF5A80">
                          <w:rPr>
                            <w:rStyle w:val="Emphasis"/>
                            <w:b w:val="0"/>
                            <w:bCs w:val="0"/>
                            <w:color w:val="auto"/>
                            <w:rtl/>
                          </w:rPr>
                          <w:t xml:space="preserve">تورم</w:t>
                        </w:r>
                        <w:proofErr w:type="spellStart"/>
                        <w:r w:rsidRPr="00DF5A80">
                          <w:rPr>
                            <w:rStyle w:val="Emphasis"/>
                            <w:b w:val="0"/>
                            <w:bCs w:val="0"/>
                            <w:color w:val="auto"/>
                          </w:rPr>
                          <w:t/>
                        </w:r>
                        <w:proofErr w:type="spellEnd"/>
                        <w:r w:rsidRPr="00DF5A80">
                          <w:rPr>
                            <w:rStyle w:val="Emphasis"/>
                            <w:b w:val="0"/>
                            <w:bCs w:val="0"/>
                            <w:color w:val="auto"/>
                            <w:rtl/>
                          </w:rPr>
                          <w:t/>
                        </w:r>
                      </w:p>
                    </w:txbxContent>
                  </v:textbox>
                </v:shape>
                <v:shape id="Text Box 10" o:spid="_x0000_s1033" type="#_x0000_t202" style="position:absolute;left:79;top:20196;width:788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i1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" filled="f" stroked="f" strokeweight=".5pt">
                  <v:textbox>
                    <w:txbxContent>
                      <w:p w14:paraId="02B6C3AF" w14:textId="687064F7" w:rsidR="00263436" w:rsidRPr="002C3E70" w:rsidRDefault="002A5C55" w:rsidP="008B2484">
                        <w:pPr>
                          <w:bidi/>
                          <w:ind w:left="-189" w:right="-142"/>
                          <w:jc w:val="center"/>
                          <w:rPr>
                            <w:rStyle w:val="Emphasis"/>
                            <w:rtl/>
                          </w:rPr>
                        </w:pPr>
                        <w:r w:rsidRPr="002A5C55">
                          <w:rPr>
                            <w:rStyle w:val="Emphasis"/>
                            <w:b w:val="0"/>
                            <w:bCs w:val="0"/>
                            <w:color w:val="auto"/>
                            <w:rtl/>
                          </w:rPr>
                          <w:t xml:space="preserve">محتوایی</w:t>
                        </w:r>
                        <w:r w:rsidRPr="002A5C55">
                          <w:rPr>
                            <w:rStyle w:val="Emphasis"/>
                            <w:b w:val="0"/>
                            <w:bCs w:val="0"/>
                            <w:color w:val="auto"/>
                          </w:rPr>
                          <w:t/>
                        </w:r>
                        <w:r w:rsidRPr="002A5C55">
                          <w:rPr>
                            <w:rStyle w:val="Emphasis"/>
                            <w:b w:val="0"/>
                            <w:bCs w:val="0"/>
                            <w:color w:val="auto"/>
                            <w:rtl/>
                          </w:rPr>
                          <w:t/>
                        </w:r>
                      </w:p>
                    </w:txbxContent>
                  </v:textbox>
                </v:shape>
                <v:shape id="Text Box 15" o:spid="_x0000_s1034" type="#_x0000_t202" style="position:absolute;top:65200;width:7880;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4CA5EF16" w14:textId="09451105" w:rsidR="00263436" w:rsidRPr="00B87C18" w:rsidRDefault="00A4019A" w:rsidP="00B5153C">
                        <w:pPr>
                          <w:bidi/>
                          <w:ind w:left="-57" w:right="-57"/>
                          <w:jc w:val="center"/>
                          <w:rPr>
                            <w:rStyle w:val="Emphasis"/>
                            <w:b w:val="0"/>
                            <w:bCs w:val="0"/>
                            <w:color w:val="auto"/>
                            <w:rtl/>
                          </w:rPr>
                        </w:pPr>
                        <w:r w:rsidRPr="00A4019A">
                          <w:rPr>
                            <w:rStyle w:val="Emphasis"/>
                            <w:b w:val="0"/>
                            <w:bCs w:val="0"/>
                            <w:color w:val="auto"/>
                            <w:rtl/>
                          </w:rPr>
                          <w:t xml:space="preserve">تورم، فنجان قهوه، اغراق</w:t>
                        </w:r>
                        <w:r w:rsidRPr="00A4019A">
                          <w:rPr>
                            <w:rStyle w:val="Emphasis"/>
                            <w:b w:val="0"/>
                            <w:bCs w:val="0"/>
                            <w:color w:val="auto"/>
                          </w:rPr>
                          <w:t/>
                        </w:r>
                        <w:r w:rsidRPr="00A4019A">
                          <w:rPr>
                            <w:rStyle w:val="Emphasis"/>
                            <w:b w:val="0"/>
                            <w:bCs w:val="0"/>
                            <w:color w:val="auto"/>
                            <w:rtl/>
                          </w:rPr>
                          <w:t/>
                        </w:r>
                      </w:p>
                    </w:txbxContent>
                  </v:textbox>
                </v:shape>
                <v:shape id="Text Box 18" o:spid="_x0000_s1035" type="#_x0000_t202" style="position:absolute;left:79;top:52399;width:788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556C3EC0" w14:textId="362022C8" w:rsidR="00263436" w:rsidRPr="002C3E70" w:rsidRDefault="00A81292" w:rsidP="008B2484">
                        <w:pPr>
                          <w:bidi/>
                          <w:ind w:left="-189" w:right="-142"/>
                          <w:jc w:val="center"/>
                          <w:rPr>
                            <w:rStyle w:val="Emphasis"/>
                            <w:rtl/>
                          </w:rPr>
                        </w:pPr>
                        <w:r w:rsidRPr="00A81292">
                          <w:rPr>
                            <w:rStyle w:val="Emphasis"/>
                            <w:b w:val="0"/>
                            <w:bCs w:val="0"/>
                            <w:color w:val="auto"/>
                            <w:rtl/>
                          </w:rPr>
                          <w:t xml:space="preserve">گفتار محور -کارشناسی </w:t>
                        </w:r>
                        <w:proofErr w:type="spellStart"/>
                        <w:r w:rsidRPr="00A81292">
                          <w:rPr>
                            <w:rStyle w:val="Emphasis"/>
                            <w:b w:val="0"/>
                            <w:bCs w:val="0"/>
                            <w:color w:val="auto"/>
                          </w:rPr>
                          <w:t/>
                        </w:r>
                        <w:proofErr w:type="spellEnd"/>
                        <w:r w:rsidRPr="00A81292">
                          <w:rPr>
                            <w:rStyle w:val="Emphasis"/>
                            <w:b w:val="0"/>
                            <w:bCs w:val="0"/>
                            <w:color w:val="auto"/>
                            <w:rtl/>
                          </w:rPr>
                          <w:t/>
                        </w:r>
                      </w:p>
                    </w:txbxContent>
                  </v:textbox>
                </v:shape>
                <v:shape id="Text Box 16" o:spid="_x0000_s1036" type="#_x0000_t202" style="position:absolute;top:47946;width:7842;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4E1008D" w14:textId="4DD6A58C" w:rsidR="00263436" w:rsidRPr="00B87C18" w:rsidRDefault="006904AF" w:rsidP="008B2484">
                        <w:pPr>
                          <w:bidi/>
                          <w:ind w:left="-189" w:right="-142"/>
                          <w:jc w:val="center"/>
                          <w:rPr>
                            <w:rStyle w:val="Emphasis"/>
                            <w:b w:val="0"/>
                            <w:bCs w:val="0"/>
                            <w:color w:val="auto"/>
                            <w:rtl/>
                          </w:rPr>
                        </w:pPr>
                        <w:r w:rsidRPr="006904AF">
                          <w:rPr>
                            <w:rStyle w:val="Emphasis"/>
                            <w:b w:val="0"/>
                            <w:bCs w:val="0"/>
                            <w:color w:val="auto"/>
                            <w:rtl/>
                          </w:rPr>
                          <w:t xml:space="preserve">زنده</w:t>
                        </w:r>
                        <w:proofErr w:type="spellStart"/>
                        <w:r w:rsidRPr="006904AF">
                          <w:rPr>
                            <w:rStyle w:val="Emphasis"/>
                            <w:b w:val="0"/>
                            <w:bCs w:val="0"/>
                            <w:color w:val="auto"/>
                          </w:rPr>
                          <w:t/>
                        </w:r>
                        <w:proofErr w:type="spellEnd"/>
                        <w:r w:rsidRPr="006904AF">
                          <w:rPr>
                            <w:rStyle w:val="Emphasis"/>
                            <w:b w:val="0"/>
                            <w:bCs w:val="0"/>
                            <w:color w:val="auto"/>
                            <w:rtl/>
                          </w:rPr>
                          <w:t/>
                        </w:r>
                      </w:p>
                    </w:txbxContent>
                  </v:textbox>
                </v:shape>
                <w10:wrap anchory="page"/>
                <w10:anchorlock/>
              </v:group>
            </w:pict>
          </mc:Fallback>
        </mc:AlternateContent>
      </w:r>
    </w:p>
    <w:p w14:paraId="182B0CBD" w14:textId="7612EAD3" w:rsidR="00106ECA" w:rsidRDefault="000F46ED" w:rsidP="00106ECA">
      <w:pPr>
        <w:pStyle w:val="Heading1"/>
        <w:bidi/>
        <w:rPr>
          <w:rtl/>
        </w:rPr>
      </w:pPr>
      <w:r>
        <w:rPr>
          <w:rFonts w:hint="cs"/>
          <w:rtl/>
        </w:rPr>
        <w:t>برادر گرامی</w:t>
      </w:r>
      <w:r w:rsidR="00205CB5">
        <w:rPr>
          <w:rFonts w:hint="cs"/>
          <w:rtl/>
        </w:rPr>
        <w:t>،</w:t>
      </w:r>
      <w:r>
        <w:rPr>
          <w:rFonts w:hint="cs"/>
          <w:rtl/>
        </w:rPr>
        <w:t xml:space="preserve"> </w:t>
      </w:r>
      <w:r w:rsidR="00A74EA9" w:rsidRPr="0085684E">
        <w:rPr>
          <w:rFonts w:hint="cs"/>
          <w:rtl/>
        </w:rPr>
        <w:t xml:space="preserve">جناب آقای </w:t>
      </w:r>
      <w:r w:rsidR="006C418A" w:rsidRPr="006C418A">
        <w:rPr>
          <w:rtl/>
        </w:rPr>
        <w:t xml:space="preserve">undefined</w:t>
      </w:r>
      <w:proofErr w:type="spellStart"/>
      <w:r w:rsidR="006C418A" w:rsidRPr="006C418A">
        <w:t/>
      </w:r>
      <w:proofErr w:type="spellEnd"/>
      <w:r w:rsidR="006C418A" w:rsidRPr="006C418A">
        <w:rPr>
          <w:rtl/>
        </w:rPr>
        <w:t/>
      </w:r>
      <w:r w:rsidR="00A74EA9" w:rsidRPr="0085684E">
        <w:rPr>
          <w:rFonts w:hint="cs"/>
          <w:rtl/>
        </w:rPr>
        <w:tab/>
      </w:r>
      <w:r w:rsidR="00A74EA9" w:rsidRPr="0085684E">
        <w:rPr>
          <w:rFonts w:hint="cs"/>
          <w:rtl/>
        </w:rPr>
        <w:tab/>
      </w:r>
      <w:r w:rsidR="00A74EA9" w:rsidRPr="0085684E">
        <w:rPr>
          <w:rFonts w:hint="cs"/>
          <w:rtl/>
        </w:rPr>
        <w:tab/>
      </w:r>
    </w:p>
    <w:p w14:paraId="46948068" w14:textId="038F08A1" w:rsidR="00A74EA9" w:rsidRPr="0085684E" w:rsidRDefault="00A74EA9" w:rsidP="00106ECA">
      <w:pPr>
        <w:pStyle w:val="Heading1"/>
        <w:bidi/>
        <w:rPr>
          <w:rtl/>
        </w:rPr>
      </w:pPr>
      <w:r w:rsidRPr="0085684E">
        <w:rPr>
          <w:rFonts w:hint="cs"/>
          <w:rtl/>
        </w:rPr>
        <w:t xml:space="preserve">مدیر محترم شبكه </w:t>
      </w:r>
      <w:r w:rsidR="006C418A" w:rsidRPr="006C418A">
        <w:rPr>
          <w:rtl/>
        </w:rPr>
        <w:t xml:space="preserve">undefined</w:t>
      </w:r>
      <w:proofErr w:type="spellStart"/>
      <w:r w:rsidR="006C418A" w:rsidRPr="006C418A">
        <w:t/>
      </w:r>
      <w:proofErr w:type="spellEnd"/>
      <w:r w:rsidR="006C418A" w:rsidRPr="006C418A">
        <w:rPr>
          <w:rtl/>
        </w:rPr>
        <w:t/>
      </w:r>
    </w:p>
    <w:p w14:paraId="4A0EF624" w14:textId="77777777" w:rsidR="000973BB" w:rsidRPr="002E173E" w:rsidRDefault="000973BB" w:rsidP="001A5175">
      <w:pPr>
        <w:pStyle w:val="Heading1"/>
        <w:bidi/>
        <w:rPr>
          <w:rtl/>
        </w:rPr>
      </w:pPr>
    </w:p>
    <w:p w14:paraId="3B058D2F" w14:textId="77777777" w:rsidR="000973BB" w:rsidRPr="002E173E" w:rsidRDefault="000973BB" w:rsidP="001A5175">
      <w:pPr>
        <w:pStyle w:val="Heading2"/>
        <w:bidi/>
      </w:pPr>
      <w:r w:rsidRPr="002E173E">
        <w:rPr>
          <w:rFonts w:hint="cs"/>
          <w:rtl/>
        </w:rPr>
        <w:t xml:space="preserve">سلام </w:t>
      </w:r>
      <w:r w:rsidRPr="00F55E12">
        <w:rPr>
          <w:rFonts w:hint="cs"/>
          <w:rtl/>
        </w:rPr>
        <w:t>علیکم</w:t>
      </w:r>
    </w:p>
    <w:p w14:paraId="5F061033" w14:textId="36AE732E" w:rsidR="00F55E12" w:rsidRDefault="000973BB" w:rsidP="001A5175">
      <w:pPr>
        <w:pStyle w:val="Heading1"/>
        <w:bidi/>
        <w:rPr>
          <w:b w:val="0"/>
          <w:bCs w:val="0"/>
          <w:noProof/>
          <w:rtl/>
          <w:lang w:val="fa-IR"/>
        </w:rPr>
      </w:pPr>
      <w:r w:rsidRPr="00393FF3">
        <w:rPr>
          <w:b w:val="0"/>
          <w:bCs w:val="0"/>
          <w:rtl/>
        </w:rPr>
        <w:t xml:space="preserve">با احترام، گزارش </w:t>
      </w:r>
      <w:r w:rsidR="00C35FA7" w:rsidRPr="00C35FA7">
        <w:rPr>
          <w:b w:val="0"/>
          <w:bCs w:val="0"/>
          <w:rtl/>
        </w:rPr>
        <w:t xml:space="preserve">اغماض</w:t>
      </w:r>
      <w:proofErr w:type="spellStart"/>
      <w:r w:rsidR="00C35FA7" w:rsidRPr="00C35FA7">
        <w:rPr>
          <w:b w:val="0"/>
          <w:bCs w:val="0"/>
        </w:rPr>
        <w:t/>
      </w:r>
      <w:proofErr w:type="spellEnd"/>
      <w:r w:rsidR="00C35FA7" w:rsidRPr="00C35FA7">
        <w:rPr>
          <w:b w:val="0"/>
          <w:bCs w:val="0"/>
          <w:rtl/>
        </w:rPr>
        <w:t/>
      </w:r>
      <w:r w:rsidRPr="00393FF3">
        <w:rPr>
          <w:rFonts w:hint="cs"/>
          <w:b w:val="0"/>
          <w:bCs w:val="0"/>
          <w:rtl/>
        </w:rPr>
        <w:t xml:space="preserve"> </w:t>
      </w:r>
      <w:r w:rsidRPr="00393FF3">
        <w:rPr>
          <w:b w:val="0"/>
          <w:bCs w:val="0"/>
          <w:rtl/>
        </w:rPr>
        <w:t>«</w:t>
      </w:r>
      <w:r w:rsidRPr="00393FF3">
        <w:rPr>
          <w:rtl/>
        </w:rPr>
        <w:t>نظارت</w:t>
      </w:r>
      <w:r w:rsidRPr="00393FF3">
        <w:rPr>
          <w:rFonts w:hint="cs"/>
          <w:rtl/>
        </w:rPr>
        <w:t>ی</w:t>
      </w:r>
      <w:r w:rsidRPr="00393FF3">
        <w:rPr>
          <w:b w:val="0"/>
          <w:bCs w:val="0"/>
          <w:rtl/>
        </w:rPr>
        <w:t xml:space="preserve">» </w:t>
      </w:r>
      <w:r w:rsidR="00796AC5">
        <w:rPr>
          <w:b w:val="0"/>
          <w:bCs w:val="0"/>
          <w:rtl/>
        </w:rPr>
        <w:t>که حاصل بازبینی برنامه</w:t>
      </w:r>
      <w:r w:rsidR="00796AC5">
        <w:rPr>
          <w:rFonts w:hint="cs"/>
          <w:b w:val="0"/>
          <w:bCs w:val="0"/>
          <w:rtl/>
        </w:rPr>
        <w:t xml:space="preserve"> </w:t>
      </w:r>
      <w:r w:rsidR="00796AC5" w:rsidRPr="00796AC5">
        <w:rPr>
          <w:rFonts w:hint="cs"/>
          <w:rtl/>
        </w:rPr>
        <w:t>«</w:t>
      </w:r>
      <w:r w:rsidR="00626287" w:rsidRPr="00626287">
        <w:rPr>
          <w:rtl/>
        </w:rPr>
        <w:t xml:space="preserve">موکب جوانان</w:t>
      </w:r>
      <w:proofErr w:type="spellStart"/>
      <w:r w:rsidR="00626287" w:rsidRPr="00626287">
        <w:t/>
      </w:r>
      <w:proofErr w:type="spellEnd"/>
      <w:r w:rsidR="00626287" w:rsidRPr="00626287">
        <w:rPr>
          <w:rtl/>
        </w:rPr>
        <w:t/>
      </w:r>
      <w:r w:rsidR="00796AC5" w:rsidRPr="00796AC5">
        <w:rPr>
          <w:rFonts w:hint="cs"/>
          <w:rtl/>
        </w:rPr>
        <w:t>»</w:t>
      </w:r>
      <w:r w:rsidRPr="00393FF3">
        <w:rPr>
          <w:b w:val="0"/>
          <w:bCs w:val="0"/>
          <w:rtl/>
        </w:rPr>
        <w:t xml:space="preserve"> آن شبکه است، برای استحضار تقدیم می‌شود</w:t>
      </w:r>
      <w:r w:rsidR="00D02042" w:rsidRPr="00393FF3">
        <w:rPr>
          <w:rFonts w:hint="cs"/>
          <w:b w:val="0"/>
          <w:bCs w:val="0"/>
          <w:rtl/>
        </w:rPr>
        <w:t>.</w:t>
      </w:r>
      <w:r w:rsidRPr="00393FF3">
        <w:rPr>
          <w:rFonts w:hint="cs"/>
          <w:b w:val="0"/>
          <w:bCs w:val="0"/>
          <w:noProof/>
          <w:rtl/>
          <w:lang w:val="fa-IR"/>
        </w:rPr>
        <w:t xml:space="preserve"> </w:t>
      </w:r>
    </w:p>
    <w:p w14:paraId="06A8635A" w14:textId="77777777" w:rsidR="00794E3E" w:rsidRPr="0036185D" w:rsidRDefault="00E45876" w:rsidP="001A5175">
      <w:pPr>
        <w:pStyle w:val="Heading3"/>
        <w:bidi/>
        <w:ind w:left="567" w:hanging="340"/>
      </w:pPr>
      <w:r w:rsidRPr="0036185D">
        <w:rPr>
          <w:rFonts w:hint="cs"/>
          <w:rtl/>
        </w:rPr>
        <w:t>روایت مسئله</w:t>
      </w:r>
    </w:p>
    <w:p w14:paraId="1FC21720" w14:textId="620A7769" w:rsidR="00426632" w:rsidRPr="00426632" w:rsidRDefault="00426632" w:rsidP="00426632">
      <w:pPr>
        <w:pStyle w:val="Heading1"/>
        <w:bidi/>
        <w:rPr>
          <w:b w:val="0"/>
          <w:bCs w:val="0"/>
          <w:lang w:bidi="fa-IR"/>
        </w:rPr>
      </w:pPr>
      <w:r w:rsidRPr="00426632">
        <w:rPr>
          <w:b w:val="0"/>
          <w:bCs w:val="0"/>
          <w:rtl/>
        </w:rPr>
        <w:t xml:space="preserve">&lt;p&gt;مجری(صادق علیخانی): یکی از دوستان من رفته بود به یه کشوری اسم اون کشورو نمیارم بحث سیاسی نشه، می‌گفتش من رفتم یه قهوه خوردم بعد مثلاً یه دلار دادم به اون صاحب کافه، می‌گفت این بنده خدا رنگ و روش پرید یه لحظه موندکه &amp;nbsp;من باید چیکار کنم با این یه دلار... میگه رفت خلاصه تموم مغازه‌های اطراف پولاشونو جمع کرد تا باقیمانده پول اون یه فنجون قهوه رو بابت اون یه دلار رو بده&lt;/p&gt;</w:t>
      </w:r>
      <w:proofErr w:type="spellStart"/>
      <w:r w:rsidRPr="00426632">
        <w:rPr>
          <w:b w:val="0"/>
          <w:bCs w:val="0"/>
        </w:rPr>
        <w:t/>
      </w:r>
      <w:proofErr w:type="spellEnd"/>
      <w:r w:rsidRPr="00426632">
        <w:rPr>
          <w:b w:val="0"/>
          <w:bCs w:val="0"/>
          <w:rtl/>
        </w:rPr>
        <w:t/>
      </w:r>
    </w:p>
    <w:p w14:paraId="3CFB4C11" w14:textId="1BB8E8A7" w:rsidR="00561B6C" w:rsidRPr="00545F9D" w:rsidRDefault="00561B6C" w:rsidP="00426632">
      <w:pPr>
        <w:pStyle w:val="Heading3"/>
        <w:bidi/>
        <w:ind w:left="567" w:hanging="340"/>
        <w:rPr>
          <w:rtl/>
        </w:rPr>
      </w:pPr>
      <w:r w:rsidRPr="002A2BED">
        <w:rPr>
          <w:rFonts w:hint="cs"/>
          <w:rtl/>
        </w:rPr>
        <w:t>ملاحظه</w:t>
      </w:r>
      <w:r w:rsidRPr="00545F9D">
        <w:rPr>
          <w:rFonts w:hint="cs"/>
          <w:rtl/>
        </w:rPr>
        <w:t xml:space="preserve"> نظارتی </w:t>
      </w:r>
    </w:p>
    <w:p w14:paraId="705C5E4F" w14:textId="511C1339" w:rsidR="00426632" w:rsidRPr="00426632" w:rsidRDefault="00426632" w:rsidP="00426632">
      <w:pPr>
        <w:pStyle w:val="Heading1"/>
        <w:bidi/>
        <w:rPr>
          <w:b w:val="0"/>
          <w:bCs w:val="0"/>
        </w:rPr>
      </w:pPr>
      <w:r w:rsidRPr="00426632">
        <w:rPr>
          <w:b w:val="0"/>
          <w:bCs w:val="0"/>
          <w:rtl/>
        </w:rPr>
        <w:t xml:space="preserve">&lt;p&gt;بیان چنین مطالبی در زمان نزدیک به انتخابات صحیح نیست و موجب مقایسه ایران و کشورهای دیگر از لحاظ تورم و گرانی می شود ضمن اینکه در سرچ اینترنتی و تحقیق از افراد ساکن در کشورهای دیگر چنین مطلبی یافت و اثبات نشد.&lt;/p&gt;</w:t>
      </w:r>
      <w:r w:rsidRPr="00426632">
        <w:rPr>
          <w:b w:val="0"/>
          <w:bCs w:val="0"/>
        </w:rPr>
        <w:t/>
      </w:r>
      <w:r w:rsidRPr="00426632">
        <w:rPr>
          <w:b w:val="0"/>
          <w:bCs w:val="0"/>
          <w:rtl/>
        </w:rPr>
        <w:t/>
      </w:r>
    </w:p>
    <w:p w14:paraId="45024A51" w14:textId="77777777" w:rsidR="000A3323" w:rsidRPr="000A3323" w:rsidRDefault="000A3323" w:rsidP="000A3323">
      <w:pPr>
        <w:bidi/>
        <w:rPr>
          <w:rtl/>
        </w:rPr>
      </w:pPr>
    </w:p>
    <w:p w14:paraId="160C7795" w14:textId="77777777" w:rsidR="0097462A" w:rsidRPr="009E405D" w:rsidRDefault="0097462A" w:rsidP="001A5175">
      <w:pPr>
        <w:pStyle w:val="Subtitle"/>
        <w:bidi/>
      </w:pPr>
      <w:r w:rsidRPr="009E405D">
        <w:rPr>
          <w:rtl/>
        </w:rPr>
        <w:t>س</w:t>
      </w:r>
      <w:r>
        <w:rPr>
          <w:rtl/>
        </w:rPr>
        <w:t>ی</w:t>
      </w:r>
      <w:r w:rsidRPr="009E405D">
        <w:rPr>
          <w:rtl/>
        </w:rPr>
        <w:t xml:space="preserve">د محمد </w:t>
      </w:r>
      <w:r w:rsidRPr="00642D45">
        <w:rPr>
          <w:rtl/>
        </w:rPr>
        <w:t>تراهی</w:t>
      </w:r>
    </w:p>
    <w:p w14:paraId="77545350" w14:textId="77777777" w:rsidR="0097462A" w:rsidRPr="009E405D" w:rsidRDefault="0097462A" w:rsidP="001A5175">
      <w:pPr>
        <w:pStyle w:val="Subtitle"/>
        <w:bidi/>
        <w:rPr>
          <w:rtl/>
        </w:rPr>
      </w:pPr>
      <w:bookmarkStart w:id="0" w:name="_GoBack"/>
      <w:bookmarkEnd w:id="0"/>
      <w:r w:rsidRPr="009E405D">
        <w:rPr>
          <w:rtl/>
        </w:rPr>
        <w:t>مد</w:t>
      </w:r>
      <w:r>
        <w:rPr>
          <w:rtl/>
        </w:rPr>
        <w:t>ی</w:t>
      </w:r>
      <w:r w:rsidRPr="009E405D">
        <w:rPr>
          <w:rtl/>
        </w:rPr>
        <w:t>ر</w:t>
      </w:r>
      <w:r>
        <w:rPr>
          <w:rtl/>
        </w:rPr>
        <w:t>ک</w:t>
      </w:r>
      <w:r w:rsidRPr="009E405D">
        <w:rPr>
          <w:rtl/>
        </w:rPr>
        <w:t>ل نظارت و ارز</w:t>
      </w:r>
      <w:r>
        <w:rPr>
          <w:rtl/>
        </w:rPr>
        <w:t>ی</w:t>
      </w:r>
      <w:r w:rsidRPr="009E405D">
        <w:rPr>
          <w:rtl/>
        </w:rPr>
        <w:t>اب</w:t>
      </w:r>
      <w:r>
        <w:rPr>
          <w:rtl/>
        </w:rPr>
        <w:t>ی</w:t>
      </w:r>
      <w:r w:rsidRPr="009E405D">
        <w:rPr>
          <w:rtl/>
        </w:rPr>
        <w:t xml:space="preserve"> برنامه‌ها</w:t>
      </w:r>
      <w:r>
        <w:rPr>
          <w:rtl/>
        </w:rPr>
        <w:t>ی</w:t>
      </w:r>
      <w:r w:rsidRPr="009E405D">
        <w:rPr>
          <w:rtl/>
        </w:rPr>
        <w:t xml:space="preserve"> س</w:t>
      </w:r>
      <w:r>
        <w:rPr>
          <w:rtl/>
        </w:rPr>
        <w:t>ی</w:t>
      </w:r>
      <w:r w:rsidRPr="009E405D">
        <w:rPr>
          <w:rtl/>
        </w:rPr>
        <w:t>ما</w:t>
      </w:r>
    </w:p>
    <w:p w14:paraId="790D0923" w14:textId="77777777" w:rsidR="0097462A" w:rsidRPr="00443C19" w:rsidRDefault="0097462A" w:rsidP="001A5175">
      <w:pPr>
        <w:pStyle w:val="Quote"/>
        <w:bidi/>
        <w:rPr>
          <w:rStyle w:val="SubtleEmphasis"/>
          <w:rtl/>
        </w:rPr>
      </w:pPr>
      <w:r w:rsidRPr="00443C19">
        <w:rPr>
          <w:rStyle w:val="SubtleEmphasis"/>
          <w:rtl/>
        </w:rPr>
        <w:t>رونو</w:t>
      </w:r>
      <w:r w:rsidRPr="00443C19">
        <w:rPr>
          <w:rStyle w:val="SubtleEmphasis"/>
          <w:rFonts w:hint="cs"/>
          <w:rtl/>
        </w:rPr>
        <w:t>شت:</w:t>
      </w:r>
    </w:p>
    <w:p w14:paraId="04248545" w14:textId="77777777" w:rsidR="0097462A" w:rsidRPr="00443C19" w:rsidRDefault="0097462A" w:rsidP="001A5175">
      <w:pPr>
        <w:pStyle w:val="Quote"/>
        <w:bidi/>
        <w:rPr>
          <w:rStyle w:val="SubtleEmphasis"/>
        </w:rPr>
      </w:pPr>
      <w:r w:rsidRPr="00443C19">
        <w:rPr>
          <w:rStyle w:val="SubtleEmphasis"/>
          <w:rFonts w:hint="cs"/>
          <w:rtl/>
        </w:rPr>
        <w:t xml:space="preserve">برادر گرامي جناب آقاي </w:t>
      </w:r>
      <w:r>
        <w:rPr>
          <w:rStyle w:val="SubtleEmphasis"/>
          <w:rFonts w:hint="cs"/>
          <w:rtl/>
        </w:rPr>
        <w:t>برمهانی</w:t>
      </w:r>
      <w:r w:rsidRPr="00443C19">
        <w:rPr>
          <w:rStyle w:val="SubtleEmphasis"/>
          <w:rFonts w:hint="cs"/>
          <w:rtl/>
        </w:rPr>
        <w:t xml:space="preserve">، معاون محترم سيما، براي استحضار </w:t>
      </w:r>
    </w:p>
    <w:p w14:paraId="08195DCB" w14:textId="77777777" w:rsidR="0097462A" w:rsidRPr="00443C19" w:rsidRDefault="00A9711F" w:rsidP="001A5175">
      <w:pPr>
        <w:pStyle w:val="Quote"/>
        <w:bidi/>
        <w:rPr>
          <w:rStyle w:val="SubtleEmphasis"/>
          <w:highlight w:val="yellow"/>
          <w:rtl/>
        </w:rPr>
      </w:pPr>
      <w:r>
        <w:rPr>
          <w:rStyle w:val="SubtleEmphasis"/>
          <w:rFonts w:hint="cs"/>
          <w:highlight w:val="yellow"/>
          <w:rtl/>
        </w:rPr>
        <w:t xml:space="preserve">برادر گرامی </w:t>
      </w:r>
      <w:r w:rsidR="0097462A" w:rsidRPr="00443C19">
        <w:rPr>
          <w:rStyle w:val="SubtleEmphasis"/>
          <w:highlight w:val="yellow"/>
          <w:rtl/>
        </w:rPr>
        <w:t xml:space="preserve">جناب آقاي </w:t>
      </w:r>
      <w:r w:rsidR="000C6C60">
        <w:rPr>
          <w:rStyle w:val="SubtleEmphasis"/>
          <w:rFonts w:hint="cs"/>
          <w:highlight w:val="yellow"/>
          <w:rtl/>
        </w:rPr>
        <w:t>نقویان</w:t>
      </w:r>
      <w:r w:rsidR="0097462A" w:rsidRPr="00443C19">
        <w:rPr>
          <w:rStyle w:val="SubtleEmphasis"/>
          <w:highlight w:val="yellow"/>
          <w:rtl/>
        </w:rPr>
        <w:t xml:space="preserve">، </w:t>
      </w:r>
      <w:r w:rsidR="0097462A" w:rsidRPr="00443C19">
        <w:rPr>
          <w:rStyle w:val="SubtleEmphasis"/>
          <w:rFonts w:hint="cs"/>
          <w:highlight w:val="yellow"/>
          <w:rtl/>
        </w:rPr>
        <w:t xml:space="preserve">رئیس </w:t>
      </w:r>
      <w:r w:rsidR="0097462A" w:rsidRPr="00443C19">
        <w:rPr>
          <w:rStyle w:val="SubtleEmphasis"/>
          <w:highlight w:val="yellow"/>
          <w:rtl/>
        </w:rPr>
        <w:t xml:space="preserve">محترم </w:t>
      </w:r>
      <w:r w:rsidR="0097462A" w:rsidRPr="00443C19">
        <w:rPr>
          <w:rStyle w:val="SubtleEmphasis"/>
          <w:rFonts w:hint="cs"/>
          <w:highlight w:val="yellow"/>
          <w:rtl/>
        </w:rPr>
        <w:t>مرکز سیما فیلم</w:t>
      </w:r>
      <w:r w:rsidR="0097462A" w:rsidRPr="00443C19">
        <w:rPr>
          <w:rStyle w:val="SubtleEmphasis"/>
          <w:highlight w:val="yellow"/>
          <w:rtl/>
        </w:rPr>
        <w:t xml:space="preserve">، براي استحضار </w:t>
      </w:r>
    </w:p>
    <w:p w14:paraId="502FF14A" w14:textId="77777777" w:rsidR="0097462A" w:rsidRPr="00443C19" w:rsidRDefault="00A9711F" w:rsidP="001A5175">
      <w:pPr>
        <w:pStyle w:val="Quote"/>
        <w:bidi/>
        <w:rPr>
          <w:rStyle w:val="SubtleEmphasis"/>
          <w:rtl/>
        </w:rPr>
      </w:pPr>
      <w:r>
        <w:rPr>
          <w:rStyle w:val="SubtleEmphasis"/>
          <w:rFonts w:hint="cs"/>
          <w:rtl/>
        </w:rPr>
        <w:t xml:space="preserve">برادر گرامی </w:t>
      </w:r>
      <w:r w:rsidR="0097462A" w:rsidRPr="00443C19">
        <w:rPr>
          <w:rStyle w:val="SubtleEmphasis"/>
          <w:rtl/>
        </w:rPr>
        <w:t>جناب آقای دکتر شر</w:t>
      </w:r>
      <w:r w:rsidR="0097462A" w:rsidRPr="00443C19">
        <w:rPr>
          <w:rStyle w:val="SubtleEmphasis"/>
          <w:rFonts w:hint="cs"/>
          <w:rtl/>
        </w:rPr>
        <w:t>ی</w:t>
      </w:r>
      <w:r w:rsidR="0097462A" w:rsidRPr="00443C19">
        <w:rPr>
          <w:rStyle w:val="SubtleEmphasis"/>
          <w:rFonts w:hint="eastAsia"/>
          <w:rtl/>
        </w:rPr>
        <w:t>ف</w:t>
      </w:r>
      <w:r w:rsidR="0097462A" w:rsidRPr="00443C19">
        <w:rPr>
          <w:rStyle w:val="SubtleEmphasis"/>
          <w:rFonts w:hint="cs"/>
          <w:rtl/>
        </w:rPr>
        <w:t>ی</w:t>
      </w:r>
      <w:r w:rsidR="0097462A" w:rsidRPr="00443C19">
        <w:rPr>
          <w:rStyle w:val="SubtleEmphasis"/>
          <w:rFonts w:hint="eastAsia"/>
          <w:rtl/>
        </w:rPr>
        <w:t>،</w:t>
      </w:r>
      <w:r w:rsidR="0097462A" w:rsidRPr="00443C19">
        <w:rPr>
          <w:rStyle w:val="SubtleEmphasis"/>
          <w:rtl/>
        </w:rPr>
        <w:t xml:space="preserve"> رئیس محترم مرکز نظارت و ارزیابی، برای استحضار</w:t>
      </w:r>
    </w:p>
    <w:p w14:paraId="5A4874BB" w14:textId="77777777" w:rsidR="0097462A" w:rsidRPr="00443C19" w:rsidRDefault="0097462A" w:rsidP="001A5175">
      <w:pPr>
        <w:pStyle w:val="Quote"/>
        <w:bidi/>
        <w:rPr>
          <w:rStyle w:val="SubtleEmphasis"/>
          <w:rtl/>
        </w:rPr>
      </w:pPr>
      <w:r w:rsidRPr="00443C19">
        <w:rPr>
          <w:rStyle w:val="SubtleEmphasis"/>
          <w:rtl/>
        </w:rPr>
        <w:t xml:space="preserve">اقدام‌کننده: </w:t>
      </w:r>
      <w:r w:rsidRPr="00443C19">
        <w:rPr>
          <w:rStyle w:val="SubtleEmphasis"/>
          <w:rFonts w:hint="cs"/>
          <w:rtl/>
        </w:rPr>
        <w:t>.....</w:t>
      </w:r>
    </w:p>
    <w:p w14:paraId="28B30366" w14:textId="77777777" w:rsidR="00360A07" w:rsidRPr="00F365FC" w:rsidRDefault="00360A07" w:rsidP="001A5175">
      <w:pPr>
        <w:pStyle w:val="Subtitle"/>
        <w:bidi/>
        <w:rPr>
          <w:rStyle w:val="SubtleEmphasis"/>
          <w:sz w:val="18"/>
          <w:szCs w:val="24"/>
        </w:rPr>
      </w:pPr>
    </w:p>
    <w:sectPr w:rsidR="00360A07" w:rsidRPr="00F365FC" w:rsidSect="007B788C">
      <w:headerReference w:type="default" r:id="rId8"/>
      <w:footerReference w:type="default" r:id="rId9"/>
      <w:headerReference w:type="first" r:id="rId10"/>
      <w:footerReference w:type="first" r:id="rId11"/>
      <w:pgSz w:w="11906" w:h="16838" w:code="9"/>
      <w:pgMar w:top="1871" w:right="2125" w:bottom="1440" w:left="709" w:header="720" w:footer="720" w:gutter="0"/>
      <w:pgNumType w:fmt="numberInDash"/>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BBB2F" w14:textId="77777777" w:rsidR="00CD5B66" w:rsidRDefault="00CD5B66" w:rsidP="00642D45">
      <w:r>
        <w:separator/>
      </w:r>
    </w:p>
  </w:endnote>
  <w:endnote w:type="continuationSeparator" w:id="0">
    <w:p w14:paraId="4A4FC6C7" w14:textId="77777777" w:rsidR="00CD5B66" w:rsidRDefault="00CD5B66" w:rsidP="00642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50B5060-4CC3-48F7-9B92-91BD946881A8}"/>
    <w:embedBold r:id="rId2" w:fontKey="{400AF151-52D3-45BE-8EF7-C6EAE971C2F7}"/>
    <w:embedItalic r:id="rId3" w:fontKey="{36DDA162-25B0-4180-8141-76550CD56FD6}"/>
  </w:font>
  <w:font w:name="B Lotus">
    <w:altName w:val="Arial"/>
    <w:panose1 w:val="00000400000000000000"/>
    <w:charset w:val="B2"/>
    <w:family w:val="auto"/>
    <w:pitch w:val="variable"/>
    <w:sig w:usb0="00002001" w:usb1="80000000" w:usb2="00000008" w:usb3="00000000" w:csb0="00000040" w:csb1="00000000"/>
    <w:embedRegular r:id="rId4" w:fontKey="{2F625E11-49E5-4902-9A48-85CA63B7858E}"/>
    <w:embedBold r:id="rId5" w:fontKey="{42931BED-1ECF-4F45-98E8-DBB028F39B35}"/>
    <w:embedItalic r:id="rId6" w:fontKey="{DF20EB2A-3DC9-4FFE-94E6-B9E48E497EB1}"/>
  </w:font>
  <w:font w:name="IranNastaliq">
    <w:charset w:val="00"/>
    <w:family w:val="auto"/>
    <w:pitch w:val="variable"/>
    <w:sig w:usb0="A1002AEF" w:usb1="D000604A" w:usb2="00000008" w:usb3="00000000" w:csb0="000101FF" w:csb1="00000000"/>
    <w:embedRegular r:id="rId7" w:fontKey="{A0AE847A-0701-4E43-9AF0-A5777EC019D4}"/>
    <w:embedBold r:id="rId8" w:fontKey="{97ABECE6-DEE7-4839-B8A4-54D9A802E76B}"/>
  </w:font>
  <w:font w:name="B Nazanin">
    <w:altName w:val="Arial"/>
    <w:panose1 w:val="00000400000000000000"/>
    <w:charset w:val="B2"/>
    <w:family w:val="auto"/>
    <w:pitch w:val="variable"/>
    <w:sig w:usb0="00002001" w:usb1="80000000" w:usb2="00000008" w:usb3="00000000" w:csb0="00000040" w:csb1="00000000"/>
    <w:embedRegular r:id="rId9" w:fontKey="{2A37F9A0-61C2-43EB-B29F-482E04682095}"/>
    <w:embedBold r:id="rId10" w:fontKey="{278F6059-2808-4A3B-8381-3BDD9AB013C3}"/>
  </w:font>
  <w:font w:name="Lotus">
    <w:altName w:val="Arial"/>
    <w:charset w:val="B2"/>
    <w:family w:val="auto"/>
    <w:pitch w:val="variable"/>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1" w:fontKey="{64F5F93D-FE37-42C4-BD9B-19CDED69B31B}"/>
  </w:font>
  <w:font w:name="Sakkal Majalla">
    <w:altName w:val="Times New Roman"/>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1A7D" w14:textId="77777777" w:rsidR="00263436" w:rsidRDefault="00263436" w:rsidP="00642D45">
    <w:pPr>
      <w:pStyle w:val="Footer"/>
    </w:pPr>
    <w:r w:rsidRPr="00401517">
      <w:rPr>
        <w:noProof/>
        <w:rtl/>
      </w:rPr>
      <mc:AlternateContent>
        <mc:Choice Requires="wps">
          <w:drawing>
            <wp:anchor distT="0" distB="0" distL="114300" distR="114300" simplePos="0" relativeHeight="251643904" behindDoc="0" locked="0" layoutInCell="1" allowOverlap="1" wp14:anchorId="6492E94B" wp14:editId="730CDA0E">
              <wp:simplePos x="0" y="0"/>
              <wp:positionH relativeFrom="page">
                <wp:posOffset>2076450</wp:posOffset>
              </wp:positionH>
              <wp:positionV relativeFrom="paragraph">
                <wp:posOffset>-260985</wp:posOffset>
              </wp:positionV>
              <wp:extent cx="5506085" cy="0"/>
              <wp:effectExtent l="0" t="0" r="0" b="0"/>
              <wp:wrapNone/>
              <wp:docPr id="65" name="Straight Connector 65"/>
              <wp:cNvGraphicFramePr/>
              <a:graphic xmlns:a="http://schemas.openxmlformats.org/drawingml/2006/main">
                <a:graphicData uri="http://schemas.microsoft.com/office/word/2010/wordprocessingShape">
                  <wps:wsp>
                    <wps:cNvCnPr/>
                    <wps:spPr>
                      <a:xfrm flipV="1">
                        <a:off x="0" y="0"/>
                        <a:ext cx="5506085"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642B0" id="Straight Connector 65" o:spid="_x0000_s1026" style="position:absolute;flip:y;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3.5pt,-20.55pt" to="597.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" strokecolor="#c00000" strokeweight="2pt">
              <w10:wrap anchorx="page"/>
            </v:line>
          </w:pict>
        </mc:Fallback>
      </mc:AlternateContent>
    </w:r>
    <w:r w:rsidRPr="001B2901">
      <w:rPr>
        <w:noProof/>
        <w:rtl/>
      </w:rPr>
      <mc:AlternateContent>
        <mc:Choice Requires="wps">
          <w:drawing>
            <wp:anchor distT="45720" distB="45720" distL="114300" distR="114300" simplePos="0" relativeHeight="251667456" behindDoc="0" locked="0" layoutInCell="1" allowOverlap="1" wp14:anchorId="4F1635EF" wp14:editId="221FEC91">
              <wp:simplePos x="0" y="0"/>
              <wp:positionH relativeFrom="page">
                <wp:posOffset>1860550</wp:posOffset>
              </wp:positionH>
              <wp:positionV relativeFrom="paragraph">
                <wp:posOffset>-222885</wp:posOffset>
              </wp:positionV>
              <wp:extent cx="5452110" cy="1404620"/>
              <wp:effectExtent l="0" t="0" r="0" b="6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1404620"/>
                      </a:xfrm>
                      <a:prstGeom prst="rect">
                        <a:avLst/>
                      </a:prstGeom>
                      <a:noFill/>
                      <a:ln w="9525">
                        <a:noFill/>
                        <a:miter lim="800000"/>
                        <a:headEnd/>
                        <a:tailEnd/>
                      </a:ln>
                    </wps:spPr>
                    <wps:txbx>
                      <w:txbxContent>
                        <w:p w14:paraId="0C0F971B" w14:textId="77777777" w:rsidR="00263436" w:rsidRPr="00577E2B" w:rsidRDefault="00263436" w:rsidP="000670B3">
                          <w:pPr>
                            <w:bidi/>
                            <w:rPr>
                              <w:rFonts w:cs="B Nazanin"/>
                              <w:sz w:val="20"/>
                              <w:szCs w:val="20"/>
                              <w:rtl/>
                            </w:rPr>
                          </w:pPr>
                          <w:r w:rsidRPr="008650E6">
                            <w:rPr>
                              <w:rFonts w:cs="B Nazanin" w:hint="cs"/>
                              <w:b/>
                              <w:bCs/>
                              <w:sz w:val="20"/>
                              <w:szCs w:val="20"/>
                              <w:rtl/>
                            </w:rPr>
                            <w:t>مرکز نظارت و ارزیابی صداوسیما:</w:t>
                          </w:r>
                          <w:r w:rsidRPr="00577E2B">
                            <w:rPr>
                              <w:rFonts w:cs="B Nazanin" w:hint="cs"/>
                              <w:sz w:val="20"/>
                              <w:szCs w:val="20"/>
                              <w:rtl/>
                            </w:rPr>
                            <w:t xml:space="preserve"> تهران -‌ خیابان شهید بهشتی -‌‌ بین خیابان شهید احمد قصیر و شهید خالد اسلامبولی -‌ پلاک 285</w:t>
                          </w:r>
                        </w:p>
                        <w:p w14:paraId="4D24999C" w14:textId="77777777" w:rsidR="00263436" w:rsidRPr="00577E2B" w:rsidRDefault="00263436" w:rsidP="000670B3">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1635EF" id="_x0000_t202" coordsize="21600,21600" o:spt="202" path="m,l,21600r21600,l21600,xe">
              <v:stroke joinstyle="miter"/>
              <v:path gradientshapeok="t" o:connecttype="rect"/>
            </v:shapetype>
            <v:shape id="_x0000_s1039" type="#_x0000_t202" style="position:absolute;left:0;text-align:left;margin-left:146.5pt;margin-top:-17.55pt;width:429.3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" filled="f" stroked="f">
              <v:textbox style="mso-fit-shape-to-text:t">
                <w:txbxContent>
                  <w:p w14:paraId="0C0F971B" w14:textId="77777777" w:rsidR="00263436" w:rsidRPr="00577E2B" w:rsidRDefault="00263436" w:rsidP="000670B3">
                    <w:pPr>
                      <w:bidi/>
                      <w:rPr>
                        <w:rFonts w:cs="B Nazanin"/>
                        <w:sz w:val="20"/>
                        <w:szCs w:val="20"/>
                        <w:rtl/>
                      </w:rPr>
                    </w:pPr>
                    <w:r w:rsidRPr="008650E6">
                      <w:rPr>
                        <w:rFonts w:cs="B Nazanin" w:hint="cs"/>
                        <w:b/>
                        <w:bCs/>
                        <w:sz w:val="20"/>
                        <w:szCs w:val="20"/>
                        <w:rtl/>
                      </w:rPr>
                      <w:t>مرکز نظارت و ارزیابی صداوسیما:</w:t>
                    </w:r>
                    <w:r w:rsidRPr="00577E2B">
                      <w:rPr>
                        <w:rFonts w:cs="B Nazanin" w:hint="cs"/>
                        <w:sz w:val="20"/>
                        <w:szCs w:val="20"/>
                        <w:rtl/>
                      </w:rPr>
                      <w:t xml:space="preserve"> تهران -‌ خیابان شهید بهشتی -‌‌ بین خیابان شهید احمد قصیر و شهید خالد اسلامبولی -‌ پلاک 285</w:t>
                    </w:r>
                  </w:p>
                  <w:p w14:paraId="4D24999C" w14:textId="77777777" w:rsidR="00263436" w:rsidRPr="00577E2B" w:rsidRDefault="00263436" w:rsidP="000670B3">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v:textbox>
              <w10:wrap type="square"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F748" w14:textId="77777777" w:rsidR="00263436" w:rsidRDefault="00263436" w:rsidP="00642D45">
    <w:pPr>
      <w:pStyle w:val="Footer"/>
    </w:pPr>
    <w:r>
      <w:rPr>
        <w:noProof/>
      </w:rPr>
      <mc:AlternateContent>
        <mc:Choice Requires="wps">
          <w:drawing>
            <wp:anchor distT="0" distB="0" distL="114300" distR="114300" simplePos="0" relativeHeight="251657216" behindDoc="0" locked="0" layoutInCell="1" allowOverlap="1" wp14:anchorId="0791A2B4" wp14:editId="791B7BEC">
              <wp:simplePos x="0" y="0"/>
              <wp:positionH relativeFrom="column">
                <wp:posOffset>5937885</wp:posOffset>
              </wp:positionH>
              <wp:positionV relativeFrom="paragraph">
                <wp:posOffset>-3239937</wp:posOffset>
              </wp:positionV>
              <wp:extent cx="791625" cy="220980"/>
              <wp:effectExtent l="0" t="0" r="8890" b="762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625" cy="220980"/>
                      </a:xfrm>
                      <a:prstGeom prst="rect">
                        <a:avLst/>
                      </a:prstGeom>
                      <a:noFill/>
                      <a:ln w="9525">
                        <a:noFill/>
                        <a:miter lim="800000"/>
                        <a:headEnd/>
                        <a:tailEnd/>
                      </a:ln>
                    </wps:spPr>
                    <wps:txbx>
                      <w:txbxContent>
                        <w:p w14:paraId="23C9D947" w14:textId="77777777" w:rsidR="00263436" w:rsidRPr="00B87C18" w:rsidRDefault="00263436" w:rsidP="008B2484">
                          <w:pPr>
                            <w:pStyle w:val="Header"/>
                            <w:bidi/>
                            <w:ind w:left="-36" w:right="0"/>
                            <w:jc w:val="center"/>
                            <w:rPr>
                              <w:rStyle w:val="Emphasis"/>
                            </w:rPr>
                          </w:pPr>
                          <w:r w:rsidRPr="00B87C18">
                            <w:rPr>
                              <w:rStyle w:val="Emphasis"/>
                              <w:rFonts w:hint="cs"/>
                              <w:rtl/>
                            </w:rPr>
                            <w:t>نوع پخش</w:t>
                          </w:r>
                        </w:p>
                      </w:txbxContent>
                    </wps:txbx>
                    <wps:bodyPr rot="0" vert="horz" wrap="square" lIns="0" tIns="0" rIns="0" bIns="0" anchor="t" anchorCtr="0">
                      <a:noAutofit/>
                    </wps:bodyPr>
                  </wps:wsp>
                </a:graphicData>
              </a:graphic>
            </wp:anchor>
          </w:drawing>
        </mc:Choice>
        <mc:Fallback>
          <w:pict>
            <v:shapetype w14:anchorId="0791A2B4" id="_x0000_t202" coordsize="21600,21600" o:spt="202" path="m,l,21600r21600,l21600,xe">
              <v:stroke joinstyle="miter"/>
              <v:path gradientshapeok="t" o:connecttype="rect"/>
            </v:shapetype>
            <v:shape id="_x0000_s1078" type="#_x0000_t202" style="position:absolute;left:0;text-align:left;margin-left:467.55pt;margin-top:-255.1pt;width:62.35pt;height:17.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" filled="f" stroked="f">
              <v:textbox inset="0,0,0,0">
                <w:txbxContent>
                  <w:p w14:paraId="23C9D947" w14:textId="77777777" w:rsidR="00263436" w:rsidRPr="00B87C18" w:rsidRDefault="00263436" w:rsidP="008B2484">
                    <w:pPr>
                      <w:pStyle w:val="Header"/>
                      <w:bidi/>
                      <w:ind w:left="-36" w:right="0"/>
                      <w:jc w:val="center"/>
                      <w:rPr>
                        <w:rStyle w:val="Emphasis"/>
                      </w:rPr>
                    </w:pPr>
                    <w:r w:rsidRPr="00B87C18">
                      <w:rPr>
                        <w:rStyle w:val="Emphasis"/>
                        <w:rFonts w:hint="cs"/>
                        <w:rtl/>
                      </w:rPr>
                      <w:t>نوع پخش</w:t>
                    </w:r>
                  </w:p>
                </w:txbxContent>
              </v:textbox>
            </v:shape>
          </w:pict>
        </mc:Fallback>
      </mc:AlternateContent>
    </w:r>
    <w:r>
      <w:rPr>
        <w:noProof/>
      </w:rPr>
      <mc:AlternateContent>
        <mc:Choice Requires="wpg">
          <w:drawing>
            <wp:anchor distT="0" distB="0" distL="114300" distR="114300" simplePos="0" relativeHeight="251648000" behindDoc="0" locked="0" layoutInCell="1" allowOverlap="1" wp14:anchorId="2E6E1734" wp14:editId="507CF324">
              <wp:simplePos x="0" y="0"/>
              <wp:positionH relativeFrom="column">
                <wp:posOffset>5942330</wp:posOffset>
              </wp:positionH>
              <wp:positionV relativeFrom="paragraph">
                <wp:posOffset>-1499210</wp:posOffset>
              </wp:positionV>
              <wp:extent cx="791845" cy="866140"/>
              <wp:effectExtent l="0" t="0" r="8255" b="10160"/>
              <wp:wrapNone/>
              <wp:docPr id="93" name="Group 93"/>
              <wp:cNvGraphicFramePr/>
              <a:graphic xmlns:a="http://schemas.openxmlformats.org/drawingml/2006/main">
                <a:graphicData uri="http://schemas.microsoft.com/office/word/2010/wordprocessingGroup">
                  <wpg:wgp>
                    <wpg:cNvGrpSpPr/>
                    <wpg:grpSpPr>
                      <a:xfrm>
                        <a:off x="0" y="0"/>
                        <a:ext cx="791845" cy="866140"/>
                        <a:chOff x="0" y="0"/>
                        <a:chExt cx="793523" cy="866692"/>
                      </a:xfrm>
                    </wpg:grpSpPr>
                    <wps:wsp>
                      <wps:cNvPr id="94" name="Rounded Rectangle 27"/>
                      <wps:cNvSpPr/>
                      <wps:spPr>
                        <a:xfrm>
                          <a:off x="1523" y="1"/>
                          <a:ext cx="792000" cy="187200"/>
                        </a:xfrm>
                        <a:prstGeom prst="roundRect">
                          <a:avLst>
                            <a:gd name="adj" fmla="val 1858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EA76F"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5" name="Rounded Rectangle 28"/>
                      <wps:cNvSpPr/>
                      <wps:spPr>
                        <a:xfrm>
                          <a:off x="0" y="0"/>
                          <a:ext cx="792000" cy="866692"/>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6E1734" id="Group 93" o:spid="_x0000_s1079" style="position:absolute;left:0;text-align:left;margin-left:467.9pt;margin-top:-118.05pt;width:62.35pt;height:68.2pt;z-index:251648000;mso-height-relative:margin" coordsize="7935,8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">
              <v:roundrect id="Rounded Rectangle 27" o:spid="_x0000_s1080" style="position:absolute;left:15;width:7920;height:1872;visibility:visible;mso-wrap-style:square;v-text-anchor:middle" arcsize="121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" fillcolor="#1b3a7d [1609]" stroked="f" strokeweight="1.25pt">
                <v:textbox>
                  <w:txbxContent>
                    <w:p w14:paraId="747EA76F" w14:textId="77777777" w:rsidR="00263436" w:rsidRDefault="00263436" w:rsidP="00642D45"/>
                  </w:txbxContent>
                </v:textbox>
              </v:roundrect>
              <v:roundrect id="Rounded Rectangle 28" o:spid="_x0000_s1081" style="position:absolute;width:7920;height:8666;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32640" behindDoc="0" locked="0" layoutInCell="1" allowOverlap="1" wp14:anchorId="64889055" wp14:editId="6615E811">
              <wp:simplePos x="0" y="0"/>
              <wp:positionH relativeFrom="page">
                <wp:posOffset>1869542</wp:posOffset>
              </wp:positionH>
              <wp:positionV relativeFrom="paragraph">
                <wp:posOffset>-260419</wp:posOffset>
              </wp:positionV>
              <wp:extent cx="589771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5897710" cy="0"/>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DB1F9" id="Straight Connector 4" o:spid="_x0000_s1026" style="position:absolute;flip:y;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47.2pt,-20.5pt" to="611.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" strokecolor="#c00000" strokeweight="2pt">
              <w10:wrap anchorx="page"/>
            </v:line>
          </w:pict>
        </mc:Fallback>
      </mc:AlternateContent>
    </w:r>
    <w:r w:rsidRPr="001B2901">
      <w:rPr>
        <w:noProof/>
        <w:rtl/>
      </w:rPr>
      <mc:AlternateContent>
        <mc:Choice Requires="wps">
          <w:drawing>
            <wp:anchor distT="45720" distB="45720" distL="114300" distR="114300" simplePos="0" relativeHeight="251641856" behindDoc="0" locked="0" layoutInCell="1" allowOverlap="1" wp14:anchorId="7174B02F" wp14:editId="2497FD60">
              <wp:simplePos x="0" y="0"/>
              <wp:positionH relativeFrom="page">
                <wp:posOffset>1367072</wp:posOffset>
              </wp:positionH>
              <wp:positionV relativeFrom="paragraph">
                <wp:posOffset>-230201</wp:posOffset>
              </wp:positionV>
              <wp:extent cx="499491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1404620"/>
                      </a:xfrm>
                      <a:prstGeom prst="rect">
                        <a:avLst/>
                      </a:prstGeom>
                      <a:noFill/>
                      <a:ln w="9525">
                        <a:noFill/>
                        <a:miter lim="800000"/>
                        <a:headEnd/>
                        <a:tailEnd/>
                      </a:ln>
                    </wps:spPr>
                    <wps:txbx>
                      <w:txbxContent>
                        <w:p w14:paraId="6D148122" w14:textId="77777777" w:rsidR="00263436" w:rsidRPr="00577E2B" w:rsidRDefault="00263436" w:rsidP="00647EB2">
                          <w:pPr>
                            <w:bidi/>
                            <w:rPr>
                              <w:rFonts w:cs="B Nazanin"/>
                              <w:sz w:val="20"/>
                              <w:szCs w:val="20"/>
                              <w:rtl/>
                            </w:rPr>
                          </w:pPr>
                          <w:r w:rsidRPr="00577E2B">
                            <w:rPr>
                              <w:rFonts w:cs="B Nazanin" w:hint="cs"/>
                              <w:sz w:val="20"/>
                              <w:szCs w:val="20"/>
                              <w:rtl/>
                            </w:rPr>
                            <w:t>آدرس: تهران  -‌  خیابان شهید بهشتی  -‌‌  بین خیابان شهید احمد قصیر و شهید خالد اسلامبولی  -‌  پلاک 285</w:t>
                          </w:r>
                        </w:p>
                        <w:p w14:paraId="46AADACE" w14:textId="77777777" w:rsidR="00263436" w:rsidRPr="00577E2B" w:rsidRDefault="00263436" w:rsidP="00647EB2">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4B02F" id="_x0000_s1082" type="#_x0000_t202" style="position:absolute;left:0;text-align:left;margin-left:107.65pt;margin-top:-18.15pt;width:393.3pt;height:110.6pt;z-index:251641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" filled="f" stroked="f">
              <v:textbox style="mso-fit-shape-to-text:t">
                <w:txbxContent>
                  <w:p w14:paraId="6D148122" w14:textId="77777777" w:rsidR="00263436" w:rsidRPr="00577E2B" w:rsidRDefault="00263436" w:rsidP="00647EB2">
                    <w:pPr>
                      <w:bidi/>
                      <w:rPr>
                        <w:rFonts w:cs="B Nazanin"/>
                        <w:sz w:val="20"/>
                        <w:szCs w:val="20"/>
                        <w:rtl/>
                      </w:rPr>
                    </w:pPr>
                    <w:r w:rsidRPr="00577E2B">
                      <w:rPr>
                        <w:rFonts w:cs="B Nazanin" w:hint="cs"/>
                        <w:sz w:val="20"/>
                        <w:szCs w:val="20"/>
                        <w:rtl/>
                      </w:rPr>
                      <w:t>آدرس: تهران  -‌  خیابان شهید بهشتی  -‌‌  بین خیابان شهید احمد قصیر و شهید خالد اسلامبولی  -‌  پلاک 285</w:t>
                    </w:r>
                  </w:p>
                  <w:p w14:paraId="46AADACE" w14:textId="77777777" w:rsidR="00263436" w:rsidRPr="00577E2B" w:rsidRDefault="00263436" w:rsidP="00647EB2">
                    <w:pPr>
                      <w:bidi/>
                      <w:rPr>
                        <w:rFonts w:cs="B Nazanin"/>
                        <w:sz w:val="20"/>
                        <w:szCs w:val="20"/>
                      </w:rPr>
                    </w:pPr>
                    <w:r w:rsidRPr="00577E2B">
                      <w:rPr>
                        <w:rFonts w:cs="B Nazanin" w:hint="cs"/>
                        <w:sz w:val="20"/>
                        <w:szCs w:val="20"/>
                        <w:rtl/>
                      </w:rPr>
                      <w:t xml:space="preserve">کد پستی: 1513617111 </w:t>
                    </w:r>
                    <w:r w:rsidRPr="00577E2B">
                      <w:rPr>
                        <w:rFonts w:cs="B Nazanin" w:hint="cs"/>
                        <w:color w:val="C00000"/>
                        <w:sz w:val="20"/>
                        <w:szCs w:val="20"/>
                      </w:rPr>
                      <w:sym w:font="Wingdings 2" w:char="F0A2"/>
                    </w:r>
                    <w:r w:rsidRPr="00577E2B">
                      <w:rPr>
                        <w:rFonts w:cs="B Nazanin"/>
                        <w:color w:val="C00000"/>
                        <w:sz w:val="20"/>
                        <w:szCs w:val="20"/>
                      </w:rPr>
                      <w:t xml:space="preserve"> </w:t>
                    </w:r>
                    <w:r w:rsidRPr="00577E2B">
                      <w:rPr>
                        <w:rFonts w:cs="B Nazanin" w:hint="cs"/>
                        <w:sz w:val="20"/>
                        <w:szCs w:val="20"/>
                        <w:rtl/>
                      </w:rPr>
                      <w:t xml:space="preserve">  تلفن: 4-88710193 </w:t>
                    </w:r>
                    <w:r w:rsidRPr="00577E2B">
                      <w:rPr>
                        <w:rFonts w:ascii="Sakkal Majalla" w:hAnsi="Sakkal Majalla" w:cs="B Nazanin" w:hint="cs"/>
                        <w:sz w:val="20"/>
                        <w:szCs w:val="20"/>
                        <w:rtl/>
                      </w:rPr>
                      <w:t xml:space="preserve">  </w:t>
                    </w:r>
                    <w:r w:rsidRPr="00577E2B">
                      <w:rPr>
                        <w:rFonts w:cs="B Nazanin" w:hint="cs"/>
                        <w:color w:val="C00000"/>
                        <w:sz w:val="20"/>
                        <w:szCs w:val="20"/>
                      </w:rPr>
                      <w:sym w:font="Wingdings 2" w:char="F0A2"/>
                    </w:r>
                    <w:r w:rsidRPr="00577E2B">
                      <w:rPr>
                        <w:rFonts w:ascii="Sakkal Majalla" w:hAnsi="Sakkal Majalla" w:cs="B Nazanin" w:hint="cs"/>
                        <w:sz w:val="20"/>
                        <w:szCs w:val="20"/>
                        <w:rtl/>
                      </w:rPr>
                      <w:t xml:space="preserve">  </w:t>
                    </w:r>
                    <w:r w:rsidRPr="00577E2B">
                      <w:rPr>
                        <w:rFonts w:cs="B Nazanin" w:hint="cs"/>
                        <w:sz w:val="20"/>
                        <w:szCs w:val="20"/>
                        <w:rtl/>
                      </w:rPr>
                      <w:t xml:space="preserve"> دورنگار: 88724557  </w:t>
                    </w:r>
                    <w:r w:rsidRPr="00577E2B">
                      <w:rPr>
                        <w:rFonts w:cs="B Nazanin" w:hint="cs"/>
                        <w:color w:val="C00000"/>
                        <w:sz w:val="20"/>
                        <w:szCs w:val="20"/>
                      </w:rPr>
                      <w:sym w:font="Wingdings 2" w:char="F0A2"/>
                    </w:r>
                    <w:r w:rsidRPr="00577E2B">
                      <w:rPr>
                        <w:rFonts w:cs="B Nazanin" w:hint="cs"/>
                        <w:sz w:val="20"/>
                        <w:szCs w:val="20"/>
                        <w:rtl/>
                      </w:rPr>
                      <w:t xml:space="preserve">  رایانامه </w:t>
                    </w:r>
                    <w:r w:rsidRPr="00577E2B">
                      <w:rPr>
                        <w:rFonts w:cs="B Nazanin"/>
                        <w:sz w:val="20"/>
                        <w:szCs w:val="20"/>
                      </w:rPr>
                      <w:t>nezarat@irib.ir</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EBD64" w14:textId="77777777" w:rsidR="00CD5B66" w:rsidRDefault="00CD5B66" w:rsidP="00642D45">
      <w:r>
        <w:separator/>
      </w:r>
    </w:p>
  </w:footnote>
  <w:footnote w:type="continuationSeparator" w:id="0">
    <w:p w14:paraId="53E30902" w14:textId="77777777" w:rsidR="00CD5B66" w:rsidRDefault="00CD5B66" w:rsidP="00642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8974C" w14:textId="77777777" w:rsidR="00263436" w:rsidRDefault="00263436" w:rsidP="00642D45">
    <w:pPr>
      <w:pStyle w:val="Header"/>
    </w:pPr>
    <w:r>
      <w:rPr>
        <w:rFonts w:hint="cs"/>
        <w:noProof/>
        <w:rtl/>
      </w:rPr>
      <mc:AlternateContent>
        <mc:Choice Requires="wps">
          <w:drawing>
            <wp:anchor distT="0" distB="0" distL="114300" distR="114300" simplePos="0" relativeHeight="251680768" behindDoc="0" locked="0" layoutInCell="1" allowOverlap="1" wp14:anchorId="57B86967" wp14:editId="58B0887B">
              <wp:simplePos x="0" y="0"/>
              <wp:positionH relativeFrom="column">
                <wp:posOffset>6166485</wp:posOffset>
              </wp:positionH>
              <wp:positionV relativeFrom="paragraph">
                <wp:posOffset>-130439</wp:posOffset>
              </wp:positionV>
              <wp:extent cx="478020" cy="478020"/>
              <wp:effectExtent l="95250" t="95250" r="74930" b="93980"/>
              <wp:wrapNone/>
              <wp:docPr id="38" name="Rectangle 38"/>
              <wp:cNvGraphicFramePr/>
              <a:graphic xmlns:a="http://schemas.openxmlformats.org/drawingml/2006/main">
                <a:graphicData uri="http://schemas.microsoft.com/office/word/2010/wordprocessingShape">
                  <wps:wsp>
                    <wps:cNvSpPr/>
                    <wps:spPr>
                      <a:xfrm rot="20229369">
                        <a:off x="0" y="0"/>
                        <a:ext cx="478020" cy="478020"/>
                      </a:xfrm>
                      <a:prstGeom prst="rect">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70AA495" id="Rectangle 38" o:spid="_x0000_s1026" style="position:absolute;margin-left:485.55pt;margin-top:-10.25pt;width:37.65pt;height:37.65pt;rotation:-1497095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" fillcolor="#002060" strokecolor="white [3212]" strokeweight="1pt"/>
          </w:pict>
        </mc:Fallback>
      </mc:AlternateContent>
    </w:r>
    <w:r>
      <w:rPr>
        <w:rFonts w:hint="cs"/>
        <w:noProof/>
        <w:rtl/>
      </w:rPr>
      <mc:AlternateContent>
        <mc:Choice Requires="wps">
          <w:drawing>
            <wp:anchor distT="0" distB="0" distL="114300" distR="114300" simplePos="0" relativeHeight="251681792" behindDoc="0" locked="0" layoutInCell="1" allowOverlap="1" wp14:anchorId="0770BE63" wp14:editId="0B449E6E">
              <wp:simplePos x="0" y="0"/>
              <wp:positionH relativeFrom="column">
                <wp:posOffset>6054102</wp:posOffset>
              </wp:positionH>
              <wp:positionV relativeFrom="paragraph">
                <wp:posOffset>-165340</wp:posOffset>
              </wp:positionV>
              <wp:extent cx="463715" cy="464435"/>
              <wp:effectExtent l="0" t="0" r="12700" b="12065"/>
              <wp:wrapNone/>
              <wp:docPr id="39" name="Oval 39"/>
              <wp:cNvGraphicFramePr/>
              <a:graphic xmlns:a="http://schemas.openxmlformats.org/drawingml/2006/main">
                <a:graphicData uri="http://schemas.microsoft.com/office/word/2010/wordprocessingShape">
                  <wps:wsp>
                    <wps:cNvSpPr/>
                    <wps:spPr>
                      <a:xfrm>
                        <a:off x="0" y="0"/>
                        <a:ext cx="463715" cy="464435"/>
                      </a:xfrm>
                      <a:prstGeom prst="ellipse">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AFEBD8F" id="Oval 39" o:spid="_x0000_s1026" style="position:absolute;margin-left:476.7pt;margin-top:-13pt;width:36.5pt;height:36.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" fillcolor="#002060" strokecolor="white [3212]" strokeweight="1pt"/>
          </w:pict>
        </mc:Fallback>
      </mc:AlternateContent>
    </w:r>
    <w:r>
      <w:rPr>
        <w:rFonts w:hint="cs"/>
        <w:noProof/>
        <w:rtl/>
      </w:rPr>
      <mc:AlternateContent>
        <mc:Choice Requires="wps">
          <w:drawing>
            <wp:anchor distT="0" distB="0" distL="114300" distR="114300" simplePos="0" relativeHeight="251642880" behindDoc="0" locked="1" layoutInCell="1" allowOverlap="1" wp14:anchorId="627E99DB" wp14:editId="2DE153BB">
              <wp:simplePos x="0" y="0"/>
              <wp:positionH relativeFrom="margin">
                <wp:posOffset>3634105</wp:posOffset>
              </wp:positionH>
              <wp:positionV relativeFrom="topMargin">
                <wp:posOffset>669290</wp:posOffset>
              </wp:positionV>
              <wp:extent cx="1165860" cy="395605"/>
              <wp:effectExtent l="0" t="0" r="0" b="4445"/>
              <wp:wrapNone/>
              <wp:docPr id="68" name="Text Box 68"/>
              <wp:cNvGraphicFramePr/>
              <a:graphic xmlns:a="http://schemas.openxmlformats.org/drawingml/2006/main">
                <a:graphicData uri="http://schemas.microsoft.com/office/word/2010/wordprocessingShape">
                  <wps:wsp>
                    <wps:cNvSpPr txBox="1"/>
                    <wps:spPr>
                      <a:xfrm>
                        <a:off x="0" y="0"/>
                        <a:ext cx="1165860" cy="395605"/>
                      </a:xfrm>
                      <a:prstGeom prst="rect">
                        <a:avLst/>
                      </a:prstGeom>
                      <a:noFill/>
                      <a:ln w="6350">
                        <a:noFill/>
                      </a:ln>
                    </wps:spPr>
                    <wps:txbx>
                      <w:txbxContent>
                        <w:p w14:paraId="42161976" w14:textId="77777777" w:rsidR="00263436" w:rsidRPr="00194AB3" w:rsidRDefault="00CD5B66" w:rsidP="00547787">
                          <w:pPr>
                            <w:pStyle w:val="Header"/>
                            <w:bidi/>
                            <w:rPr>
                              <w:rFonts w:ascii="IranNastaliq" w:hAnsi="IranNastaliq" w:cs="IranNastaliq"/>
                              <w:color w:val="1B3A7E" w:themeColor="accent6" w:themeShade="80"/>
                              <w:spacing w:val="0"/>
                              <w:rtl/>
                            </w:rPr>
                          </w:pPr>
                          <w:sdt>
                            <w:sdtPr>
                              <w:rPr>
                                <w:rFonts w:ascii="IranNastaliq" w:hAnsi="IranNastaliq" w:cs="IranNastaliq"/>
                                <w:color w:val="1B3A7E" w:themeColor="accent6" w:themeShade="80"/>
                                <w:spacing w:val="0"/>
                                <w:rtl/>
                              </w:rPr>
                              <w:id w:val="1553428320"/>
                              <w:docPartObj>
                                <w:docPartGallery w:val="Page Numbers (Top of Page)"/>
                                <w:docPartUnique/>
                              </w:docPartObj>
                            </w:sdtPr>
                            <w:sdtEndPr/>
                            <w:sdtContent>
                              <w:r w:rsidR="00263436" w:rsidRPr="00194AB3">
                                <w:rPr>
                                  <w:rFonts w:ascii="IranNastaliq" w:hAnsi="IranNastaliq" w:cs="IranNastaliq"/>
                                  <w:color w:val="1B3A7E" w:themeColor="accent6" w:themeShade="80"/>
                                  <w:spacing w:val="0"/>
                                  <w:rtl/>
                                </w:rPr>
                                <w:t xml:space="preserve">صفحه </w:t>
                              </w:r>
                              <w:r w:rsidR="00263436" w:rsidRPr="00194AB3">
                                <w:rPr>
                                  <w:rFonts w:ascii="IranNastaliq" w:hAnsi="IranNastaliq" w:cs="IranNastaliq"/>
                                  <w:color w:val="1B3A7E" w:themeColor="accent6" w:themeShade="80"/>
                                  <w:spacing w:val="0"/>
                                </w:rPr>
                                <w:t xml:space="preserve"> </w:t>
                              </w:r>
                              <w:r w:rsidR="00263436" w:rsidRPr="00194AB3">
                                <w:rPr>
                                  <w:rFonts w:ascii="IranNastaliq" w:hAnsi="IranNastaliq" w:cs="IranNastaliq"/>
                                  <w:color w:val="1B3A7E" w:themeColor="accent6" w:themeShade="80"/>
                                  <w:spacing w:val="0"/>
                                  <w:rtl/>
                                </w:rPr>
                                <w:fldChar w:fldCharType="begin"/>
                              </w:r>
                              <w:r w:rsidR="00263436" w:rsidRPr="00194AB3">
                                <w:rPr>
                                  <w:rFonts w:ascii="IranNastaliq" w:hAnsi="IranNastaliq" w:cs="IranNastaliq"/>
                                  <w:color w:val="1B3A7E" w:themeColor="accent6" w:themeShade="80"/>
                                  <w:spacing w:val="0"/>
                                  <w:rtl/>
                                </w:rPr>
                                <w:instrText xml:space="preserve"> </w:instrText>
                              </w:r>
                              <w:r w:rsidR="00263436" w:rsidRPr="00194AB3">
                                <w:rPr>
                                  <w:rFonts w:ascii="IranNastaliq" w:hAnsi="IranNastaliq" w:cs="IranNastaliq"/>
                                  <w:color w:val="1B3A7E" w:themeColor="accent6" w:themeShade="80"/>
                                  <w:spacing w:val="0"/>
                                </w:rPr>
                                <w:instrText xml:space="preserve">PAGE \* Arabic </w:instrText>
                              </w:r>
                              <w:r w:rsidR="00263436" w:rsidRPr="00194AB3">
                                <w:rPr>
                                  <w:rFonts w:ascii="IranNastaliq" w:hAnsi="IranNastaliq" w:cs="IranNastaliq"/>
                                  <w:color w:val="1B3A7E" w:themeColor="accent6" w:themeShade="80"/>
                                  <w:spacing w:val="0"/>
                                  <w:rtl/>
                                </w:rPr>
                                <w:fldChar w:fldCharType="separate"/>
                              </w:r>
                              <w:r w:rsidR="00106ECA">
                                <w:rPr>
                                  <w:rFonts w:ascii="IranNastaliq" w:hAnsi="IranNastaliq" w:cs="IranNastaliq"/>
                                  <w:noProof/>
                                  <w:color w:val="1B3A7E" w:themeColor="accent6" w:themeShade="80"/>
                                  <w:spacing w:val="0"/>
                                  <w:rtl/>
                                </w:rPr>
                                <w:t>2</w:t>
                              </w:r>
                              <w:r w:rsidR="00263436" w:rsidRPr="00194AB3">
                                <w:rPr>
                                  <w:rFonts w:ascii="IranNastaliq" w:hAnsi="IranNastaliq" w:cs="IranNastaliq"/>
                                  <w:color w:val="1B3A7E" w:themeColor="accent6" w:themeShade="80"/>
                                  <w:spacing w:val="0"/>
                                  <w:rtl/>
                                </w:rPr>
                                <w:fldChar w:fldCharType="end"/>
                              </w:r>
                              <w:r w:rsidR="00263436" w:rsidRPr="00194AB3">
                                <w:rPr>
                                  <w:rFonts w:ascii="IranNastaliq" w:hAnsi="IranNastaliq" w:cs="IranNastaliq"/>
                                  <w:color w:val="1B3A7E" w:themeColor="accent6" w:themeShade="80"/>
                                  <w:spacing w:val="0"/>
                                </w:rPr>
                                <w:t xml:space="preserve"> </w:t>
                              </w:r>
                              <w:r w:rsidR="00263436">
                                <w:rPr>
                                  <w:rFonts w:ascii="IranNastaliq" w:hAnsi="IranNastaliq" w:cs="IranNastaliq" w:hint="cs"/>
                                  <w:color w:val="1B3A7E" w:themeColor="accent6" w:themeShade="80"/>
                                  <w:spacing w:val="0"/>
                                  <w:rtl/>
                                </w:rPr>
                                <w:t xml:space="preserve"> از ...</w:t>
                              </w:r>
                            </w:sdtContent>
                          </w:sdt>
                        </w:p>
                        <w:p w14:paraId="64DBA8A5" w14:textId="77777777" w:rsidR="00263436" w:rsidRPr="00545F9D" w:rsidRDefault="00263436" w:rsidP="00547787">
                          <w:pPr>
                            <w:bidi/>
                          </w:pPr>
                        </w:p>
                        <w:p w14:paraId="59E1A78B" w14:textId="77777777" w:rsidR="00263436" w:rsidRPr="00545F9D" w:rsidRDefault="00263436" w:rsidP="00547787">
                          <w:pPr>
                            <w:bidi/>
                            <w:rPr>
                              <w:rtl/>
                            </w:rPr>
                          </w:pPr>
                        </w:p>
                        <w:p w14:paraId="40E56506" w14:textId="77777777" w:rsidR="00263436" w:rsidRPr="00545F9D" w:rsidRDefault="00263436" w:rsidP="00547787">
                          <w:pPr>
                            <w:bidi/>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E99DB" id="_x0000_t202" coordsize="21600,21600" o:spt="202" path="m,l,21600r21600,l21600,xe">
              <v:stroke joinstyle="miter"/>
              <v:path gradientshapeok="t" o:connecttype="rect"/>
            </v:shapetype>
            <v:shape id="Text Box 68" o:spid="_x0000_s1037" type="#_x0000_t202" style="position:absolute;left:0;text-align:left;margin-left:286.15pt;margin-top:52.7pt;width:91.8pt;height:31.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" filled="f" stroked="f" strokeweight=".5pt">
              <v:textbox>
                <w:txbxContent>
                  <w:p w14:paraId="42161976" w14:textId="77777777" w:rsidR="00263436" w:rsidRPr="00194AB3" w:rsidRDefault="00CD5B66" w:rsidP="00547787">
                    <w:pPr>
                      <w:pStyle w:val="Header"/>
                      <w:bidi/>
                      <w:rPr>
                        <w:rFonts w:ascii="IranNastaliq" w:hAnsi="IranNastaliq" w:cs="IranNastaliq"/>
                        <w:color w:val="1B3A7E" w:themeColor="accent6" w:themeShade="80"/>
                        <w:spacing w:val="0"/>
                        <w:rtl/>
                      </w:rPr>
                    </w:pPr>
                    <w:sdt>
                      <w:sdtPr>
                        <w:rPr>
                          <w:rFonts w:ascii="IranNastaliq" w:hAnsi="IranNastaliq" w:cs="IranNastaliq"/>
                          <w:color w:val="1B3A7E" w:themeColor="accent6" w:themeShade="80"/>
                          <w:spacing w:val="0"/>
                          <w:rtl/>
                        </w:rPr>
                        <w:id w:val="1553428320"/>
                        <w:docPartObj>
                          <w:docPartGallery w:val="Page Numbers (Top of Page)"/>
                          <w:docPartUnique/>
                        </w:docPartObj>
                      </w:sdtPr>
                      <w:sdtEndPr/>
                      <w:sdtContent>
                        <w:r w:rsidR="00263436" w:rsidRPr="00194AB3">
                          <w:rPr>
                            <w:rFonts w:ascii="IranNastaliq" w:hAnsi="IranNastaliq" w:cs="IranNastaliq"/>
                            <w:color w:val="1B3A7E" w:themeColor="accent6" w:themeShade="80"/>
                            <w:spacing w:val="0"/>
                            <w:rtl/>
                          </w:rPr>
                          <w:t xml:space="preserve">صفحه </w:t>
                        </w:r>
                        <w:r w:rsidR="00263436" w:rsidRPr="00194AB3">
                          <w:rPr>
                            <w:rFonts w:ascii="IranNastaliq" w:hAnsi="IranNastaliq" w:cs="IranNastaliq"/>
                            <w:color w:val="1B3A7E" w:themeColor="accent6" w:themeShade="80"/>
                            <w:spacing w:val="0"/>
                          </w:rPr>
                          <w:t xml:space="preserve"> </w:t>
                        </w:r>
                        <w:r w:rsidR="00263436" w:rsidRPr="00194AB3">
                          <w:rPr>
                            <w:rFonts w:ascii="IranNastaliq" w:hAnsi="IranNastaliq" w:cs="IranNastaliq"/>
                            <w:color w:val="1B3A7E" w:themeColor="accent6" w:themeShade="80"/>
                            <w:spacing w:val="0"/>
                            <w:rtl/>
                          </w:rPr>
                          <w:fldChar w:fldCharType="begin"/>
                        </w:r>
                        <w:r w:rsidR="00263436" w:rsidRPr="00194AB3">
                          <w:rPr>
                            <w:rFonts w:ascii="IranNastaliq" w:hAnsi="IranNastaliq" w:cs="IranNastaliq"/>
                            <w:color w:val="1B3A7E" w:themeColor="accent6" w:themeShade="80"/>
                            <w:spacing w:val="0"/>
                            <w:rtl/>
                          </w:rPr>
                          <w:instrText xml:space="preserve"> </w:instrText>
                        </w:r>
                        <w:r w:rsidR="00263436" w:rsidRPr="00194AB3">
                          <w:rPr>
                            <w:rFonts w:ascii="IranNastaliq" w:hAnsi="IranNastaliq" w:cs="IranNastaliq"/>
                            <w:color w:val="1B3A7E" w:themeColor="accent6" w:themeShade="80"/>
                            <w:spacing w:val="0"/>
                          </w:rPr>
                          <w:instrText xml:space="preserve">PAGE \* Arabic </w:instrText>
                        </w:r>
                        <w:r w:rsidR="00263436" w:rsidRPr="00194AB3">
                          <w:rPr>
                            <w:rFonts w:ascii="IranNastaliq" w:hAnsi="IranNastaliq" w:cs="IranNastaliq"/>
                            <w:color w:val="1B3A7E" w:themeColor="accent6" w:themeShade="80"/>
                            <w:spacing w:val="0"/>
                            <w:rtl/>
                          </w:rPr>
                          <w:fldChar w:fldCharType="separate"/>
                        </w:r>
                        <w:r w:rsidR="00106ECA">
                          <w:rPr>
                            <w:rFonts w:ascii="IranNastaliq" w:hAnsi="IranNastaliq" w:cs="IranNastaliq"/>
                            <w:noProof/>
                            <w:color w:val="1B3A7E" w:themeColor="accent6" w:themeShade="80"/>
                            <w:spacing w:val="0"/>
                            <w:rtl/>
                          </w:rPr>
                          <w:t>2</w:t>
                        </w:r>
                        <w:r w:rsidR="00263436" w:rsidRPr="00194AB3">
                          <w:rPr>
                            <w:rFonts w:ascii="IranNastaliq" w:hAnsi="IranNastaliq" w:cs="IranNastaliq"/>
                            <w:color w:val="1B3A7E" w:themeColor="accent6" w:themeShade="80"/>
                            <w:spacing w:val="0"/>
                            <w:rtl/>
                          </w:rPr>
                          <w:fldChar w:fldCharType="end"/>
                        </w:r>
                        <w:r w:rsidR="00263436" w:rsidRPr="00194AB3">
                          <w:rPr>
                            <w:rFonts w:ascii="IranNastaliq" w:hAnsi="IranNastaliq" w:cs="IranNastaliq"/>
                            <w:color w:val="1B3A7E" w:themeColor="accent6" w:themeShade="80"/>
                            <w:spacing w:val="0"/>
                          </w:rPr>
                          <w:t xml:space="preserve"> </w:t>
                        </w:r>
                        <w:r w:rsidR="00263436">
                          <w:rPr>
                            <w:rFonts w:ascii="IranNastaliq" w:hAnsi="IranNastaliq" w:cs="IranNastaliq" w:hint="cs"/>
                            <w:color w:val="1B3A7E" w:themeColor="accent6" w:themeShade="80"/>
                            <w:spacing w:val="0"/>
                            <w:rtl/>
                          </w:rPr>
                          <w:t xml:space="preserve"> از ...</w:t>
                        </w:r>
                      </w:sdtContent>
                    </w:sdt>
                  </w:p>
                  <w:p w14:paraId="64DBA8A5" w14:textId="77777777" w:rsidR="00263436" w:rsidRPr="00545F9D" w:rsidRDefault="00263436" w:rsidP="00547787">
                    <w:pPr>
                      <w:bidi/>
                    </w:pPr>
                  </w:p>
                  <w:p w14:paraId="59E1A78B" w14:textId="77777777" w:rsidR="00263436" w:rsidRPr="00545F9D" w:rsidRDefault="00263436" w:rsidP="00547787">
                    <w:pPr>
                      <w:bidi/>
                      <w:rPr>
                        <w:rtl/>
                      </w:rPr>
                    </w:pPr>
                  </w:p>
                  <w:p w14:paraId="40E56506" w14:textId="77777777" w:rsidR="00263436" w:rsidRPr="00545F9D" w:rsidRDefault="00263436" w:rsidP="00547787">
                    <w:pPr>
                      <w:bidi/>
                    </w:pPr>
                  </w:p>
                </w:txbxContent>
              </v:textbox>
              <w10:wrap anchorx="margin" anchory="margin"/>
              <w10:anchorlock/>
            </v:shape>
          </w:pict>
        </mc:Fallback>
      </mc:AlternateContent>
    </w:r>
    <w:r>
      <w:rPr>
        <w:noProof/>
      </w:rPr>
      <w:t xml:space="preserve"> </w:t>
    </w:r>
    <w:r>
      <w:rPr>
        <w:noProof/>
      </w:rPr>
      <mc:AlternateContent>
        <mc:Choice Requires="wps">
          <w:drawing>
            <wp:anchor distT="0" distB="0" distL="114300" distR="114300" simplePos="0" relativeHeight="251639808" behindDoc="0" locked="0" layoutInCell="1" allowOverlap="1" wp14:anchorId="3855F95C" wp14:editId="554C22C0">
              <wp:simplePos x="0" y="0"/>
              <wp:positionH relativeFrom="page">
                <wp:align>right</wp:align>
              </wp:positionH>
              <wp:positionV relativeFrom="paragraph">
                <wp:posOffset>534838</wp:posOffset>
              </wp:positionV>
              <wp:extent cx="1154130" cy="16882"/>
              <wp:effectExtent l="0" t="0" r="27305" b="21590"/>
              <wp:wrapNone/>
              <wp:docPr id="61" name="Straight Connector 61"/>
              <wp:cNvGraphicFramePr/>
              <a:graphic xmlns:a="http://schemas.openxmlformats.org/drawingml/2006/main">
                <a:graphicData uri="http://schemas.microsoft.com/office/word/2010/wordprocessingShape">
                  <wps:wsp>
                    <wps:cNvCnPr/>
                    <wps:spPr>
                      <a:xfrm>
                        <a:off x="0" y="0"/>
                        <a:ext cx="1154130" cy="16882"/>
                      </a:xfrm>
                      <a:prstGeom prst="line">
                        <a:avLst/>
                      </a:prstGeom>
                      <a:ln w="254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A83B" id="Straight Connector 61" o:spid="_x0000_s1026" style="position:absolute;z-index:2516398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39.7pt,42.1pt" to="130.6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" strokecolor="#c00000" strokeweight="2pt">
              <w10:wrap anchorx="page"/>
            </v:line>
          </w:pict>
        </mc:Fallback>
      </mc:AlternateContent>
    </w:r>
    <w:r>
      <w:t xml:space="preserve">   </w:t>
    </w:r>
  </w:p>
  <w:p w14:paraId="3E1125F0" w14:textId="77777777" w:rsidR="00263436" w:rsidRDefault="00263436" w:rsidP="00642D45">
    <w:pPr>
      <w:pStyle w:val="Header"/>
    </w:pPr>
    <w:r>
      <w:rPr>
        <w:noProof/>
      </w:rPr>
      <mc:AlternateContent>
        <mc:Choice Requires="wps">
          <w:drawing>
            <wp:anchor distT="45720" distB="45720" distL="114300" distR="114300" simplePos="0" relativeHeight="251640832" behindDoc="0" locked="0" layoutInCell="1" allowOverlap="1" wp14:anchorId="64DE01E7" wp14:editId="33FBF92C">
              <wp:simplePos x="0" y="0"/>
              <wp:positionH relativeFrom="margin">
                <wp:posOffset>3889248</wp:posOffset>
              </wp:positionH>
              <wp:positionV relativeFrom="paragraph">
                <wp:posOffset>3810</wp:posOffset>
              </wp:positionV>
              <wp:extent cx="2075815" cy="49974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499745"/>
                      </a:xfrm>
                      <a:prstGeom prst="rect">
                        <a:avLst/>
                      </a:prstGeom>
                      <a:noFill/>
                      <a:ln w="9525">
                        <a:noFill/>
                        <a:miter lim="800000"/>
                        <a:headEnd/>
                        <a:tailEnd/>
                      </a:ln>
                    </wps:spPr>
                    <wps:txbx>
                      <w:txbxContent>
                        <w:p w14:paraId="24EEB658" w14:textId="77777777" w:rsidR="00263436" w:rsidRPr="00194AB3" w:rsidRDefault="00263436" w:rsidP="00547787">
                          <w:pPr>
                            <w:pStyle w:val="Header"/>
                            <w:bidi/>
                            <w:rPr>
                              <w:rFonts w:ascii="IranNastaliq" w:hAnsi="IranNastaliq" w:cs="IranNastaliq"/>
                              <w:color w:val="1B3A7E" w:themeColor="accent6" w:themeShade="80"/>
                              <w:spacing w:val="0"/>
                              <w:rtl/>
                            </w:rPr>
                          </w:pPr>
                          <w:r w:rsidRPr="00194AB3">
                            <w:rPr>
                              <w:rFonts w:ascii="IranNastaliq" w:hAnsi="IranNastaliq" w:cs="IranNastaliq"/>
                              <w:color w:val="1B3A7E" w:themeColor="accent6" w:themeShade="80"/>
                              <w:spacing w:val="0"/>
                              <w:rtl/>
                            </w:rPr>
                            <w:t>گزارش نظارت</w:t>
                          </w:r>
                          <w:r>
                            <w:rPr>
                              <w:rFonts w:ascii="IranNastaliq" w:hAnsi="IranNastaliq" w:cs="IranNastaliq" w:hint="cs"/>
                              <w:color w:val="1B3A7E" w:themeColor="accent6" w:themeShade="80"/>
                              <w:spacing w:val="0"/>
                              <w:rtl/>
                            </w:rPr>
                            <w:t>ی</w:t>
                          </w:r>
                          <w:r w:rsidRPr="00194AB3">
                            <w:rPr>
                              <w:rFonts w:ascii="IranNastaliq" w:hAnsi="IranNastaliq" w:cs="IranNastaliq"/>
                              <w:color w:val="1B3A7E" w:themeColor="accent6" w:themeShade="80"/>
                              <w:spacing w:val="0"/>
                              <w:rtl/>
                            </w:rPr>
                            <w:t xml:space="preserve"> </w:t>
                          </w:r>
                          <w:r>
                            <w:rPr>
                              <w:rFonts w:ascii="IranNastaliq" w:hAnsi="IranNastaliq" w:cs="IranNastaliq" w:hint="cs"/>
                              <w:color w:val="1B3A7E" w:themeColor="accent6" w:themeShade="80"/>
                              <w:spacing w:val="0"/>
                              <w:rtl/>
                            </w:rPr>
                            <w:t xml:space="preserve">سیمای ملی  </w:t>
                          </w:r>
                          <w:r w:rsidRPr="00577E2B">
                            <w:rPr>
                              <w:rFonts w:cs="B Nazanin" w:hint="cs"/>
                              <w:color w:val="C00000"/>
                              <w:sz w:val="20"/>
                              <w:szCs w:val="20"/>
                            </w:rPr>
                            <w:sym w:font="Wingdings 2" w:char="F0A2"/>
                          </w:r>
                        </w:p>
                        <w:p w14:paraId="74D609E9" w14:textId="77777777" w:rsidR="00263436" w:rsidRPr="008650E6" w:rsidRDefault="00263436" w:rsidP="00642D45">
                          <w:pPr>
                            <w:rPr>
                              <w:color w:val="0D558B" w:themeColor="accent5" w:themeShade="80"/>
                            </w:rPr>
                          </w:pPr>
                          <w:r w:rsidRPr="008650E6">
                            <w:rPr>
                              <w:rFonts w:hint="cs"/>
                              <w:color w:val="0D558B" w:themeColor="accent5" w:themeShade="80"/>
                              <w:rtl/>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E01E7" id="Text Box 2" o:spid="_x0000_s1038" type="#_x0000_t202" style="position:absolute;left:0;text-align:left;margin-left:306.25pt;margin-top:.3pt;width:163.45pt;height:39.3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" filled="f" stroked="f">
              <v:textbox>
                <w:txbxContent>
                  <w:p w14:paraId="24EEB658" w14:textId="77777777" w:rsidR="00263436" w:rsidRPr="00194AB3" w:rsidRDefault="00263436" w:rsidP="00547787">
                    <w:pPr>
                      <w:pStyle w:val="Header"/>
                      <w:bidi/>
                      <w:rPr>
                        <w:rFonts w:ascii="IranNastaliq" w:hAnsi="IranNastaliq" w:cs="IranNastaliq"/>
                        <w:color w:val="1B3A7E" w:themeColor="accent6" w:themeShade="80"/>
                        <w:spacing w:val="0"/>
                        <w:rtl/>
                      </w:rPr>
                    </w:pPr>
                    <w:r w:rsidRPr="00194AB3">
                      <w:rPr>
                        <w:rFonts w:ascii="IranNastaliq" w:hAnsi="IranNastaliq" w:cs="IranNastaliq"/>
                        <w:color w:val="1B3A7E" w:themeColor="accent6" w:themeShade="80"/>
                        <w:spacing w:val="0"/>
                        <w:rtl/>
                      </w:rPr>
                      <w:t>گزارش نظارت</w:t>
                    </w:r>
                    <w:r>
                      <w:rPr>
                        <w:rFonts w:ascii="IranNastaliq" w:hAnsi="IranNastaliq" w:cs="IranNastaliq" w:hint="cs"/>
                        <w:color w:val="1B3A7E" w:themeColor="accent6" w:themeShade="80"/>
                        <w:spacing w:val="0"/>
                        <w:rtl/>
                      </w:rPr>
                      <w:t>ی</w:t>
                    </w:r>
                    <w:r w:rsidRPr="00194AB3">
                      <w:rPr>
                        <w:rFonts w:ascii="IranNastaliq" w:hAnsi="IranNastaliq" w:cs="IranNastaliq"/>
                        <w:color w:val="1B3A7E" w:themeColor="accent6" w:themeShade="80"/>
                        <w:spacing w:val="0"/>
                        <w:rtl/>
                      </w:rPr>
                      <w:t xml:space="preserve"> </w:t>
                    </w:r>
                    <w:r>
                      <w:rPr>
                        <w:rFonts w:ascii="IranNastaliq" w:hAnsi="IranNastaliq" w:cs="IranNastaliq" w:hint="cs"/>
                        <w:color w:val="1B3A7E" w:themeColor="accent6" w:themeShade="80"/>
                        <w:spacing w:val="0"/>
                        <w:rtl/>
                      </w:rPr>
                      <w:t xml:space="preserve">سیمای ملی  </w:t>
                    </w:r>
                    <w:r w:rsidRPr="00577E2B">
                      <w:rPr>
                        <w:rFonts w:cs="B Nazanin" w:hint="cs"/>
                        <w:color w:val="C00000"/>
                        <w:sz w:val="20"/>
                        <w:szCs w:val="20"/>
                      </w:rPr>
                      <w:sym w:font="Wingdings 2" w:char="F0A2"/>
                    </w:r>
                  </w:p>
                  <w:p w14:paraId="74D609E9" w14:textId="77777777" w:rsidR="00263436" w:rsidRPr="008650E6" w:rsidRDefault="00263436" w:rsidP="00642D45">
                    <w:pPr>
                      <w:rPr>
                        <w:color w:val="0D558B" w:themeColor="accent5" w:themeShade="80"/>
                      </w:rPr>
                    </w:pPr>
                    <w:r w:rsidRPr="008650E6">
                      <w:rPr>
                        <w:rFonts w:hint="cs"/>
                        <w:color w:val="0D558B" w:themeColor="accent5" w:themeShade="80"/>
                        <w:rtl/>
                      </w:rPr>
                      <w:t>0</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6F800" w14:textId="77777777" w:rsidR="00263436" w:rsidRDefault="00263436" w:rsidP="00642D45">
    <w:pPr>
      <w:pStyle w:val="Header"/>
      <w:rPr>
        <w:rtl/>
      </w:rPr>
    </w:pPr>
    <w:r>
      <w:rPr>
        <w:rFonts w:hint="cs"/>
        <w:noProof/>
        <w:rtl/>
      </w:rPr>
      <mc:AlternateContent>
        <mc:Choice Requires="wpg">
          <w:drawing>
            <wp:anchor distT="0" distB="0" distL="114300" distR="114300" simplePos="0" relativeHeight="251677696" behindDoc="0" locked="0" layoutInCell="1" allowOverlap="1" wp14:anchorId="3DC328E1" wp14:editId="03040E0B">
              <wp:simplePos x="0" y="0"/>
              <wp:positionH relativeFrom="column">
                <wp:posOffset>5965215</wp:posOffset>
              </wp:positionH>
              <wp:positionV relativeFrom="paragraph">
                <wp:posOffset>-179222</wp:posOffset>
              </wp:positionV>
              <wp:extent cx="595064" cy="507280"/>
              <wp:effectExtent l="0" t="57150" r="90805" b="83820"/>
              <wp:wrapNone/>
              <wp:docPr id="9" name="Group 9"/>
              <wp:cNvGraphicFramePr/>
              <a:graphic xmlns:a="http://schemas.openxmlformats.org/drawingml/2006/main">
                <a:graphicData uri="http://schemas.microsoft.com/office/word/2010/wordprocessingGroup">
                  <wpg:wgp>
                    <wpg:cNvGrpSpPr/>
                    <wpg:grpSpPr>
                      <a:xfrm>
                        <a:off x="0" y="0"/>
                        <a:ext cx="595064" cy="507280"/>
                        <a:chOff x="0" y="0"/>
                        <a:chExt cx="595064" cy="507280"/>
                      </a:xfrm>
                    </wpg:grpSpPr>
                    <wps:wsp>
                      <wps:cNvPr id="72" name="Rectangle 72"/>
                      <wps:cNvSpPr/>
                      <wps:spPr>
                        <a:xfrm rot="20229369">
                          <a:off x="117044" y="29260"/>
                          <a:ext cx="478020" cy="478020"/>
                        </a:xfrm>
                        <a:prstGeom prst="rect">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3" name="Oval 73"/>
                      <wps:cNvSpPr/>
                      <wps:spPr>
                        <a:xfrm>
                          <a:off x="0" y="0"/>
                          <a:ext cx="463715" cy="464435"/>
                        </a:xfrm>
                        <a:prstGeom prst="ellipse">
                          <a:avLst/>
                        </a:prstGeom>
                        <a:solidFill>
                          <a:srgbClr val="00206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9E38D7A" id="Group 9" o:spid="_x0000_s1026" style="position:absolute;margin-left:469.7pt;margin-top:-14.1pt;width:46.85pt;height:39.95pt;z-index:251677696" coordsize="5950,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">
              <v:rect id="Rectangle 72" o:spid="_x0000_s1027" style="position:absolute;left:1170;top:292;width:4780;height:4780;rotation:-14970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" fillcolor="#002060" strokecolor="white [3212]" strokeweight="1pt"/>
              <v:oval id="Oval 73" o:spid="_x0000_s1028" style="position:absolute;width:4637;height:4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" fillcolor="#002060" strokecolor="white [3212]" strokeweight="1pt"/>
            </v:group>
          </w:pict>
        </mc:Fallback>
      </mc:AlternateContent>
    </w:r>
    <w:r>
      <w:rPr>
        <w:rFonts w:hint="cs"/>
        <w:noProof/>
        <w:rtl/>
      </w:rPr>
      <mc:AlternateContent>
        <mc:Choice Requires="wps">
          <w:drawing>
            <wp:anchor distT="0" distB="0" distL="114300" distR="114300" simplePos="0" relativeHeight="251635712" behindDoc="0" locked="0" layoutInCell="1" allowOverlap="1" wp14:anchorId="4D9B685A" wp14:editId="5DFF32EA">
              <wp:simplePos x="0" y="0"/>
              <wp:positionH relativeFrom="column">
                <wp:posOffset>5932555</wp:posOffset>
              </wp:positionH>
              <wp:positionV relativeFrom="paragraph">
                <wp:posOffset>1039325</wp:posOffset>
              </wp:positionV>
              <wp:extent cx="784187" cy="639445"/>
              <wp:effectExtent l="0" t="0" r="0" b="8255"/>
              <wp:wrapNone/>
              <wp:docPr id="24" name="Rectangle 24"/>
              <wp:cNvGraphicFramePr/>
              <a:graphic xmlns:a="http://schemas.openxmlformats.org/drawingml/2006/main">
                <a:graphicData uri="http://schemas.microsoft.com/office/word/2010/wordprocessingShape">
                  <wps:wsp>
                    <wps:cNvSpPr/>
                    <wps:spPr>
                      <a:xfrm>
                        <a:off x="0" y="0"/>
                        <a:ext cx="784187" cy="6394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F0890" id="Rectangle 24" o:spid="_x0000_s1026" style="position:absolute;margin-left:467.15pt;margin-top:81.85pt;width:61.75pt;height:5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" fillcolor="white [3212]" stroked="f" strokeweight="1.25pt"/>
          </w:pict>
        </mc:Fallback>
      </mc:AlternateContent>
    </w:r>
    <w:r w:rsidRPr="00B610B6">
      <w:rPr>
        <w:rFonts w:hint="cs"/>
        <w:noProof/>
        <w:rtl/>
      </w:rPr>
      <mc:AlternateContent>
        <mc:Choice Requires="wps">
          <w:drawing>
            <wp:anchor distT="0" distB="0" distL="114300" distR="114300" simplePos="0" relativeHeight="251638784" behindDoc="0" locked="0" layoutInCell="1" allowOverlap="1" wp14:anchorId="22513345" wp14:editId="2028A600">
              <wp:simplePos x="0" y="0"/>
              <wp:positionH relativeFrom="margin">
                <wp:posOffset>5883529</wp:posOffset>
              </wp:positionH>
              <wp:positionV relativeFrom="paragraph">
                <wp:posOffset>2282952</wp:posOffset>
              </wp:positionV>
              <wp:extent cx="905510" cy="6723380"/>
              <wp:effectExtent l="0" t="0" r="8890" b="1270"/>
              <wp:wrapNone/>
              <wp:docPr id="25" name="Rectangle: Rounded Corners 25"/>
              <wp:cNvGraphicFramePr/>
              <a:graphic xmlns:a="http://schemas.openxmlformats.org/drawingml/2006/main">
                <a:graphicData uri="http://schemas.microsoft.com/office/word/2010/wordprocessingShape">
                  <wps:wsp>
                    <wps:cNvSpPr/>
                    <wps:spPr>
                      <a:xfrm>
                        <a:off x="0" y="0"/>
                        <a:ext cx="905510" cy="6723380"/>
                      </a:xfrm>
                      <a:prstGeom prst="roundRect">
                        <a:avLst>
                          <a:gd name="adj" fmla="val 2948"/>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770761" id="Rectangle: Rounded Corners 25" o:spid="_x0000_s1026" style="position:absolute;margin-left:463.25pt;margin-top:179.75pt;width:71.3pt;height:529.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9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" fillcolor="white [3212]" stroked="f" strokeweight="1.25pt">
              <w10:wrap anchorx="margin"/>
            </v:roundrect>
          </w:pict>
        </mc:Fallback>
      </mc:AlternateContent>
    </w:r>
    <w:r>
      <w:rPr>
        <w:rFonts w:hint="cs"/>
        <w:noProof/>
        <w:rtl/>
      </w:rPr>
      <mc:AlternateContent>
        <mc:Choice Requires="wps">
          <w:drawing>
            <wp:anchor distT="0" distB="0" distL="114300" distR="114300" simplePos="0" relativeHeight="251672576" behindDoc="0" locked="0" layoutInCell="1" allowOverlap="1" wp14:anchorId="52750FDC" wp14:editId="6FEE5E29">
              <wp:simplePos x="0" y="0"/>
              <wp:positionH relativeFrom="column">
                <wp:posOffset>5832821</wp:posOffset>
              </wp:positionH>
              <wp:positionV relativeFrom="paragraph">
                <wp:posOffset>-115673</wp:posOffset>
              </wp:positionV>
              <wp:extent cx="1085849" cy="972184"/>
              <wp:effectExtent l="0" t="0" r="63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49" cy="972184"/>
                      </a:xfrm>
                      <a:prstGeom prst="rect">
                        <a:avLst/>
                      </a:prstGeom>
                      <a:noFill/>
                      <a:ln w="9525">
                        <a:noFill/>
                        <a:miter lim="800000"/>
                        <a:headEnd/>
                        <a:tailEnd/>
                      </a:ln>
                    </wps:spPr>
                    <wps:txbx>
                      <w:txbxContent>
                        <w:p w14:paraId="1676DC2D" w14:textId="77777777" w:rsidR="00263436" w:rsidRPr="002F3A86" w:rsidRDefault="00263436" w:rsidP="008B2484">
                          <w:pPr>
                            <w:bidi/>
                            <w:spacing w:line="192" w:lineRule="auto"/>
                            <w:jc w:val="center"/>
                            <w:rPr>
                              <w:rFonts w:ascii="IranNastaliq" w:hAnsi="IranNastaliq" w:cs="IranNastaliq"/>
                              <w:spacing w:val="0"/>
                              <w:sz w:val="22"/>
                              <w:szCs w:val="22"/>
                              <w:rtl/>
                              <w14:glow w14:rad="127000">
                                <w14:schemeClr w14:val="bg1"/>
                              </w14:glow>
                            </w:rPr>
                          </w:pPr>
                        </w:p>
                        <w:p w14:paraId="68E97533" w14:textId="77777777" w:rsidR="00263436" w:rsidRPr="000062C4" w:rsidRDefault="00263436" w:rsidP="008B2484">
                          <w:pPr>
                            <w:bidi/>
                            <w:spacing w:before="240" w:line="120" w:lineRule="auto"/>
                            <w:jc w:val="center"/>
                            <w:rPr>
                              <w:rFonts w:ascii="IranNastaliq" w:hAnsi="IranNastaliq" w:cs="IranNastaliq"/>
                              <w:color w:val="002060"/>
                              <w:spacing w:val="0"/>
                              <w:sz w:val="22"/>
                              <w:szCs w:val="22"/>
                              <w:rtl/>
                              <w14:glow w14:rad="127000">
                                <w14:schemeClr w14:val="bg1"/>
                              </w14:glow>
                            </w:rPr>
                          </w:pPr>
                          <w:r w:rsidRPr="000062C4">
                            <w:rPr>
                              <w:rFonts w:ascii="IranNastaliq" w:hAnsi="IranNastaliq" w:cs="IranNastaliq"/>
                              <w:color w:val="002060"/>
                              <w:spacing w:val="0"/>
                              <w:sz w:val="22"/>
                              <w:szCs w:val="22"/>
                              <w:rtl/>
                              <w14:glow w14:rad="127000">
                                <w14:schemeClr w14:val="bg1"/>
                              </w14:glow>
                            </w:rPr>
                            <w:t>مرکز نظارت و ارزیابی</w:t>
                          </w:r>
                        </w:p>
                        <w:p w14:paraId="5F4210F9" w14:textId="77777777" w:rsidR="00263436" w:rsidRPr="002F3A86" w:rsidRDefault="00263436" w:rsidP="008B2484">
                          <w:pPr>
                            <w:bidi/>
                            <w:spacing w:line="120" w:lineRule="auto"/>
                            <w:jc w:val="center"/>
                            <w:rPr>
                              <w:rFonts w:ascii="IranNastaliq" w:hAnsi="IranNastaliq" w:cs="IranNastaliq"/>
                              <w:spacing w:val="0"/>
                              <w:sz w:val="22"/>
                              <w:szCs w:val="22"/>
                              <w:rtl/>
                              <w14:glow w14:rad="127000">
                                <w14:schemeClr w14:val="bg1"/>
                              </w14:glow>
                            </w:rPr>
                          </w:pPr>
                          <w:r w:rsidRPr="002F3A86">
                            <w:rPr>
                              <w:rFonts w:ascii="IranNastaliq" w:hAnsi="IranNastaliq" w:cs="IranNastaliq"/>
                              <w:color w:val="002060"/>
                              <w:spacing w:val="0"/>
                              <w:sz w:val="22"/>
                              <w:szCs w:val="22"/>
                              <w:rtl/>
                              <w14:glow w14:rad="127000">
                                <w14:schemeClr w14:val="bg1"/>
                              </w14:glow>
                            </w:rPr>
                            <w:t>صداوسیما</w:t>
                          </w:r>
                        </w:p>
                      </w:txbxContent>
                    </wps:txbx>
                    <wps:bodyPr rot="0" vert="horz" wrap="square" lIns="0" tIns="0" rIns="0" bIns="0" anchor="t" anchorCtr="0">
                      <a:spAutoFit/>
                    </wps:bodyPr>
                  </wps:wsp>
                </a:graphicData>
              </a:graphic>
            </wp:anchor>
          </w:drawing>
        </mc:Choice>
        <mc:Fallback>
          <w:pict>
            <v:shapetype w14:anchorId="52750FDC" id="_x0000_t202" coordsize="21600,21600" o:spt="202" path="m,l,21600r21600,l21600,xe">
              <v:stroke joinstyle="miter"/>
              <v:path gradientshapeok="t" o:connecttype="rect"/>
            </v:shapetype>
            <v:shape id="_x0000_s1040" type="#_x0000_t202" style="position:absolute;left:0;text-align:left;margin-left:459.3pt;margin-top:-9.1pt;width:85.5pt;height:76.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" filled="f" stroked="f">
              <v:textbox style="mso-fit-shape-to-text:t" inset="0,0,0,0">
                <w:txbxContent>
                  <w:p w14:paraId="1676DC2D" w14:textId="77777777" w:rsidR="00263436" w:rsidRPr="002F3A86" w:rsidRDefault="00263436" w:rsidP="008B2484">
                    <w:pPr>
                      <w:bidi/>
                      <w:spacing w:line="192" w:lineRule="auto"/>
                      <w:jc w:val="center"/>
                      <w:rPr>
                        <w:rFonts w:ascii="IranNastaliq" w:hAnsi="IranNastaliq" w:cs="IranNastaliq"/>
                        <w:spacing w:val="0"/>
                        <w:sz w:val="22"/>
                        <w:szCs w:val="22"/>
                        <w:rtl/>
                        <w14:glow w14:rad="127000">
                          <w14:schemeClr w14:val="bg1"/>
                        </w14:glow>
                      </w:rPr>
                    </w:pPr>
                  </w:p>
                  <w:p w14:paraId="68E97533" w14:textId="77777777" w:rsidR="00263436" w:rsidRPr="000062C4" w:rsidRDefault="00263436" w:rsidP="008B2484">
                    <w:pPr>
                      <w:bidi/>
                      <w:spacing w:before="240" w:line="120" w:lineRule="auto"/>
                      <w:jc w:val="center"/>
                      <w:rPr>
                        <w:rFonts w:ascii="IranNastaliq" w:hAnsi="IranNastaliq" w:cs="IranNastaliq"/>
                        <w:color w:val="002060"/>
                        <w:spacing w:val="0"/>
                        <w:sz w:val="22"/>
                        <w:szCs w:val="22"/>
                        <w:rtl/>
                        <w14:glow w14:rad="127000">
                          <w14:schemeClr w14:val="bg1"/>
                        </w14:glow>
                      </w:rPr>
                    </w:pPr>
                    <w:r w:rsidRPr="000062C4">
                      <w:rPr>
                        <w:rFonts w:ascii="IranNastaliq" w:hAnsi="IranNastaliq" w:cs="IranNastaliq"/>
                        <w:color w:val="002060"/>
                        <w:spacing w:val="0"/>
                        <w:sz w:val="22"/>
                        <w:szCs w:val="22"/>
                        <w:rtl/>
                        <w14:glow w14:rad="127000">
                          <w14:schemeClr w14:val="bg1"/>
                        </w14:glow>
                      </w:rPr>
                      <w:t>مرکز نظارت و ارزیابی</w:t>
                    </w:r>
                  </w:p>
                  <w:p w14:paraId="5F4210F9" w14:textId="77777777" w:rsidR="00263436" w:rsidRPr="002F3A86" w:rsidRDefault="00263436" w:rsidP="008B2484">
                    <w:pPr>
                      <w:bidi/>
                      <w:spacing w:line="120" w:lineRule="auto"/>
                      <w:jc w:val="center"/>
                      <w:rPr>
                        <w:rFonts w:ascii="IranNastaliq" w:hAnsi="IranNastaliq" w:cs="IranNastaliq"/>
                        <w:spacing w:val="0"/>
                        <w:sz w:val="22"/>
                        <w:szCs w:val="22"/>
                        <w:rtl/>
                        <w14:glow w14:rad="127000">
                          <w14:schemeClr w14:val="bg1"/>
                        </w14:glow>
                      </w:rPr>
                    </w:pPr>
                    <w:r w:rsidRPr="002F3A86">
                      <w:rPr>
                        <w:rFonts w:ascii="IranNastaliq" w:hAnsi="IranNastaliq" w:cs="IranNastaliq"/>
                        <w:color w:val="002060"/>
                        <w:spacing w:val="0"/>
                        <w:sz w:val="22"/>
                        <w:szCs w:val="22"/>
                        <w:rtl/>
                        <w14:glow w14:rad="127000">
                          <w14:schemeClr w14:val="bg1"/>
                        </w14:glow>
                      </w:rPr>
                      <w:t>صداوسیما</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269F32AC" wp14:editId="4467B9FD">
              <wp:simplePos x="0" y="0"/>
              <wp:positionH relativeFrom="column">
                <wp:posOffset>5941060</wp:posOffset>
              </wp:positionH>
              <wp:positionV relativeFrom="paragraph">
                <wp:posOffset>4871196</wp:posOffset>
              </wp:positionV>
              <wp:extent cx="794385" cy="250825"/>
              <wp:effectExtent l="0" t="0" r="5715"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50825"/>
                      </a:xfrm>
                      <a:prstGeom prst="rect">
                        <a:avLst/>
                      </a:prstGeom>
                      <a:noFill/>
                      <a:ln w="9525">
                        <a:noFill/>
                        <a:miter lim="800000"/>
                        <a:headEnd/>
                        <a:tailEnd/>
                      </a:ln>
                    </wps:spPr>
                    <wps:txbx>
                      <w:txbxContent>
                        <w:p w14:paraId="71F3A7FB" w14:textId="77777777" w:rsidR="00263436" w:rsidRPr="00B87C18" w:rsidRDefault="00263436" w:rsidP="008B2484">
                          <w:pPr>
                            <w:pStyle w:val="Header"/>
                            <w:bidi/>
                            <w:ind w:left="-36" w:right="0"/>
                            <w:jc w:val="center"/>
                            <w:rPr>
                              <w:rStyle w:val="Emphasis"/>
                            </w:rPr>
                          </w:pPr>
                          <w:r w:rsidRPr="00B87C18">
                            <w:rPr>
                              <w:rStyle w:val="Emphasis"/>
                              <w:rFonts w:hint="cs"/>
                              <w:rtl/>
                            </w:rPr>
                            <w:t>موضوع</w:t>
                          </w:r>
                          <w:r>
                            <w:rPr>
                              <w:rStyle w:val="Emphasis"/>
                              <w:rFonts w:hint="cs"/>
                              <w:rtl/>
                            </w:rPr>
                            <w:t xml:space="preserve"> </w:t>
                          </w:r>
                          <w:r w:rsidRPr="00B87C18">
                            <w:rPr>
                              <w:rStyle w:val="Emphasis"/>
                              <w:rFonts w:hint="cs"/>
                              <w:rtl/>
                            </w:rPr>
                            <w:t>گزارش</w:t>
                          </w:r>
                        </w:p>
                      </w:txbxContent>
                    </wps:txbx>
                    <wps:bodyPr rot="0" vert="horz" wrap="square" lIns="0" tIns="0" rIns="0" bIns="0" anchor="t" anchorCtr="0">
                      <a:noAutofit/>
                    </wps:bodyPr>
                  </wps:wsp>
                </a:graphicData>
              </a:graphic>
            </wp:anchor>
          </w:drawing>
        </mc:Choice>
        <mc:Fallback>
          <w:pict>
            <v:shape w14:anchorId="269F32AC" id="_x0000_s1041" type="#_x0000_t202" style="position:absolute;left:0;text-align:left;margin-left:467.8pt;margin-top:383.55pt;width:62.55pt;height:19.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" filled="f" stroked="f">
              <v:textbox inset="0,0,0,0">
                <w:txbxContent>
                  <w:p w14:paraId="71F3A7FB" w14:textId="77777777" w:rsidR="00263436" w:rsidRPr="00B87C18" w:rsidRDefault="00263436" w:rsidP="008B2484">
                    <w:pPr>
                      <w:pStyle w:val="Header"/>
                      <w:bidi/>
                      <w:ind w:left="-36" w:right="0"/>
                      <w:jc w:val="center"/>
                      <w:rPr>
                        <w:rStyle w:val="Emphasis"/>
                      </w:rPr>
                    </w:pPr>
                    <w:r w:rsidRPr="00B87C18">
                      <w:rPr>
                        <w:rStyle w:val="Emphasis"/>
                        <w:rFonts w:hint="cs"/>
                        <w:rtl/>
                      </w:rPr>
                      <w:t>موضوع</w:t>
                    </w:r>
                    <w:r>
                      <w:rPr>
                        <w:rStyle w:val="Emphasis"/>
                        <w:rFonts w:hint="cs"/>
                        <w:rtl/>
                      </w:rPr>
                      <w:t xml:space="preserve"> </w:t>
                    </w:r>
                    <w:r w:rsidRPr="00B87C18">
                      <w:rPr>
                        <w:rStyle w:val="Emphasis"/>
                        <w:rFonts w:hint="cs"/>
                        <w:rtl/>
                      </w:rPr>
                      <w:t>گزارش</w:t>
                    </w:r>
                  </w:p>
                </w:txbxContent>
              </v:textbox>
            </v:shape>
          </w:pict>
        </mc:Fallback>
      </mc:AlternateContent>
    </w:r>
    <w:r>
      <w:rPr>
        <w:noProof/>
      </w:rPr>
      <mc:AlternateContent>
        <mc:Choice Requires="wpg">
          <w:drawing>
            <wp:anchor distT="0" distB="0" distL="114300" distR="114300" simplePos="0" relativeHeight="251655168" behindDoc="0" locked="0" layoutInCell="1" allowOverlap="1" wp14:anchorId="5A570004" wp14:editId="56A882E0">
              <wp:simplePos x="0" y="0"/>
              <wp:positionH relativeFrom="column">
                <wp:posOffset>5942965</wp:posOffset>
              </wp:positionH>
              <wp:positionV relativeFrom="paragraph">
                <wp:posOffset>4854686</wp:posOffset>
              </wp:positionV>
              <wp:extent cx="792480" cy="1343660"/>
              <wp:effectExtent l="0" t="0" r="26670" b="27940"/>
              <wp:wrapNone/>
              <wp:docPr id="80" name="Group 80"/>
              <wp:cNvGraphicFramePr/>
              <a:graphic xmlns:a="http://schemas.openxmlformats.org/drawingml/2006/main">
                <a:graphicData uri="http://schemas.microsoft.com/office/word/2010/wordprocessingGroup">
                  <wpg:wgp>
                    <wpg:cNvGrpSpPr/>
                    <wpg:grpSpPr>
                      <a:xfrm>
                        <a:off x="0" y="0"/>
                        <a:ext cx="792480" cy="1343660"/>
                        <a:chOff x="0" y="95327"/>
                        <a:chExt cx="793523" cy="1344168"/>
                      </a:xfrm>
                    </wpg:grpSpPr>
                    <wps:wsp>
                      <wps:cNvPr id="81" name="Rounded Rectangle 27"/>
                      <wps:cNvSpPr/>
                      <wps:spPr>
                        <a:xfrm>
                          <a:off x="1523" y="98858"/>
                          <a:ext cx="792000" cy="260604"/>
                        </a:xfrm>
                        <a:prstGeom prst="roundRect">
                          <a:avLst>
                            <a:gd name="adj" fmla="val 13298"/>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5A503A"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ounded Rectangle 28"/>
                      <wps:cNvSpPr/>
                      <wps:spPr>
                        <a:xfrm>
                          <a:off x="0" y="95327"/>
                          <a:ext cx="792000" cy="1344168"/>
                        </a:xfrm>
                        <a:prstGeom prst="roundRect">
                          <a:avLst>
                            <a:gd name="adj" fmla="val 3917"/>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5A570004" id="Group 80" o:spid="_x0000_s1042" style="position:absolute;left:0;text-align:left;margin-left:467.95pt;margin-top:382.25pt;width:62.4pt;height:105.8pt;z-index:251655168" coordorigin=",953" coordsize="7935,1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">
              <v:roundrect id="Rounded Rectangle 27" o:spid="_x0000_s1043" style="position:absolute;left:15;top:988;width:7920;height:2606;visibility:visible;mso-wrap-style:square;v-text-anchor:middle" arcsize="871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" fillcolor="#1b3a7d [1609]" stroked="f" strokeweight="1.25pt">
                <v:textbox>
                  <w:txbxContent>
                    <w:p w14:paraId="735A503A" w14:textId="77777777" w:rsidR="00263436" w:rsidRDefault="00263436" w:rsidP="00642D45"/>
                  </w:txbxContent>
                </v:textbox>
              </v:roundrect>
              <v:roundrect id="Rounded Rectangle 28" o:spid="_x0000_s1044" style="position:absolute;top:953;width:7920;height:13441;visibility:visible;mso-wrap-style:square;v-text-anchor:middle" arcsize="256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" filled="f" strokecolor="#1b3a7d [1609]" strokeweight="1pt">
                <v:textbox inset="2mm,2mm,2mm,2mm"/>
              </v:roundrect>
            </v:group>
          </w:pict>
        </mc:Fallback>
      </mc:AlternateContent>
    </w:r>
    <w:r>
      <w:rPr>
        <w:rFonts w:hint="cs"/>
        <w:noProof/>
        <w:rtl/>
      </w:rPr>
      <mc:AlternateContent>
        <mc:Choice Requires="wpg">
          <w:drawing>
            <wp:anchor distT="0" distB="0" distL="114300" distR="114300" simplePos="0" relativeHeight="251653120" behindDoc="0" locked="0" layoutInCell="1" allowOverlap="1" wp14:anchorId="19B1BB05" wp14:editId="52607B05">
              <wp:simplePos x="0" y="0"/>
              <wp:positionH relativeFrom="column">
                <wp:posOffset>5941695</wp:posOffset>
              </wp:positionH>
              <wp:positionV relativeFrom="paragraph">
                <wp:posOffset>2800461</wp:posOffset>
              </wp:positionV>
              <wp:extent cx="792480" cy="741045"/>
              <wp:effectExtent l="0" t="0" r="26670" b="20955"/>
              <wp:wrapNone/>
              <wp:docPr id="67" name="Group 67"/>
              <wp:cNvGraphicFramePr/>
              <a:graphic xmlns:a="http://schemas.openxmlformats.org/drawingml/2006/main">
                <a:graphicData uri="http://schemas.microsoft.com/office/word/2010/wordprocessingGroup">
                  <wpg:wgp>
                    <wpg:cNvGrpSpPr/>
                    <wpg:grpSpPr>
                      <a:xfrm>
                        <a:off x="0" y="0"/>
                        <a:ext cx="792480" cy="741045"/>
                        <a:chOff x="0" y="45894"/>
                        <a:chExt cx="793524" cy="742175"/>
                      </a:xfrm>
                    </wpg:grpSpPr>
                    <wps:wsp>
                      <wps:cNvPr id="69" name="Rounded Rectangle 27"/>
                      <wps:cNvSpPr/>
                      <wps:spPr>
                        <a:xfrm>
                          <a:off x="1524" y="49428"/>
                          <a:ext cx="792000" cy="187200"/>
                        </a:xfrm>
                        <a:prstGeom prst="roundRect">
                          <a:avLst>
                            <a:gd name="adj" fmla="val 1854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A26C4"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Rounded Rectangle 28"/>
                      <wps:cNvSpPr/>
                      <wps:spPr>
                        <a:xfrm>
                          <a:off x="0" y="45894"/>
                          <a:ext cx="792000" cy="742175"/>
                        </a:xfrm>
                        <a:prstGeom prst="roundRect">
                          <a:avLst>
                            <a:gd name="adj" fmla="val 6572"/>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B1BB05" id="Group 67" o:spid="_x0000_s1045" style="position:absolute;left:0;text-align:left;margin-left:467.85pt;margin-top:220.5pt;width:62.4pt;height:58.35pt;z-index:251653120;mso-height-relative:margin" coordorigin=",458" coordsize="7935,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">
              <v:roundrect id="Rounded Rectangle 27" o:spid="_x0000_s1046" style="position:absolute;left:15;top:494;width:7920;height:1872;visibility:visible;mso-wrap-style:square;v-text-anchor:middle" arcsize="121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" fillcolor="#1b3a7d [1609]" stroked="f" strokeweight="1.25pt">
                <v:textbox>
                  <w:txbxContent>
                    <w:p w14:paraId="16EA26C4" w14:textId="77777777" w:rsidR="00263436" w:rsidRDefault="00263436" w:rsidP="00642D45"/>
                  </w:txbxContent>
                </v:textbox>
              </v:roundrect>
              <v:roundrect id="Rounded Rectangle 28" o:spid="_x0000_s1047" style="position:absolute;top:458;width:7920;height:7422;visibility:visible;mso-wrap-style:square;v-text-anchor:middle" arcsize="430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62336" behindDoc="0" locked="0" layoutInCell="1" allowOverlap="1" wp14:anchorId="5A5C3E3D" wp14:editId="1FCC98AF">
              <wp:simplePos x="0" y="0"/>
              <wp:positionH relativeFrom="column">
                <wp:posOffset>5935345</wp:posOffset>
              </wp:positionH>
              <wp:positionV relativeFrom="paragraph">
                <wp:posOffset>3572399</wp:posOffset>
              </wp:positionV>
              <wp:extent cx="792480" cy="203835"/>
              <wp:effectExtent l="0" t="0" r="7620" b="571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03835"/>
                      </a:xfrm>
                      <a:prstGeom prst="rect">
                        <a:avLst/>
                      </a:prstGeom>
                      <a:noFill/>
                      <a:ln w="9525">
                        <a:noFill/>
                        <a:miter lim="800000"/>
                        <a:headEnd/>
                        <a:tailEnd/>
                      </a:ln>
                    </wps:spPr>
                    <wps:txbx>
                      <w:txbxContent>
                        <w:p w14:paraId="70292C0D" w14:textId="77777777" w:rsidR="00263436" w:rsidRPr="00543081" w:rsidRDefault="00263436" w:rsidP="008B2484">
                          <w:pPr>
                            <w:pStyle w:val="Header"/>
                            <w:bidi/>
                            <w:ind w:left="-42" w:right="0"/>
                            <w:jc w:val="center"/>
                            <w:rPr>
                              <w:rStyle w:val="Emphasis"/>
                            </w:rPr>
                          </w:pPr>
                          <w:r w:rsidRPr="00543081">
                            <w:rPr>
                              <w:rStyle w:val="Emphasis"/>
                              <w:rFonts w:hint="cs"/>
                              <w:rtl/>
                            </w:rPr>
                            <w:t>نوع گزارش</w:t>
                          </w:r>
                        </w:p>
                      </w:txbxContent>
                    </wps:txbx>
                    <wps:bodyPr rot="0" vert="horz" wrap="square" lIns="0" tIns="0" rIns="0" bIns="0" anchor="t" anchorCtr="0">
                      <a:noAutofit/>
                    </wps:bodyPr>
                  </wps:wsp>
                </a:graphicData>
              </a:graphic>
            </wp:anchor>
          </w:drawing>
        </mc:Choice>
        <mc:Fallback>
          <w:pict>
            <v:shape w14:anchorId="5A5C3E3D" id="_x0000_s1048" type="#_x0000_t202" style="position:absolute;left:0;text-align:left;margin-left:467.35pt;margin-top:281.3pt;width:62.4pt;height:16.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" filled="f" stroked="f">
              <v:textbox inset="0,0,0,0">
                <w:txbxContent>
                  <w:p w14:paraId="70292C0D" w14:textId="77777777" w:rsidR="00263436" w:rsidRPr="00543081" w:rsidRDefault="00263436" w:rsidP="008B2484">
                    <w:pPr>
                      <w:pStyle w:val="Header"/>
                      <w:bidi/>
                      <w:ind w:left="-42" w:right="0"/>
                      <w:jc w:val="center"/>
                      <w:rPr>
                        <w:rStyle w:val="Emphasis"/>
                      </w:rPr>
                    </w:pPr>
                    <w:r w:rsidRPr="00543081">
                      <w:rPr>
                        <w:rStyle w:val="Emphasis"/>
                        <w:rFonts w:hint="cs"/>
                        <w:rtl/>
                      </w:rPr>
                      <w:t>نوع گزارش</w:t>
                    </w:r>
                  </w:p>
                </w:txbxContent>
              </v:textbox>
            </v:shape>
          </w:pict>
        </mc:Fallback>
      </mc:AlternateContent>
    </w:r>
    <w:r>
      <w:rPr>
        <w:rFonts w:hint="cs"/>
        <w:noProof/>
        <w:rtl/>
      </w:rPr>
      <mc:AlternateContent>
        <mc:Choice Requires="wpg">
          <w:drawing>
            <wp:anchor distT="0" distB="0" distL="114300" distR="114300" simplePos="0" relativeHeight="251661312" behindDoc="0" locked="0" layoutInCell="1" allowOverlap="1" wp14:anchorId="070A21FB" wp14:editId="2AC65AB3">
              <wp:simplePos x="0" y="0"/>
              <wp:positionH relativeFrom="column">
                <wp:posOffset>5941060</wp:posOffset>
              </wp:positionH>
              <wp:positionV relativeFrom="paragraph">
                <wp:posOffset>3593989</wp:posOffset>
              </wp:positionV>
              <wp:extent cx="791845" cy="406400"/>
              <wp:effectExtent l="0" t="0" r="8255" b="12700"/>
              <wp:wrapNone/>
              <wp:docPr id="74" name="Group 74"/>
              <wp:cNvGraphicFramePr/>
              <a:graphic xmlns:a="http://schemas.openxmlformats.org/drawingml/2006/main">
                <a:graphicData uri="http://schemas.microsoft.com/office/word/2010/wordprocessingGroup">
                  <wpg:wgp>
                    <wpg:cNvGrpSpPr/>
                    <wpg:grpSpPr>
                      <a:xfrm>
                        <a:off x="0" y="0"/>
                        <a:ext cx="791845" cy="406400"/>
                        <a:chOff x="0" y="276889"/>
                        <a:chExt cx="793522" cy="552451"/>
                      </a:xfrm>
                    </wpg:grpSpPr>
                    <wps:wsp>
                      <wps:cNvPr id="75" name="Rounded Rectangle 27"/>
                      <wps:cNvSpPr/>
                      <wps:spPr>
                        <a:xfrm>
                          <a:off x="1522" y="279937"/>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0B601"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6" name="Rounded Rectangle 28"/>
                      <wps:cNvSpPr/>
                      <wps:spPr>
                        <a:xfrm>
                          <a:off x="0" y="276889"/>
                          <a:ext cx="792000" cy="552451"/>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070A21FB" id="Group 74" o:spid="_x0000_s1049" style="position:absolute;left:0;text-align:left;margin-left:467.8pt;margin-top:283pt;width:62.35pt;height:32pt;z-index:251661312" coordorigin=",2768"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">
              <v:roundrect id="Rounded Rectangle 27" o:spid="_x0000_s1050" style="position:absolute;left:15;top:2799;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" fillcolor="#1b3a7d [1609]" stroked="f" strokeweight="1.25pt">
                <v:textbox>
                  <w:txbxContent>
                    <w:p w14:paraId="6DB0B601" w14:textId="77777777" w:rsidR="00263436" w:rsidRDefault="00263436" w:rsidP="00642D45"/>
                  </w:txbxContent>
                </v:textbox>
              </v:roundrect>
              <v:roundrect id="Rounded Rectangle 28" o:spid="_x0000_s1051" style="position:absolute;top:2768;width:7920;height:5525;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59264" behindDoc="0" locked="0" layoutInCell="1" allowOverlap="1" wp14:anchorId="16924791" wp14:editId="04D0448B">
              <wp:simplePos x="0" y="0"/>
              <wp:positionH relativeFrom="column">
                <wp:posOffset>5932541</wp:posOffset>
              </wp:positionH>
              <wp:positionV relativeFrom="paragraph">
                <wp:posOffset>4048760</wp:posOffset>
              </wp:positionV>
              <wp:extent cx="797967" cy="188595"/>
              <wp:effectExtent l="0" t="0" r="2540" b="190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967" cy="188595"/>
                      </a:xfrm>
                      <a:prstGeom prst="rect">
                        <a:avLst/>
                      </a:prstGeom>
                      <a:noFill/>
                      <a:ln w="9525">
                        <a:noFill/>
                        <a:miter lim="800000"/>
                        <a:headEnd/>
                        <a:tailEnd/>
                      </a:ln>
                    </wps:spPr>
                    <wps:txbx>
                      <w:txbxContent>
                        <w:p w14:paraId="3E0435F7" w14:textId="77777777" w:rsidR="00263436" w:rsidRPr="00543081" w:rsidRDefault="00263436" w:rsidP="008B2484">
                          <w:pPr>
                            <w:pStyle w:val="Header"/>
                            <w:bidi/>
                            <w:ind w:left="-36" w:right="0"/>
                            <w:jc w:val="center"/>
                            <w:rPr>
                              <w:rStyle w:val="Emphasis"/>
                            </w:rPr>
                          </w:pPr>
                          <w:r w:rsidRPr="00543081">
                            <w:rPr>
                              <w:rStyle w:val="Emphasis"/>
                              <w:rFonts w:hint="cs"/>
                              <w:rtl/>
                            </w:rPr>
                            <w:t>تاریخ و زمان وقوع</w:t>
                          </w:r>
                        </w:p>
                      </w:txbxContent>
                    </wps:txbx>
                    <wps:bodyPr rot="0" vert="horz" wrap="square" lIns="0" tIns="0" rIns="0" bIns="0" anchor="t" anchorCtr="0">
                      <a:noAutofit/>
                    </wps:bodyPr>
                  </wps:wsp>
                </a:graphicData>
              </a:graphic>
            </wp:anchor>
          </w:drawing>
        </mc:Choice>
        <mc:Fallback>
          <w:pict>
            <v:shape w14:anchorId="16924791" id="_x0000_s1052" type="#_x0000_t202" style="position:absolute;left:0;text-align:left;margin-left:467.15pt;margin-top:318.8pt;width:62.85pt;height:14.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" filled="f" stroked="f">
              <v:textbox inset="0,0,0,0">
                <w:txbxContent>
                  <w:p w14:paraId="3E0435F7" w14:textId="77777777" w:rsidR="00263436" w:rsidRPr="00543081" w:rsidRDefault="00263436" w:rsidP="008B2484">
                    <w:pPr>
                      <w:pStyle w:val="Header"/>
                      <w:bidi/>
                      <w:ind w:left="-36" w:right="0"/>
                      <w:jc w:val="center"/>
                      <w:rPr>
                        <w:rStyle w:val="Emphasis"/>
                      </w:rPr>
                    </w:pPr>
                    <w:r w:rsidRPr="00543081">
                      <w:rPr>
                        <w:rStyle w:val="Emphasis"/>
                        <w:rFonts w:hint="cs"/>
                        <w:rtl/>
                      </w:rPr>
                      <w:t>تاریخ و زمان وقوع</w:t>
                    </w:r>
                  </w:p>
                </w:txbxContent>
              </v:textbox>
            </v:shape>
          </w:pict>
        </mc:Fallback>
      </mc:AlternateContent>
    </w:r>
    <w:r>
      <w:rPr>
        <w:rFonts w:hint="cs"/>
        <w:noProof/>
        <w:rtl/>
      </w:rPr>
      <mc:AlternateContent>
        <mc:Choice Requires="wpg">
          <w:drawing>
            <wp:anchor distT="0" distB="0" distL="114300" distR="114300" simplePos="0" relativeHeight="251652096" behindDoc="0" locked="0" layoutInCell="1" allowOverlap="1" wp14:anchorId="44E24B2F" wp14:editId="386B16E0">
              <wp:simplePos x="0" y="0"/>
              <wp:positionH relativeFrom="column">
                <wp:posOffset>5941060</wp:posOffset>
              </wp:positionH>
              <wp:positionV relativeFrom="paragraph">
                <wp:posOffset>4060549</wp:posOffset>
              </wp:positionV>
              <wp:extent cx="792259" cy="742953"/>
              <wp:effectExtent l="0" t="0" r="8255" b="19050"/>
              <wp:wrapNone/>
              <wp:docPr id="77" name="Group 77"/>
              <wp:cNvGraphicFramePr/>
              <a:graphic xmlns:a="http://schemas.openxmlformats.org/drawingml/2006/main">
                <a:graphicData uri="http://schemas.microsoft.com/office/word/2010/wordprocessingGroup">
                  <wpg:wgp>
                    <wpg:cNvGrpSpPr/>
                    <wpg:grpSpPr>
                      <a:xfrm>
                        <a:off x="0" y="0"/>
                        <a:ext cx="792259" cy="742953"/>
                        <a:chOff x="0" y="84735"/>
                        <a:chExt cx="793523" cy="742953"/>
                      </a:xfrm>
                    </wpg:grpSpPr>
                    <wps:wsp>
                      <wps:cNvPr id="78" name="Rounded Rectangle 27"/>
                      <wps:cNvSpPr/>
                      <wps:spPr>
                        <a:xfrm>
                          <a:off x="1523" y="84735"/>
                          <a:ext cx="792000" cy="187200"/>
                        </a:xfrm>
                        <a:prstGeom prst="roundRect">
                          <a:avLst>
                            <a:gd name="adj" fmla="val 18585"/>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E9061"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9" name="Rounded Rectangle 28"/>
                      <wps:cNvSpPr/>
                      <wps:spPr>
                        <a:xfrm>
                          <a:off x="0" y="84738"/>
                          <a:ext cx="792000" cy="742950"/>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44E24B2F" id="Group 77" o:spid="_x0000_s1053" style="position:absolute;left:0;text-align:left;margin-left:467.8pt;margin-top:319.75pt;width:62.4pt;height:58.5pt;z-index:251652096" coordorigin=",847" coordsize="7935,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">
              <v:roundrect id="Rounded Rectangle 27" o:spid="_x0000_s1054" style="position:absolute;left:15;top:847;width:7920;height:1872;visibility:visible;mso-wrap-style:square;v-text-anchor:middle" arcsize="1217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" fillcolor="#1b3a7d [1609]" stroked="f" strokeweight="1.25pt">
                <v:textbox>
                  <w:txbxContent>
                    <w:p w14:paraId="386E9061" w14:textId="77777777" w:rsidR="00263436" w:rsidRDefault="00263436" w:rsidP="00642D45"/>
                  </w:txbxContent>
                </v:textbox>
              </v:roundrect>
              <v:roundrect id="Rounded Rectangle 28" o:spid="_x0000_s1055" style="position:absolute;top:847;width:7920;height:7429;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" filled="f" strokecolor="#1b3a7d [1609]" strokeweight="1pt">
                <v:textbox inset="2mm,2mm,2mm,2mm"/>
              </v:roundrect>
            </v:group>
          </w:pict>
        </mc:Fallback>
      </mc:AlternateContent>
    </w:r>
    <w:r>
      <w:rPr>
        <w:noProof/>
      </w:rPr>
      <mc:AlternateContent>
        <mc:Choice Requires="wpg">
          <w:drawing>
            <wp:anchor distT="0" distB="0" distL="114300" distR="114300" simplePos="0" relativeHeight="251651072" behindDoc="0" locked="0" layoutInCell="1" allowOverlap="1" wp14:anchorId="7F59702E" wp14:editId="253188A1">
              <wp:simplePos x="0" y="0"/>
              <wp:positionH relativeFrom="column">
                <wp:posOffset>5942965</wp:posOffset>
              </wp:positionH>
              <wp:positionV relativeFrom="paragraph">
                <wp:posOffset>6358255</wp:posOffset>
              </wp:positionV>
              <wp:extent cx="791845" cy="406400"/>
              <wp:effectExtent l="0" t="0" r="8255" b="12700"/>
              <wp:wrapNone/>
              <wp:docPr id="83" name="Group 83"/>
              <wp:cNvGraphicFramePr/>
              <a:graphic xmlns:a="http://schemas.openxmlformats.org/drawingml/2006/main">
                <a:graphicData uri="http://schemas.microsoft.com/office/word/2010/wordprocessingGroup">
                  <wpg:wgp>
                    <wpg:cNvGrpSpPr/>
                    <wpg:grpSpPr>
                      <a:xfrm>
                        <a:off x="0" y="0"/>
                        <a:ext cx="791845" cy="406400"/>
                        <a:chOff x="0" y="190500"/>
                        <a:chExt cx="793522" cy="552450"/>
                      </a:xfrm>
                    </wpg:grpSpPr>
                    <wps:wsp>
                      <wps:cNvPr id="84" name="Rounded Rectangle 27"/>
                      <wps:cNvSpPr/>
                      <wps:spPr>
                        <a:xfrm>
                          <a:off x="1522" y="193544"/>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B8F58"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5" name="Rounded Rectangle 28"/>
                      <wps:cNvSpPr/>
                      <wps:spPr>
                        <a:xfrm>
                          <a:off x="0" y="190500"/>
                          <a:ext cx="792000" cy="552450"/>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7F59702E" id="Group 83" o:spid="_x0000_s1056" style="position:absolute;left:0;text-align:left;margin-left:467.95pt;margin-top:500.65pt;width:62.35pt;height:32pt;z-index:251651072" coordorigin=",1905"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">
              <v:roundrect id="Rounded Rectangle 27" o:spid="_x0000_s1057" style="position:absolute;left:15;top:1935;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" fillcolor="#1b3a7d [1609]" stroked="f" strokeweight="1.25pt">
                <v:textbox>
                  <w:txbxContent>
                    <w:p w14:paraId="61CB8F58" w14:textId="77777777" w:rsidR="00263436" w:rsidRDefault="00263436" w:rsidP="00642D45"/>
                  </w:txbxContent>
                </v:textbox>
              </v:roundrect>
              <v:roundrect id="Rounded Rectangle 28" o:spid="_x0000_s1058" style="position:absolute;top:1905;width:7920;height:5524;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" filled="f" strokecolor="#1b3a7d [1609]" strokeweight="1pt">
                <v:textbox inset="2mm,2mm,2mm,2mm"/>
              </v:roundrect>
            </v:group>
          </w:pict>
        </mc:Fallback>
      </mc:AlternateContent>
    </w:r>
    <w:r>
      <w:rPr>
        <w:noProof/>
      </w:rPr>
      <mc:AlternateContent>
        <mc:Choice Requires="wpg">
          <w:drawing>
            <wp:anchor distT="0" distB="0" distL="114300" distR="114300" simplePos="0" relativeHeight="251650048" behindDoc="0" locked="0" layoutInCell="1" allowOverlap="1" wp14:anchorId="78533BF6" wp14:editId="2C304467">
              <wp:simplePos x="0" y="0"/>
              <wp:positionH relativeFrom="column">
                <wp:posOffset>5942965</wp:posOffset>
              </wp:positionH>
              <wp:positionV relativeFrom="paragraph">
                <wp:posOffset>6816090</wp:posOffset>
              </wp:positionV>
              <wp:extent cx="791845" cy="406400"/>
              <wp:effectExtent l="0" t="0" r="8255" b="12700"/>
              <wp:wrapNone/>
              <wp:docPr id="87" name="Group 87"/>
              <wp:cNvGraphicFramePr/>
              <a:graphic xmlns:a="http://schemas.openxmlformats.org/drawingml/2006/main">
                <a:graphicData uri="http://schemas.microsoft.com/office/word/2010/wordprocessingGroup">
                  <wpg:wgp>
                    <wpg:cNvGrpSpPr/>
                    <wpg:grpSpPr>
                      <a:xfrm>
                        <a:off x="0" y="0"/>
                        <a:ext cx="791845" cy="406400"/>
                        <a:chOff x="0" y="190500"/>
                        <a:chExt cx="793522" cy="552450"/>
                      </a:xfrm>
                    </wpg:grpSpPr>
                    <wps:wsp>
                      <wps:cNvPr id="88" name="Rounded Rectangle 27"/>
                      <wps:cNvSpPr/>
                      <wps:spPr>
                        <a:xfrm>
                          <a:off x="1522" y="193544"/>
                          <a:ext cx="792000" cy="253525"/>
                        </a:xfrm>
                        <a:prstGeom prst="roundRect">
                          <a:avLst>
                            <a:gd name="adj" fmla="val 18317"/>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8A64B"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9" name="Rounded Rectangle 28"/>
                      <wps:cNvSpPr/>
                      <wps:spPr>
                        <a:xfrm>
                          <a:off x="0" y="190500"/>
                          <a:ext cx="792000" cy="552450"/>
                        </a:xfrm>
                        <a:prstGeom prst="roundRect">
                          <a:avLst>
                            <a:gd name="adj" fmla="val 882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78533BF6" id="Group 87" o:spid="_x0000_s1059" style="position:absolute;left:0;text-align:left;margin-left:467.95pt;margin-top:536.7pt;width:62.35pt;height:32pt;z-index:251650048" coordorigin=",1905" coordsize="793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">
              <v:roundrect id="Rounded Rectangle 27" o:spid="_x0000_s1060" style="position:absolute;left:15;top:1935;width:7920;height:2535;visibility:visible;mso-wrap-style:square;v-text-anchor:middle" arcsize="120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" fillcolor="#1b3a7d [1609]" stroked="f" strokeweight="1.25pt">
                <v:textbox>
                  <w:txbxContent>
                    <w:p w14:paraId="15D8A64B" w14:textId="77777777" w:rsidR="00263436" w:rsidRDefault="00263436" w:rsidP="00642D45"/>
                  </w:txbxContent>
                </v:textbox>
              </v:roundrect>
              <v:roundrect id="Rounded Rectangle 28" o:spid="_x0000_s1061" style="position:absolute;top:1905;width:7920;height:5524;visibility:visible;mso-wrap-style:square;v-text-anchor:middle" arcsize="57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58240" behindDoc="0" locked="0" layoutInCell="1" allowOverlap="1" wp14:anchorId="52BCFCF5" wp14:editId="37411F2B">
              <wp:simplePos x="0" y="0"/>
              <wp:positionH relativeFrom="column">
                <wp:posOffset>5937885</wp:posOffset>
              </wp:positionH>
              <wp:positionV relativeFrom="paragraph">
                <wp:posOffset>6805295</wp:posOffset>
              </wp:positionV>
              <wp:extent cx="799465" cy="209550"/>
              <wp:effectExtent l="0" t="0" r="635"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09550"/>
                      </a:xfrm>
                      <a:prstGeom prst="rect">
                        <a:avLst/>
                      </a:prstGeom>
                      <a:noFill/>
                      <a:ln w="9525">
                        <a:noFill/>
                        <a:miter lim="800000"/>
                        <a:headEnd/>
                        <a:tailEnd/>
                      </a:ln>
                    </wps:spPr>
                    <wps:txbx>
                      <w:txbxContent>
                        <w:p w14:paraId="75902074" w14:textId="77777777" w:rsidR="00263436" w:rsidRPr="00B87C18" w:rsidRDefault="00263436" w:rsidP="008B2484">
                          <w:pPr>
                            <w:pStyle w:val="Header"/>
                            <w:bidi/>
                            <w:ind w:left="-36" w:right="0"/>
                            <w:jc w:val="center"/>
                            <w:rPr>
                              <w:rStyle w:val="Emphasis"/>
                            </w:rPr>
                          </w:pPr>
                          <w:r w:rsidRPr="00B87C18">
                            <w:rPr>
                              <w:rStyle w:val="Emphasis"/>
                              <w:rFonts w:hint="cs"/>
                              <w:rtl/>
                            </w:rPr>
                            <w:t>قالب برنامه</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52BCFCF5" id="_x0000_s1062" type="#_x0000_t202" style="position:absolute;left:0;text-align:left;margin-left:467.55pt;margin-top:535.85pt;width:62.95pt;height:1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" filled="f" stroked="f">
              <v:textbox inset="0,0,0,0">
                <w:txbxContent>
                  <w:p w14:paraId="75902074" w14:textId="77777777" w:rsidR="00263436" w:rsidRPr="00B87C18" w:rsidRDefault="00263436" w:rsidP="008B2484">
                    <w:pPr>
                      <w:pStyle w:val="Header"/>
                      <w:bidi/>
                      <w:ind w:left="-36" w:right="0"/>
                      <w:jc w:val="center"/>
                      <w:rPr>
                        <w:rStyle w:val="Emphasis"/>
                      </w:rPr>
                    </w:pPr>
                    <w:r w:rsidRPr="00B87C18">
                      <w:rPr>
                        <w:rStyle w:val="Emphasis"/>
                        <w:rFonts w:hint="cs"/>
                        <w:rtl/>
                      </w:rPr>
                      <w:t>قالب برنامه</w:t>
                    </w:r>
                  </w:p>
                </w:txbxContent>
              </v:textbox>
            </v:shape>
          </w:pict>
        </mc:Fallback>
      </mc:AlternateContent>
    </w:r>
    <w:r>
      <w:rPr>
        <w:noProof/>
      </w:rPr>
      <mc:AlternateContent>
        <mc:Choice Requires="wpg">
          <w:drawing>
            <wp:anchor distT="0" distB="0" distL="114300" distR="114300" simplePos="0" relativeHeight="251649024" behindDoc="0" locked="0" layoutInCell="1" allowOverlap="1" wp14:anchorId="58557821" wp14:editId="61EE7D14">
              <wp:simplePos x="0" y="0"/>
              <wp:positionH relativeFrom="column">
                <wp:posOffset>5943600</wp:posOffset>
              </wp:positionH>
              <wp:positionV relativeFrom="paragraph">
                <wp:posOffset>7272020</wp:posOffset>
              </wp:positionV>
              <wp:extent cx="791845" cy="753745"/>
              <wp:effectExtent l="0" t="0" r="8255" b="27305"/>
              <wp:wrapNone/>
              <wp:docPr id="90" name="Group 90"/>
              <wp:cNvGraphicFramePr/>
              <a:graphic xmlns:a="http://schemas.openxmlformats.org/drawingml/2006/main">
                <a:graphicData uri="http://schemas.microsoft.com/office/word/2010/wordprocessingGroup">
                  <wpg:wgp>
                    <wpg:cNvGrpSpPr/>
                    <wpg:grpSpPr>
                      <a:xfrm>
                        <a:off x="0" y="0"/>
                        <a:ext cx="791845" cy="753745"/>
                        <a:chOff x="0" y="1"/>
                        <a:chExt cx="793524" cy="754379"/>
                      </a:xfrm>
                    </wpg:grpSpPr>
                    <wps:wsp>
                      <wps:cNvPr id="91" name="Rounded Rectangle 27"/>
                      <wps:cNvSpPr/>
                      <wps:spPr>
                        <a:xfrm>
                          <a:off x="1524" y="3530"/>
                          <a:ext cx="792000" cy="187357"/>
                        </a:xfrm>
                        <a:prstGeom prst="roundRect">
                          <a:avLst>
                            <a:gd name="adj" fmla="val 19628"/>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5C6F8"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2" name="Rounded Rectangle 28"/>
                      <wps:cNvSpPr/>
                      <wps:spPr>
                        <a:xfrm>
                          <a:off x="0" y="1"/>
                          <a:ext cx="792000" cy="754379"/>
                        </a:xfrm>
                        <a:prstGeom prst="roundRect">
                          <a:avLst>
                            <a:gd name="adj" fmla="val 5074"/>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anchor>
          </w:drawing>
        </mc:Choice>
        <mc:Fallback>
          <w:pict>
            <v:group w14:anchorId="58557821" id="Group 90" o:spid="_x0000_s1063" style="position:absolute;left:0;text-align:left;margin-left:468pt;margin-top:572.6pt;width:62.35pt;height:59.35pt;z-index:251649024" coordorigin="" coordsize="7935,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">
              <v:roundrect id="Rounded Rectangle 27" o:spid="_x0000_s1064" style="position:absolute;left:15;top:35;width:7920;height:1873;visibility:visible;mso-wrap-style:square;v-text-anchor:middle" arcsize="128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" fillcolor="#1b3a7d [1609]" stroked="f" strokeweight="1.25pt">
                <v:textbox>
                  <w:txbxContent>
                    <w:p w14:paraId="09B5C6F8" w14:textId="77777777" w:rsidR="00263436" w:rsidRDefault="00263436" w:rsidP="00642D45"/>
                  </w:txbxContent>
                </v:textbox>
              </v:roundrect>
              <v:roundrect id="Rounded Rectangle 28" o:spid="_x0000_s1065" style="position:absolute;width:7920;height:7543;visibility:visible;mso-wrap-style:square;v-text-anchor:middle" arcsize="33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" filled="f" strokecolor="#1b3a7d [1609]" strokeweight="1pt">
                <v:textbox inset="2mm,2mm,2mm,2mm"/>
              </v:roundrect>
            </v:group>
          </w:pict>
        </mc:Fallback>
      </mc:AlternateContent>
    </w:r>
    <w:r>
      <w:rPr>
        <w:noProof/>
      </w:rPr>
      <mc:AlternateContent>
        <mc:Choice Requires="wps">
          <w:drawing>
            <wp:anchor distT="0" distB="0" distL="114300" distR="114300" simplePos="0" relativeHeight="251663360" behindDoc="0" locked="0" layoutInCell="1" allowOverlap="1" wp14:anchorId="1541421C" wp14:editId="0391D77C">
              <wp:simplePos x="0" y="0"/>
              <wp:positionH relativeFrom="column">
                <wp:posOffset>5944235</wp:posOffset>
              </wp:positionH>
              <wp:positionV relativeFrom="paragraph">
                <wp:posOffset>7244715</wp:posOffset>
              </wp:positionV>
              <wp:extent cx="786765" cy="234315"/>
              <wp:effectExtent l="0" t="0" r="13335" b="1333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34315"/>
                      </a:xfrm>
                      <a:prstGeom prst="rect">
                        <a:avLst/>
                      </a:prstGeom>
                      <a:noFill/>
                      <a:ln w="9525">
                        <a:noFill/>
                        <a:miter lim="800000"/>
                        <a:headEnd/>
                        <a:tailEnd/>
                      </a:ln>
                    </wps:spPr>
                    <wps:txbx>
                      <w:txbxContent>
                        <w:p w14:paraId="6FCF1364" w14:textId="77777777" w:rsidR="00263436" w:rsidRPr="00B87C18" w:rsidRDefault="00263436" w:rsidP="008B2484">
                          <w:pPr>
                            <w:pStyle w:val="Header"/>
                            <w:bidi/>
                            <w:ind w:left="-36" w:right="0"/>
                            <w:jc w:val="center"/>
                            <w:rPr>
                              <w:rStyle w:val="Emphasis"/>
                            </w:rPr>
                          </w:pPr>
                          <w:r w:rsidRPr="00B87C18">
                            <w:rPr>
                              <w:rStyle w:val="Emphasis"/>
                              <w:rFonts w:hint="cs"/>
                              <w:rtl/>
                            </w:rPr>
                            <w:t>موضوع برنامه</w:t>
                          </w: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541421C" id="_x0000_s1066" type="#_x0000_t202" style="position:absolute;left:0;text-align:left;margin-left:468.05pt;margin-top:570.45pt;width:61.95pt;height:18.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" filled="f" stroked="f">
              <v:textbox inset="0,0,0,0">
                <w:txbxContent>
                  <w:p w14:paraId="6FCF1364" w14:textId="77777777" w:rsidR="00263436" w:rsidRPr="00B87C18" w:rsidRDefault="00263436" w:rsidP="008B2484">
                    <w:pPr>
                      <w:pStyle w:val="Header"/>
                      <w:bidi/>
                      <w:ind w:left="-36" w:right="0"/>
                      <w:jc w:val="center"/>
                      <w:rPr>
                        <w:rStyle w:val="Emphasis"/>
                      </w:rPr>
                    </w:pPr>
                    <w:r w:rsidRPr="00B87C18">
                      <w:rPr>
                        <w:rStyle w:val="Emphasis"/>
                        <w:rFonts w:hint="cs"/>
                        <w:rtl/>
                      </w:rPr>
                      <w:t>موضوع برنامه</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D046314" wp14:editId="7C599E20">
              <wp:simplePos x="0" y="0"/>
              <wp:positionH relativeFrom="column">
                <wp:posOffset>5942965</wp:posOffset>
              </wp:positionH>
              <wp:positionV relativeFrom="paragraph">
                <wp:posOffset>8065770</wp:posOffset>
              </wp:positionV>
              <wp:extent cx="792480" cy="219075"/>
              <wp:effectExtent l="0" t="0" r="7620"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19075"/>
                      </a:xfrm>
                      <a:prstGeom prst="rect">
                        <a:avLst/>
                      </a:prstGeom>
                      <a:noFill/>
                      <a:ln w="9525">
                        <a:noFill/>
                        <a:miter lim="800000"/>
                        <a:headEnd/>
                        <a:tailEnd/>
                      </a:ln>
                    </wps:spPr>
                    <wps:txbx>
                      <w:txbxContent>
                        <w:p w14:paraId="6FC732D0" w14:textId="77777777" w:rsidR="00263436" w:rsidRPr="007202FD" w:rsidRDefault="00263436" w:rsidP="008B2484">
                          <w:pPr>
                            <w:pStyle w:val="Header"/>
                            <w:bidi/>
                            <w:ind w:left="-36" w:right="0"/>
                            <w:jc w:val="center"/>
                          </w:pPr>
                          <w:r w:rsidRPr="00B87C18">
                            <w:rPr>
                              <w:rStyle w:val="Emphasis"/>
                              <w:rFonts w:hint="cs"/>
                              <w:rtl/>
                            </w:rPr>
                            <w:t>کلید</w:t>
                          </w:r>
                          <w:r>
                            <w:rPr>
                              <w:rFonts w:hint="cs"/>
                              <w:rtl/>
                            </w:rPr>
                            <w:t xml:space="preserve"> </w:t>
                          </w:r>
                          <w:r w:rsidRPr="00B87C18">
                            <w:rPr>
                              <w:rStyle w:val="Emphasis"/>
                              <w:rFonts w:hint="cs"/>
                              <w:rtl/>
                            </w:rPr>
                            <w:t>واژگان</w:t>
                          </w:r>
                        </w:p>
                      </w:txbxContent>
                    </wps:txbx>
                    <wps:bodyPr rot="0" vert="horz" wrap="square" lIns="0" tIns="0" rIns="0" bIns="0" anchor="t" anchorCtr="0">
                      <a:noAutofit/>
                    </wps:bodyPr>
                  </wps:wsp>
                </a:graphicData>
              </a:graphic>
            </wp:anchor>
          </w:drawing>
        </mc:Choice>
        <mc:Fallback>
          <w:pict>
            <v:shape w14:anchorId="0D046314" id="_x0000_s1067" type="#_x0000_t202" style="position:absolute;left:0;text-align:left;margin-left:467.95pt;margin-top:635.1pt;width:62.4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" filled="f" stroked="f">
              <v:textbox inset="0,0,0,0">
                <w:txbxContent>
                  <w:p w14:paraId="6FC732D0" w14:textId="77777777" w:rsidR="00263436" w:rsidRPr="007202FD" w:rsidRDefault="00263436" w:rsidP="008B2484">
                    <w:pPr>
                      <w:pStyle w:val="Header"/>
                      <w:bidi/>
                      <w:ind w:left="-36" w:right="0"/>
                      <w:jc w:val="center"/>
                    </w:pPr>
                    <w:r w:rsidRPr="00B87C18">
                      <w:rPr>
                        <w:rStyle w:val="Emphasis"/>
                        <w:rFonts w:hint="cs"/>
                        <w:rtl/>
                      </w:rPr>
                      <w:t>کلید</w:t>
                    </w:r>
                    <w:r>
                      <w:rPr>
                        <w:rFonts w:hint="cs"/>
                        <w:rtl/>
                      </w:rPr>
                      <w:t xml:space="preserve"> </w:t>
                    </w:r>
                    <w:r w:rsidRPr="00B87C18">
                      <w:rPr>
                        <w:rStyle w:val="Emphasis"/>
                        <w:rFonts w:hint="cs"/>
                        <w:rtl/>
                      </w:rPr>
                      <w:t>واژگان</w:t>
                    </w:r>
                  </w:p>
                </w:txbxContent>
              </v:textbox>
            </v:shape>
          </w:pict>
        </mc:Fallback>
      </mc:AlternateContent>
    </w:r>
    <w:r>
      <w:rPr>
        <w:rFonts w:hint="cs"/>
        <w:noProof/>
        <w:rtl/>
      </w:rPr>
      <mc:AlternateContent>
        <mc:Choice Requires="wps">
          <w:drawing>
            <wp:anchor distT="0" distB="0" distL="114300" distR="114300" simplePos="0" relativeHeight="251654144" behindDoc="0" locked="0" layoutInCell="1" allowOverlap="1" wp14:anchorId="151423BE" wp14:editId="40ABFC13">
              <wp:simplePos x="0" y="0"/>
              <wp:positionH relativeFrom="column">
                <wp:posOffset>5937831</wp:posOffset>
              </wp:positionH>
              <wp:positionV relativeFrom="paragraph">
                <wp:posOffset>2819015</wp:posOffset>
              </wp:positionV>
              <wp:extent cx="794507" cy="148007"/>
              <wp:effectExtent l="0" t="0" r="5715"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507" cy="148007"/>
                      </a:xfrm>
                      <a:prstGeom prst="rect">
                        <a:avLst/>
                      </a:prstGeom>
                      <a:noFill/>
                      <a:ln w="9525">
                        <a:noFill/>
                        <a:miter lim="800000"/>
                        <a:headEnd/>
                        <a:tailEnd/>
                      </a:ln>
                    </wps:spPr>
                    <wps:txbx>
                      <w:txbxContent>
                        <w:p w14:paraId="28EB1D55"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برنامه</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423BE" id="_x0000_s1068" type="#_x0000_t202" style="position:absolute;left:0;text-align:left;margin-left:467.55pt;margin-top:221.95pt;width:62.55pt;height:1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" filled="f" stroked="f">
              <v:textbox inset="0,0,0,0">
                <w:txbxContent>
                  <w:p w14:paraId="28EB1D55"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برنامه</w:t>
                    </w:r>
                  </w:p>
                </w:txbxContent>
              </v:textbox>
            </v:shape>
          </w:pict>
        </mc:Fallback>
      </mc:AlternateContent>
    </w:r>
    <w:r>
      <w:rPr>
        <w:rFonts w:hint="cs"/>
        <w:noProof/>
        <w:rtl/>
      </w:rPr>
      <mc:AlternateContent>
        <mc:Choice Requires="wpg">
          <w:drawing>
            <wp:anchor distT="0" distB="0" distL="114300" distR="114300" simplePos="0" relativeHeight="251646976" behindDoc="0" locked="0" layoutInCell="1" allowOverlap="1" wp14:anchorId="20F24CC1" wp14:editId="0A775884">
              <wp:simplePos x="0" y="0"/>
              <wp:positionH relativeFrom="column">
                <wp:posOffset>5940282</wp:posOffset>
              </wp:positionH>
              <wp:positionV relativeFrom="paragraph">
                <wp:posOffset>2342667</wp:posOffset>
              </wp:positionV>
              <wp:extent cx="792480" cy="406800"/>
              <wp:effectExtent l="0" t="0" r="26670" b="12700"/>
              <wp:wrapNone/>
              <wp:docPr id="19" name="Group 19"/>
              <wp:cNvGraphicFramePr/>
              <a:graphic xmlns:a="http://schemas.openxmlformats.org/drawingml/2006/main">
                <a:graphicData uri="http://schemas.microsoft.com/office/word/2010/wordprocessingGroup">
                  <wpg:wgp>
                    <wpg:cNvGrpSpPr/>
                    <wpg:grpSpPr>
                      <a:xfrm>
                        <a:off x="0" y="0"/>
                        <a:ext cx="792480" cy="406800"/>
                        <a:chOff x="0" y="45895"/>
                        <a:chExt cx="793524" cy="407087"/>
                      </a:xfrm>
                    </wpg:grpSpPr>
                    <wps:wsp>
                      <wps:cNvPr id="27" name="Rounded Rectangle 27"/>
                      <wps:cNvSpPr/>
                      <wps:spPr>
                        <a:xfrm>
                          <a:off x="1524" y="45905"/>
                          <a:ext cx="792000" cy="187200"/>
                        </a:xfrm>
                        <a:prstGeom prst="roundRect">
                          <a:avLst>
                            <a:gd name="adj" fmla="val 16366"/>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8FE07A" w14:textId="77777777" w:rsidR="00263436" w:rsidRDefault="00263436" w:rsidP="00642D45"/>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 name="Rounded Rectangle 28"/>
                      <wps:cNvSpPr/>
                      <wps:spPr>
                        <a:xfrm>
                          <a:off x="0" y="45895"/>
                          <a:ext cx="792000" cy="407087"/>
                        </a:xfrm>
                        <a:prstGeom prst="roundRect">
                          <a:avLst>
                            <a:gd name="adj" fmla="val 8235"/>
                          </a:avLst>
                        </a:prstGeom>
                        <a:noFill/>
                        <a:ln w="12700">
                          <a:solidFill>
                            <a:schemeClr val="accent6">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000" tIns="72000" rIns="72000" bIns="7200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F24CC1" id="Group 19" o:spid="_x0000_s1069" style="position:absolute;left:0;text-align:left;margin-left:467.75pt;margin-top:184.45pt;width:62.4pt;height:32.05pt;z-index:251646976;mso-height-relative:margin" coordorigin=",458" coordsize="7935,4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">
              <v:roundrect id="Rounded Rectangle 27" o:spid="_x0000_s1070" style="position:absolute;left:15;top:459;width:7920;height:1872;visibility:visible;mso-wrap-style:square;v-text-anchor:middle" arcsize="1072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" fillcolor="#1b3a7d [1609]" stroked="f" strokeweight="1.25pt">
                <v:textbox>
                  <w:txbxContent>
                    <w:p w14:paraId="158FE07A" w14:textId="77777777" w:rsidR="00263436" w:rsidRDefault="00263436" w:rsidP="00642D45"/>
                  </w:txbxContent>
                </v:textbox>
              </v:roundrect>
              <v:roundrect id="Rounded Rectangle 28" o:spid="_x0000_s1071" style="position:absolute;top:458;width:7920;height:4071;visibility:visible;mso-wrap-style:square;v-text-anchor:middle" arcsize="53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" filled="f" strokecolor="#1b3a7d [1609]" strokeweight="1pt">
                <v:textbox inset="2mm,2mm,2mm,2mm"/>
              </v:roundrect>
            </v:group>
          </w:pict>
        </mc:Fallback>
      </mc:AlternateContent>
    </w:r>
    <w:r>
      <w:rPr>
        <w:rFonts w:hint="cs"/>
        <w:noProof/>
        <w:rtl/>
      </w:rPr>
      <mc:AlternateContent>
        <mc:Choice Requires="wps">
          <w:drawing>
            <wp:anchor distT="0" distB="0" distL="114300" distR="114300" simplePos="0" relativeHeight="251660288" behindDoc="0" locked="0" layoutInCell="1" allowOverlap="1" wp14:anchorId="1F8B6F9C" wp14:editId="43457B3B">
              <wp:simplePos x="0" y="0"/>
              <wp:positionH relativeFrom="column">
                <wp:posOffset>5942207</wp:posOffset>
              </wp:positionH>
              <wp:positionV relativeFrom="paragraph">
                <wp:posOffset>2360885</wp:posOffset>
              </wp:positionV>
              <wp:extent cx="789096" cy="154090"/>
              <wp:effectExtent l="0" t="0" r="1143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096" cy="154090"/>
                      </a:xfrm>
                      <a:prstGeom prst="rect">
                        <a:avLst/>
                      </a:prstGeom>
                      <a:noFill/>
                      <a:ln w="9525">
                        <a:noFill/>
                        <a:miter lim="800000"/>
                        <a:headEnd/>
                        <a:tailEnd/>
                      </a:ln>
                    </wps:spPr>
                    <wps:txbx>
                      <w:txbxContent>
                        <w:p w14:paraId="592A230F"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شبکه</w:t>
                          </w:r>
                        </w:p>
                        <w:p w14:paraId="408FDDB3" w14:textId="77777777" w:rsidR="00263436" w:rsidRPr="00543081" w:rsidRDefault="00263436" w:rsidP="00543081">
                          <w:pPr>
                            <w:pStyle w:val="Header"/>
                            <w:spacing w:line="168" w:lineRule="auto"/>
                            <w:ind w:left="-40" w:right="0"/>
                            <w:jc w:val="center"/>
                            <w:rPr>
                              <w:rStyle w:val="Emphasis"/>
                              <w:rtl/>
                            </w:rPr>
                          </w:pPr>
                        </w:p>
                      </w:txbxContent>
                    </wps:txbx>
                    <wps:bodyPr rot="0" vert="horz" wrap="square" lIns="0" tIns="0" rIns="0" bIns="0" anchor="t" anchorCtr="0">
                      <a:noAutofit/>
                    </wps:bodyPr>
                  </wps:wsp>
                </a:graphicData>
              </a:graphic>
              <wp14:sizeRelV relativeFrom="margin">
                <wp14:pctHeight>0</wp14:pctHeight>
              </wp14:sizeRelV>
            </wp:anchor>
          </w:drawing>
        </mc:Choice>
        <mc:Fallback>
          <w:pict>
            <v:shape w14:anchorId="1F8B6F9C" id="_x0000_s1072" type="#_x0000_t202" style="position:absolute;left:0;text-align:left;margin-left:467.9pt;margin-top:185.9pt;width:62.15pt;height:1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" filled="f" stroked="f">
              <v:textbox inset="0,0,0,0">
                <w:txbxContent>
                  <w:p w14:paraId="592A230F" w14:textId="77777777" w:rsidR="00263436" w:rsidRPr="00543081" w:rsidRDefault="00263436" w:rsidP="008B2484">
                    <w:pPr>
                      <w:pStyle w:val="Header"/>
                      <w:bidi/>
                      <w:spacing w:line="168" w:lineRule="auto"/>
                      <w:ind w:left="-40" w:right="0"/>
                      <w:jc w:val="center"/>
                      <w:rPr>
                        <w:rStyle w:val="Emphasis"/>
                      </w:rPr>
                    </w:pPr>
                    <w:r w:rsidRPr="00543081">
                      <w:rPr>
                        <w:rStyle w:val="Emphasis"/>
                        <w:rFonts w:hint="cs"/>
                        <w:rtl/>
                      </w:rPr>
                      <w:t>شبکه</w:t>
                    </w:r>
                  </w:p>
                  <w:p w14:paraId="408FDDB3" w14:textId="77777777" w:rsidR="00263436" w:rsidRPr="00543081" w:rsidRDefault="00263436" w:rsidP="00543081">
                    <w:pPr>
                      <w:pStyle w:val="Header"/>
                      <w:spacing w:line="168" w:lineRule="auto"/>
                      <w:ind w:left="-40" w:right="0"/>
                      <w:jc w:val="center"/>
                      <w:rPr>
                        <w:rStyle w:val="Emphasis"/>
                        <w:rtl/>
                      </w:rPr>
                    </w:pPr>
                  </w:p>
                </w:txbxContent>
              </v:textbox>
            </v:shape>
          </w:pict>
        </mc:Fallback>
      </mc:AlternateContent>
    </w:r>
    <w:r>
      <w:rPr>
        <w:rFonts w:hint="cs"/>
        <w:noProof/>
        <w:rtl/>
      </w:rPr>
      <mc:AlternateContent>
        <mc:Choice Requires="wps">
          <w:drawing>
            <wp:anchor distT="45720" distB="45720" distL="114300" distR="114300" simplePos="0" relativeHeight="251636736" behindDoc="0" locked="0" layoutInCell="1" allowOverlap="1" wp14:anchorId="5B954BD1" wp14:editId="098A7269">
              <wp:simplePos x="0" y="0"/>
              <wp:positionH relativeFrom="margin">
                <wp:posOffset>6008370</wp:posOffset>
              </wp:positionH>
              <wp:positionV relativeFrom="paragraph">
                <wp:posOffset>1344295</wp:posOffset>
              </wp:positionV>
              <wp:extent cx="737235" cy="278130"/>
              <wp:effectExtent l="0" t="0" r="5715" b="76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278130"/>
                      </a:xfrm>
                      <a:prstGeom prst="rect">
                        <a:avLst/>
                      </a:prstGeom>
                      <a:noFill/>
                      <a:ln w="9525">
                        <a:noFill/>
                        <a:miter lim="800000"/>
                        <a:headEnd/>
                        <a:tailEnd/>
                      </a:ln>
                    </wps:spPr>
                    <wps:txbx>
                      <w:txbxContent>
                        <w:p w14:paraId="095E5137" w14:textId="77777777" w:rsidR="004660EE" w:rsidRPr="004660EE" w:rsidRDefault="004660EE" w:rsidP="004660EE">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xml:space="preserve">معاونت صدا</w:t>
                          </w:r>
                          <w:proofErr w:type="spellStart"/>
                          <w:r w:rsidRPr="004660EE">
                            <w:rPr>
                              <w:rFonts w:ascii="IranNastaliq" w:hAnsi="IranNastaliq" w:cs="IranNastaliq"/>
                              <w:b/>
                              <w:bCs/>
                              <w:color w:val="1B3A7E" w:themeColor="accent6" w:themeShade="80"/>
                              <w:spacing w:val="0"/>
                              <w:sz w:val="22"/>
                              <w:szCs w:val="22"/>
                            </w:rPr>
                            <w:t/>
                          </w:r>
                          <w:proofErr w:type="spellEnd"/>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w:r>
                        </w:p>
                        <w:p w14:paraId="67103157" w14:textId="77777777" w:rsidR="00263436" w:rsidRPr="00194AB3" w:rsidRDefault="00263436" w:rsidP="00365A28">
                          <w:pPr>
                            <w:pStyle w:val="Header"/>
                            <w:spacing w:before="240" w:line="216" w:lineRule="auto"/>
                            <w:jc w:val="center"/>
                            <w:rPr>
                              <w:rFonts w:ascii="IranNastaliq" w:hAnsi="IranNastaliq" w:cs="IranNastaliq"/>
                              <w:color w:val="1B3A7E" w:themeColor="accent6" w:themeShade="80"/>
                              <w:spacing w:val="0"/>
                              <w:sz w:val="22"/>
                              <w:szCs w:val="22"/>
                              <w:rtl/>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54BD1" id="_x0000_s1073" type="#_x0000_t202" style="position:absolute;left:0;text-align:left;margin-left:473.1pt;margin-top:105.85pt;width:58.05pt;height:21.9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" filled="f" stroked="f">
              <v:textbox inset="0,0,0,0">
                <w:txbxContent>
                  <w:p w14:paraId="095E5137" w14:textId="77777777" w:rsidR="004660EE" w:rsidRPr="004660EE" w:rsidRDefault="004660EE" w:rsidP="004660EE">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xml:space="preserve">معاونت صدا</w:t>
                    </w:r>
                    <w:proofErr w:type="spellStart"/>
                    <w:r w:rsidRPr="004660EE">
                      <w:rPr>
                        <w:rFonts w:ascii="IranNastaliq" w:hAnsi="IranNastaliq" w:cs="IranNastaliq"/>
                        <w:b/>
                        <w:bCs/>
                        <w:color w:val="1B3A7E" w:themeColor="accent6" w:themeShade="80"/>
                        <w:spacing w:val="0"/>
                        <w:sz w:val="22"/>
                        <w:szCs w:val="22"/>
                      </w:rPr>
                      <w:t/>
                    </w:r>
                    <w:proofErr w:type="spellEnd"/>
                    <w:pPr>
                      <w:pStyle w:val="Header"/>
                      <w:bidi/>
                      <w:spacing w:line="216" w:lineRule="auto"/>
                      <w:jc w:val="center"/>
                      <w:rPr>
                        <w:rFonts w:ascii="IranNastaliq" w:hAnsi="IranNastaliq" w:cs="IranNastaliq"/>
                        <w:b/>
                        <w:bCs/>
                        <w:color w:val="1B3A7E" w:themeColor="accent6" w:themeShade="80"/>
                        <w:spacing w:val="0"/>
                        <w:sz w:val="22"/>
                        <w:szCs w:val="22"/>
                      </w:rPr>
                    </w:pPr>
                    <w:r>
                      <w:rPr>
                        <w:rFonts w:ascii="IranNastaliq" w:hAnsi="IranNastaliq" w:cs="IranNastaliq"/>
                        <w:b/>
                        <w:bCs/>
                        <w:color w:val="1B3A7E" w:themeColor="accent6" w:themeShade="80"/>
                        <w:spacing w:val="0"/>
                        <w:sz w:val="22"/>
                        <w:szCs w:val="22"/>
                      </w:rPr>
                      <w:t/>
                    </w:r>
                  </w:p>
                  <w:p w14:paraId="67103157" w14:textId="77777777" w:rsidR="00263436" w:rsidRPr="00194AB3" w:rsidRDefault="00263436" w:rsidP="00365A28">
                    <w:pPr>
                      <w:pStyle w:val="Header"/>
                      <w:spacing w:before="240" w:line="216" w:lineRule="auto"/>
                      <w:jc w:val="center"/>
                      <w:rPr>
                        <w:rFonts w:ascii="IranNastaliq" w:hAnsi="IranNastaliq" w:cs="IranNastaliq"/>
                        <w:color w:val="1B3A7E" w:themeColor="accent6" w:themeShade="80"/>
                        <w:spacing w:val="0"/>
                        <w:sz w:val="22"/>
                        <w:szCs w:val="22"/>
                        <w:rtl/>
                      </w:rPr>
                    </w:pPr>
                  </w:p>
                </w:txbxContent>
              </v:textbox>
              <w10:wrap type="square" anchorx="margin"/>
            </v:shape>
          </w:pict>
        </mc:Fallback>
      </mc:AlternateContent>
    </w:r>
    <w:r>
      <w:rPr>
        <w:rFonts w:hint="cs"/>
        <w:noProof/>
        <w:rtl/>
      </w:rPr>
      <mc:AlternateContent>
        <mc:Choice Requires="wps">
          <w:drawing>
            <wp:anchor distT="45720" distB="45720" distL="114300" distR="114300" simplePos="0" relativeHeight="251669504" behindDoc="0" locked="0" layoutInCell="1" allowOverlap="1" wp14:anchorId="1F53E5B0" wp14:editId="709F459C">
              <wp:simplePos x="0" y="0"/>
              <wp:positionH relativeFrom="margin">
                <wp:posOffset>5905500</wp:posOffset>
              </wp:positionH>
              <wp:positionV relativeFrom="paragraph">
                <wp:posOffset>925830</wp:posOffset>
              </wp:positionV>
              <wp:extent cx="783590" cy="462280"/>
              <wp:effectExtent l="0" t="0" r="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462280"/>
                      </a:xfrm>
                      <a:prstGeom prst="rect">
                        <a:avLst/>
                      </a:prstGeom>
                      <a:noFill/>
                      <a:ln w="9525">
                        <a:noFill/>
                        <a:miter lim="800000"/>
                        <a:headEnd/>
                        <a:tailEnd/>
                      </a:ln>
                    </wps:spPr>
                    <wps:txbx>
                      <w:txbxContent>
                        <w:p w14:paraId="3B42E9C4" w14:textId="77777777" w:rsidR="00263436" w:rsidRPr="00194AB3" w:rsidRDefault="00263436" w:rsidP="008B2484">
                          <w:pPr>
                            <w:tabs>
                              <w:tab w:val="left" w:pos="1078"/>
                            </w:tabs>
                            <w:bidi/>
                            <w:spacing w:before="240" w:line="216" w:lineRule="auto"/>
                            <w:ind w:left="89"/>
                            <w:jc w:val="center"/>
                            <w:rPr>
                              <w:rFonts w:ascii="IranNastaliq" w:hAnsi="IranNastaliq" w:cs="IranNastaliq"/>
                              <w:color w:val="1B3A7E" w:themeColor="accent6" w:themeShade="80"/>
                              <w:spacing w:val="0"/>
                              <w:sz w:val="22"/>
                              <w:szCs w:val="22"/>
                              <w:rtl/>
                            </w:rPr>
                          </w:pPr>
                          <w:r>
                            <w:rPr>
                              <w:rStyle w:val="Heading1Char"/>
                              <w:rFonts w:ascii="IranNastaliq" w:hAnsi="IranNastaliq" w:cs="IranNastaliq" w:hint="cs"/>
                              <w:b w:val="0"/>
                              <w:bCs w:val="0"/>
                              <w:color w:val="1B3A7E" w:themeColor="accent6" w:themeShade="80"/>
                              <w:spacing w:val="0"/>
                              <w:sz w:val="22"/>
                              <w:szCs w:val="22"/>
                              <w:rtl/>
                            </w:rPr>
                            <w:t>گزارش نظارتی</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3E5B0" id="_x0000_s1074" type="#_x0000_t202" style="position:absolute;left:0;text-align:left;margin-left:465pt;margin-top:72.9pt;width:61.7pt;height:36.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" filled="f" stroked="f">
              <v:textbox inset="0,0,0,0">
                <w:txbxContent>
                  <w:p w14:paraId="3B42E9C4" w14:textId="77777777" w:rsidR="00263436" w:rsidRPr="00194AB3" w:rsidRDefault="00263436" w:rsidP="008B2484">
                    <w:pPr>
                      <w:tabs>
                        <w:tab w:val="left" w:pos="1078"/>
                      </w:tabs>
                      <w:bidi/>
                      <w:spacing w:before="240" w:line="216" w:lineRule="auto"/>
                      <w:ind w:left="89"/>
                      <w:jc w:val="center"/>
                      <w:rPr>
                        <w:rFonts w:ascii="IranNastaliq" w:hAnsi="IranNastaliq" w:cs="IranNastaliq"/>
                        <w:color w:val="1B3A7E" w:themeColor="accent6" w:themeShade="80"/>
                        <w:spacing w:val="0"/>
                        <w:sz w:val="22"/>
                        <w:szCs w:val="22"/>
                        <w:rtl/>
                      </w:rPr>
                    </w:pPr>
                    <w:r>
                      <w:rPr>
                        <w:rStyle w:val="Heading1Char"/>
                        <w:rFonts w:ascii="IranNastaliq" w:hAnsi="IranNastaliq" w:cs="IranNastaliq" w:hint="cs"/>
                        <w:b w:val="0"/>
                        <w:bCs w:val="0"/>
                        <w:color w:val="1B3A7E" w:themeColor="accent6" w:themeShade="80"/>
                        <w:spacing w:val="0"/>
                        <w:sz w:val="22"/>
                        <w:szCs w:val="22"/>
                        <w:rtl/>
                      </w:rPr>
                      <w:t>گزارش نظارتی</w:t>
                    </w:r>
                  </w:p>
                </w:txbxContent>
              </v:textbox>
              <w10:wrap type="square" anchorx="margin"/>
            </v:shape>
          </w:pict>
        </mc:Fallback>
      </mc:AlternateContent>
    </w:r>
    <w:r>
      <w:rPr>
        <w:rFonts w:hint="cs"/>
        <w:noProof/>
        <w:rtl/>
      </w:rPr>
      <mc:AlternateContent>
        <mc:Choice Requires="wps">
          <w:drawing>
            <wp:anchor distT="45720" distB="45720" distL="114300" distR="114300" simplePos="0" relativeHeight="251634688" behindDoc="0" locked="0" layoutInCell="1" allowOverlap="1" wp14:anchorId="293E661D" wp14:editId="59E02480">
              <wp:simplePos x="0" y="0"/>
              <wp:positionH relativeFrom="margin">
                <wp:posOffset>2292985</wp:posOffset>
              </wp:positionH>
              <wp:positionV relativeFrom="paragraph">
                <wp:posOffset>-148442</wp:posOffset>
              </wp:positionV>
              <wp:extent cx="980803" cy="49974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803" cy="499745"/>
                      </a:xfrm>
                      <a:prstGeom prst="rect">
                        <a:avLst/>
                      </a:prstGeom>
                      <a:solidFill>
                        <a:srgbClr val="FFFFFF"/>
                      </a:solidFill>
                      <a:ln w="9525">
                        <a:noFill/>
                        <a:miter lim="800000"/>
                        <a:headEnd/>
                        <a:tailEnd/>
                      </a:ln>
                    </wps:spPr>
                    <wps:txbx>
                      <w:txbxContent>
                        <w:p w14:paraId="01FBE296" w14:textId="77777777" w:rsidR="00263436" w:rsidRPr="008650E6" w:rsidRDefault="00263436" w:rsidP="00BE3BD9">
                          <w:pPr>
                            <w:pStyle w:val="Header"/>
                            <w:bidi/>
                            <w:rPr>
                              <w:rFonts w:ascii="IranNastaliq" w:hAnsi="IranNastaliq" w:cs="IranNastaliq"/>
                              <w:spacing w:val="0"/>
                              <w:rtl/>
                            </w:rPr>
                          </w:pPr>
                          <w:r w:rsidRPr="008650E6">
                            <w:rPr>
                              <w:rFonts w:ascii="IranNastaliq" w:hAnsi="IranNastaliq" w:cs="IranNastaliq"/>
                              <w:spacing w:val="0"/>
                              <w:rtl/>
                            </w:rPr>
                            <w:t>ب</w:t>
                          </w:r>
                          <w:r>
                            <w:rPr>
                              <w:rFonts w:ascii="IranNastaliq" w:hAnsi="IranNastaliq" w:cs="IranNastaliq" w:hint="cs"/>
                              <w:spacing w:val="0"/>
                              <w:rtl/>
                            </w:rPr>
                            <w:t>ا</w:t>
                          </w:r>
                          <w:r w:rsidRPr="008650E6">
                            <w:rPr>
                              <w:rFonts w:ascii="IranNastaliq" w:hAnsi="IranNastaliq" w:cs="IranNastaliq"/>
                              <w:spacing w:val="0"/>
                              <w:rtl/>
                            </w:rPr>
                            <w:t>سمه تعالی</w:t>
                          </w:r>
                        </w:p>
                        <w:p w14:paraId="37304AAB" w14:textId="77777777" w:rsidR="00263436" w:rsidRPr="00F365FC" w:rsidRDefault="00263436" w:rsidP="00642D45">
                          <w:pPr>
                            <w:rPr>
                              <w:rFonts w:ascii="IranNastaliq" w:hAnsi="IranNastaliq" w:cs="IranNastaliq"/>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661D" id="_x0000_s1075" type="#_x0000_t202" style="position:absolute;left:0;text-align:left;margin-left:180.55pt;margin-top:-11.7pt;width:77.25pt;height:39.3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" stroked="f">
              <v:textbox>
                <w:txbxContent>
                  <w:p w14:paraId="01FBE296" w14:textId="77777777" w:rsidR="00263436" w:rsidRPr="008650E6" w:rsidRDefault="00263436" w:rsidP="00BE3BD9">
                    <w:pPr>
                      <w:pStyle w:val="Header"/>
                      <w:bidi/>
                      <w:rPr>
                        <w:rFonts w:ascii="IranNastaliq" w:hAnsi="IranNastaliq" w:cs="IranNastaliq"/>
                        <w:spacing w:val="0"/>
                        <w:rtl/>
                      </w:rPr>
                    </w:pPr>
                    <w:r w:rsidRPr="008650E6">
                      <w:rPr>
                        <w:rFonts w:ascii="IranNastaliq" w:hAnsi="IranNastaliq" w:cs="IranNastaliq"/>
                        <w:spacing w:val="0"/>
                        <w:rtl/>
                      </w:rPr>
                      <w:t>ب</w:t>
                    </w:r>
                    <w:r>
                      <w:rPr>
                        <w:rFonts w:ascii="IranNastaliq" w:hAnsi="IranNastaliq" w:cs="IranNastaliq" w:hint="cs"/>
                        <w:spacing w:val="0"/>
                        <w:rtl/>
                      </w:rPr>
                      <w:t>ا</w:t>
                    </w:r>
                    <w:r w:rsidRPr="008650E6">
                      <w:rPr>
                        <w:rFonts w:ascii="IranNastaliq" w:hAnsi="IranNastaliq" w:cs="IranNastaliq"/>
                        <w:spacing w:val="0"/>
                        <w:rtl/>
                      </w:rPr>
                      <w:t>سمه تعالی</w:t>
                    </w:r>
                  </w:p>
                  <w:p w14:paraId="37304AAB" w14:textId="77777777" w:rsidR="00263436" w:rsidRPr="00F365FC" w:rsidRDefault="00263436" w:rsidP="00642D45">
                    <w:pPr>
                      <w:rPr>
                        <w:rFonts w:ascii="IranNastaliq" w:hAnsi="IranNastaliq" w:cs="IranNastaliq"/>
                      </w:rPr>
                    </w:pPr>
                  </w:p>
                </w:txbxContent>
              </v:textbox>
              <w10:wrap anchorx="margin"/>
            </v:shape>
          </w:pict>
        </mc:Fallback>
      </mc:AlternateContent>
    </w:r>
    <w:r>
      <w:rPr>
        <w:rFonts w:hint="cs"/>
        <w:noProof/>
        <w:rtl/>
      </w:rPr>
      <mc:AlternateContent>
        <mc:Choice Requires="wps">
          <w:drawing>
            <wp:anchor distT="45720" distB="45720" distL="114300" distR="114300" simplePos="0" relativeHeight="251633664" behindDoc="0" locked="0" layoutInCell="1" allowOverlap="1" wp14:anchorId="06E524A9" wp14:editId="1FBC18ED">
              <wp:simplePos x="0" y="0"/>
              <wp:positionH relativeFrom="margin">
                <wp:posOffset>-259384</wp:posOffset>
              </wp:positionH>
              <wp:positionV relativeFrom="paragraph">
                <wp:posOffset>66979</wp:posOffset>
              </wp:positionV>
              <wp:extent cx="1311910" cy="775970"/>
              <wp:effectExtent l="0" t="0" r="254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775970"/>
                      </a:xfrm>
                      <a:prstGeom prst="rect">
                        <a:avLst/>
                      </a:prstGeom>
                      <a:solidFill>
                        <a:srgbClr val="FFFFFF"/>
                      </a:solidFill>
                      <a:ln w="9525">
                        <a:noFill/>
                        <a:miter lim="800000"/>
                        <a:headEnd/>
                        <a:tailEnd/>
                      </a:ln>
                    </wps:spPr>
                    <wps:txbx>
                      <w:txbxContent>
                        <w:p w14:paraId="5BCE21A8" w14:textId="77777777" w:rsidR="00263436" w:rsidRPr="00F365FC" w:rsidRDefault="00263436" w:rsidP="00205CB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xml:space="preserve"> :</w:t>
                          </w:r>
                          <w:r w:rsidRPr="00F365FC">
                            <w:rPr>
                              <w:rFonts w:ascii="IranNastaliq" w:hAnsi="IranNastaliq" w:cs="B Nazanin"/>
                              <w:b/>
                              <w:bCs/>
                              <w:sz w:val="22"/>
                              <w:szCs w:val="22"/>
                              <w:rtl/>
                            </w:rPr>
                            <w:t>تاریخ</w:t>
                          </w:r>
                        </w:p>
                        <w:p w14:paraId="0DEE230B"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شماره</w:t>
                          </w:r>
                        </w:p>
                        <w:p w14:paraId="03C31DE3"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پیوست</w:t>
                          </w:r>
                        </w:p>
                        <w:p w14:paraId="6F5E4C7A" w14:textId="77777777" w:rsidR="00263436" w:rsidRPr="00F365FC" w:rsidRDefault="00263436" w:rsidP="00642D45">
                          <w:pPr>
                            <w:rPr>
                              <w:rFonts w:ascii="IranNastaliq" w:hAnsi="IranNastaliq" w:cs="B Nazanin"/>
                              <w:b/>
                              <w:bCs/>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524A9" id="_x0000_s1076" type="#_x0000_t202" style="position:absolute;left:0;text-align:left;margin-left:-20.4pt;margin-top:5.25pt;width:103.3pt;height:61.1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" stroked="f">
              <v:textbox>
                <w:txbxContent>
                  <w:p w14:paraId="5BCE21A8" w14:textId="77777777" w:rsidR="00263436" w:rsidRPr="00F365FC" w:rsidRDefault="00263436" w:rsidP="00205CB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xml:space="preserve"> :</w:t>
                    </w:r>
                    <w:r w:rsidRPr="00F365FC">
                      <w:rPr>
                        <w:rFonts w:ascii="IranNastaliq" w:hAnsi="IranNastaliq" w:cs="B Nazanin"/>
                        <w:b/>
                        <w:bCs/>
                        <w:sz w:val="22"/>
                        <w:szCs w:val="22"/>
                        <w:rtl/>
                      </w:rPr>
                      <w:t>تاریخ</w:t>
                    </w:r>
                  </w:p>
                  <w:p w14:paraId="0DEE230B"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شماره</w:t>
                    </w:r>
                  </w:p>
                  <w:p w14:paraId="03C31DE3" w14:textId="77777777" w:rsidR="00263436" w:rsidRPr="00F365FC" w:rsidRDefault="00263436" w:rsidP="00642D45">
                    <w:pPr>
                      <w:pStyle w:val="Header"/>
                      <w:rPr>
                        <w:rFonts w:ascii="IranNastaliq" w:hAnsi="IranNastaliq" w:cs="B Nazanin"/>
                        <w:b/>
                        <w:bCs/>
                        <w:sz w:val="22"/>
                        <w:szCs w:val="22"/>
                        <w:rtl/>
                      </w:rPr>
                    </w:pPr>
                    <w:r w:rsidRPr="00F365FC">
                      <w:rPr>
                        <w:rFonts w:ascii="IranNastaliq" w:hAnsi="IranNastaliq" w:cs="B Nazanin"/>
                        <w:b/>
                        <w:bCs/>
                        <w:sz w:val="22"/>
                        <w:szCs w:val="22"/>
                        <w:rtl/>
                      </w:rPr>
                      <w:t>..............</w:t>
                    </w:r>
                    <w:r>
                      <w:rPr>
                        <w:rFonts w:ascii="IranNastaliq" w:hAnsi="IranNastaliq" w:cs="B Nazanin" w:hint="cs"/>
                        <w:b/>
                        <w:bCs/>
                        <w:sz w:val="22"/>
                        <w:szCs w:val="22"/>
                        <w:rtl/>
                      </w:rPr>
                      <w:t>. :</w:t>
                    </w:r>
                    <w:r w:rsidRPr="00205CB5">
                      <w:rPr>
                        <w:rFonts w:ascii="IranNastaliq" w:hAnsi="IranNastaliq" w:cs="B Nazanin"/>
                        <w:b/>
                        <w:bCs/>
                        <w:sz w:val="22"/>
                        <w:szCs w:val="22"/>
                        <w:rtl/>
                      </w:rPr>
                      <w:t xml:space="preserve"> </w:t>
                    </w:r>
                    <w:r w:rsidRPr="00F365FC">
                      <w:rPr>
                        <w:rFonts w:ascii="IranNastaliq" w:hAnsi="IranNastaliq" w:cs="B Nazanin"/>
                        <w:b/>
                        <w:bCs/>
                        <w:sz w:val="22"/>
                        <w:szCs w:val="22"/>
                        <w:rtl/>
                      </w:rPr>
                      <w:t>پیوست</w:t>
                    </w:r>
                  </w:p>
                  <w:p w14:paraId="6F5E4C7A" w14:textId="77777777" w:rsidR="00263436" w:rsidRPr="00F365FC" w:rsidRDefault="00263436" w:rsidP="00642D45">
                    <w:pPr>
                      <w:rPr>
                        <w:rFonts w:ascii="IranNastaliq" w:hAnsi="IranNastaliq" w:cs="B Nazanin"/>
                        <w:b/>
                        <w:bCs/>
                        <w:sz w:val="22"/>
                        <w:szCs w:val="22"/>
                      </w:rPr>
                    </w:pPr>
                  </w:p>
                </w:txbxContent>
              </v:textbox>
              <w10:wrap type="square" anchorx="margin"/>
            </v:shape>
          </w:pict>
        </mc:Fallback>
      </mc:AlternateContent>
    </w:r>
    <w:r>
      <w:rPr>
        <w:rFonts w:hint="cs"/>
        <w:noProof/>
        <w:rtl/>
      </w:rPr>
      <mc:AlternateContent>
        <mc:Choice Requires="wps">
          <w:drawing>
            <wp:anchor distT="0" distB="0" distL="114300" distR="114300" simplePos="0" relativeHeight="251645952" behindDoc="0" locked="0" layoutInCell="1" allowOverlap="1" wp14:anchorId="0E14F20D" wp14:editId="549687CE">
              <wp:simplePos x="0" y="0"/>
              <wp:positionH relativeFrom="column">
                <wp:posOffset>5930900</wp:posOffset>
              </wp:positionH>
              <wp:positionV relativeFrom="paragraph">
                <wp:posOffset>1016000</wp:posOffset>
              </wp:positionV>
              <wp:extent cx="792000" cy="36000"/>
              <wp:effectExtent l="0" t="0" r="8255" b="2540"/>
              <wp:wrapNone/>
              <wp:docPr id="17" name="Rectangle 17"/>
              <wp:cNvGraphicFramePr/>
              <a:graphic xmlns:a="http://schemas.openxmlformats.org/drawingml/2006/main">
                <a:graphicData uri="http://schemas.microsoft.com/office/word/2010/wordprocessingShape">
                  <wps:wsp>
                    <wps:cNvSpPr/>
                    <wps:spPr>
                      <a:xfrm>
                        <a:off x="0" y="0"/>
                        <a:ext cx="792000" cy="360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702F3" id="Rectangle 17" o:spid="_x0000_s1026" style="position:absolute;margin-left:467pt;margin-top:80pt;width:62.35pt;height: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" fillcolor="#c00000" stroked="f" strokeweight="1.25pt"/>
          </w:pict>
        </mc:Fallback>
      </mc:AlternateContent>
    </w:r>
    <w:r>
      <w:rPr>
        <w:rFonts w:hint="cs"/>
        <w:noProof/>
        <w:rtl/>
      </w:rPr>
      <mc:AlternateContent>
        <mc:Choice Requires="wps">
          <w:drawing>
            <wp:anchor distT="0" distB="0" distL="114300" distR="114300" simplePos="0" relativeHeight="251637760" behindDoc="0" locked="0" layoutInCell="1" allowOverlap="1" wp14:anchorId="2DE4D4AF" wp14:editId="3EC0182A">
              <wp:simplePos x="0" y="0"/>
              <wp:positionH relativeFrom="column">
                <wp:posOffset>6026785</wp:posOffset>
              </wp:positionH>
              <wp:positionV relativeFrom="paragraph">
                <wp:posOffset>1767840</wp:posOffset>
              </wp:positionV>
              <wp:extent cx="605155" cy="328930"/>
              <wp:effectExtent l="0" t="0" r="4445" b="0"/>
              <wp:wrapNone/>
              <wp:docPr id="23" name="Rounded Rectangle 23"/>
              <wp:cNvGraphicFramePr/>
              <a:graphic xmlns:a="http://schemas.openxmlformats.org/drawingml/2006/main">
                <a:graphicData uri="http://schemas.microsoft.com/office/word/2010/wordprocessingShape">
                  <wps:wsp>
                    <wps:cNvSpPr/>
                    <wps:spPr>
                      <a:xfrm>
                        <a:off x="0" y="0"/>
                        <a:ext cx="605155" cy="328930"/>
                      </a:xfrm>
                      <a:prstGeom prst="roundRect">
                        <a:avLst>
                          <a:gd name="adj" fmla="val 6739"/>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0EF7" id="Rounded Rectangle 23" o:spid="_x0000_s1026" style="position:absolute;margin-left:474.55pt;margin-top:139.2pt;width:47.65pt;height:25.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" fillcolor="#c00000" stroked="f" strokeweight="1.25pt"/>
          </w:pict>
        </mc:Fallback>
      </mc:AlternateContent>
    </w:r>
    <w:r w:rsidRPr="00447426">
      <w:rPr>
        <w:rFonts w:hint="cs"/>
        <w:noProof/>
        <w:sz w:val="24"/>
        <w:szCs w:val="24"/>
        <w:rtl/>
      </w:rPr>
      <mc:AlternateContent>
        <mc:Choice Requires="wps">
          <w:drawing>
            <wp:anchor distT="45720" distB="45720" distL="114300" distR="114300" simplePos="0" relativeHeight="251631616" behindDoc="0" locked="0" layoutInCell="1" allowOverlap="1" wp14:anchorId="6A6BCDE2" wp14:editId="44C65402">
              <wp:simplePos x="0" y="0"/>
              <wp:positionH relativeFrom="rightMargin">
                <wp:align>left</wp:align>
              </wp:positionH>
              <wp:positionV relativeFrom="paragraph">
                <wp:posOffset>-457200</wp:posOffset>
              </wp:positionV>
              <wp:extent cx="1351915" cy="10732770"/>
              <wp:effectExtent l="0" t="0" r="63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10732770"/>
                      </a:xfrm>
                      <a:prstGeom prst="rect">
                        <a:avLst/>
                      </a:prstGeom>
                      <a:pattFill prst="pct10">
                        <a:fgClr>
                          <a:srgbClr val="002060"/>
                        </a:fgClr>
                        <a:bgClr>
                          <a:schemeClr val="bg1"/>
                        </a:bgClr>
                      </a:pattFill>
                      <a:ln w="25400">
                        <a:noFill/>
                        <a:miter lim="800000"/>
                        <a:headEnd/>
                        <a:tailEnd/>
                      </a:ln>
                    </wps:spPr>
                    <wps:txbx>
                      <w:txbxContent>
                        <w:p w14:paraId="5BF22A42" w14:textId="77777777" w:rsidR="00263436" w:rsidRPr="00021252" w:rsidRDefault="00263436" w:rsidP="00642D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BCDE2" id="_x0000_s1077" type="#_x0000_t202" style="position:absolute;left:0;text-align:left;margin-left:0;margin-top:-36pt;width:106.45pt;height:845.1pt;z-index:25163161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" fillcolor="#002060" stroked="f" strokeweight="2pt">
              <v:fill r:id="rId1" o:title="" color2="white [3212]" type="pattern"/>
              <v:textbox>
                <w:txbxContent>
                  <w:p w14:paraId="5BF22A42" w14:textId="77777777" w:rsidR="00263436" w:rsidRPr="00021252" w:rsidRDefault="00263436" w:rsidP="00642D45"/>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225DC"/>
    <w:multiLevelType w:val="hybridMultilevel"/>
    <w:tmpl w:val="8110D202"/>
    <w:lvl w:ilvl="0" w:tplc="04090005">
      <w:start w:val="1"/>
      <w:numFmt w:val="bullet"/>
      <w:lvlText w:val=""/>
      <w:lvlJc w:val="left"/>
      <w:pPr>
        <w:ind w:left="124" w:hanging="360"/>
      </w:pPr>
      <w:rPr>
        <w:rFonts w:ascii="Wingdings" w:hAnsi="Wingdings" w:hint="default"/>
      </w:rPr>
    </w:lvl>
    <w:lvl w:ilvl="1" w:tplc="04090003" w:tentative="1">
      <w:start w:val="1"/>
      <w:numFmt w:val="bullet"/>
      <w:lvlText w:val="o"/>
      <w:lvlJc w:val="left"/>
      <w:pPr>
        <w:ind w:left="844" w:hanging="360"/>
      </w:pPr>
      <w:rPr>
        <w:rFonts w:ascii="Courier New" w:hAnsi="Courier New" w:cs="Courier New" w:hint="default"/>
      </w:rPr>
    </w:lvl>
    <w:lvl w:ilvl="2" w:tplc="04090005" w:tentative="1">
      <w:start w:val="1"/>
      <w:numFmt w:val="bullet"/>
      <w:lvlText w:val=""/>
      <w:lvlJc w:val="left"/>
      <w:pPr>
        <w:ind w:left="1564" w:hanging="360"/>
      </w:pPr>
      <w:rPr>
        <w:rFonts w:ascii="Wingdings" w:hAnsi="Wingdings" w:hint="default"/>
      </w:rPr>
    </w:lvl>
    <w:lvl w:ilvl="3" w:tplc="04090001" w:tentative="1">
      <w:start w:val="1"/>
      <w:numFmt w:val="bullet"/>
      <w:lvlText w:val=""/>
      <w:lvlJc w:val="left"/>
      <w:pPr>
        <w:ind w:left="2284" w:hanging="360"/>
      </w:pPr>
      <w:rPr>
        <w:rFonts w:ascii="Symbol" w:hAnsi="Symbol" w:hint="default"/>
      </w:rPr>
    </w:lvl>
    <w:lvl w:ilvl="4" w:tplc="04090003" w:tentative="1">
      <w:start w:val="1"/>
      <w:numFmt w:val="bullet"/>
      <w:lvlText w:val="o"/>
      <w:lvlJc w:val="left"/>
      <w:pPr>
        <w:ind w:left="3004" w:hanging="360"/>
      </w:pPr>
      <w:rPr>
        <w:rFonts w:ascii="Courier New" w:hAnsi="Courier New" w:cs="Courier New" w:hint="default"/>
      </w:rPr>
    </w:lvl>
    <w:lvl w:ilvl="5" w:tplc="04090005" w:tentative="1">
      <w:start w:val="1"/>
      <w:numFmt w:val="bullet"/>
      <w:lvlText w:val=""/>
      <w:lvlJc w:val="left"/>
      <w:pPr>
        <w:ind w:left="3724" w:hanging="360"/>
      </w:pPr>
      <w:rPr>
        <w:rFonts w:ascii="Wingdings" w:hAnsi="Wingdings" w:hint="default"/>
      </w:rPr>
    </w:lvl>
    <w:lvl w:ilvl="6" w:tplc="04090001" w:tentative="1">
      <w:start w:val="1"/>
      <w:numFmt w:val="bullet"/>
      <w:lvlText w:val=""/>
      <w:lvlJc w:val="left"/>
      <w:pPr>
        <w:ind w:left="4444" w:hanging="360"/>
      </w:pPr>
      <w:rPr>
        <w:rFonts w:ascii="Symbol" w:hAnsi="Symbol" w:hint="default"/>
      </w:rPr>
    </w:lvl>
    <w:lvl w:ilvl="7" w:tplc="04090003" w:tentative="1">
      <w:start w:val="1"/>
      <w:numFmt w:val="bullet"/>
      <w:lvlText w:val="o"/>
      <w:lvlJc w:val="left"/>
      <w:pPr>
        <w:ind w:left="5164" w:hanging="360"/>
      </w:pPr>
      <w:rPr>
        <w:rFonts w:ascii="Courier New" w:hAnsi="Courier New" w:cs="Courier New" w:hint="default"/>
      </w:rPr>
    </w:lvl>
    <w:lvl w:ilvl="8" w:tplc="04090005" w:tentative="1">
      <w:start w:val="1"/>
      <w:numFmt w:val="bullet"/>
      <w:lvlText w:val=""/>
      <w:lvlJc w:val="left"/>
      <w:pPr>
        <w:ind w:left="5884" w:hanging="360"/>
      </w:pPr>
      <w:rPr>
        <w:rFonts w:ascii="Wingdings" w:hAnsi="Wingdings" w:hint="default"/>
      </w:rPr>
    </w:lvl>
  </w:abstractNum>
  <w:abstractNum w:abstractNumId="1" w15:restartNumberingAfterBreak="0">
    <w:nsid w:val="32AD52FC"/>
    <w:multiLevelType w:val="hybridMultilevel"/>
    <w:tmpl w:val="CAF0113C"/>
    <w:lvl w:ilvl="0" w:tplc="04090005">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2" w15:restartNumberingAfterBreak="0">
    <w:nsid w:val="38B64CB4"/>
    <w:multiLevelType w:val="hybridMultilevel"/>
    <w:tmpl w:val="56E642D4"/>
    <w:lvl w:ilvl="0" w:tplc="3A147016">
      <w:start w:val="1"/>
      <w:numFmt w:val="bullet"/>
      <w:pStyle w:val="Heading3"/>
      <w:lvlText w:val=""/>
      <w:lvlJc w:val="left"/>
      <w:pPr>
        <w:ind w:left="1524" w:hanging="360"/>
      </w:pPr>
      <w:rPr>
        <w:rFonts w:ascii="Wingdings" w:hAnsi="Wingdings" w:cs="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3" w15:restartNumberingAfterBreak="0">
    <w:nsid w:val="6D273DE5"/>
    <w:multiLevelType w:val="hybridMultilevel"/>
    <w:tmpl w:val="89E0D806"/>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4" w15:restartNumberingAfterBreak="0">
    <w:nsid w:val="739F65F8"/>
    <w:multiLevelType w:val="hybridMultilevel"/>
    <w:tmpl w:val="6E74ED5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5" w15:restartNumberingAfterBreak="0">
    <w:nsid w:val="76E80165"/>
    <w:multiLevelType w:val="hybridMultilevel"/>
    <w:tmpl w:val="4EC44F30"/>
    <w:lvl w:ilvl="0" w:tplc="342CE71C">
      <w:start w:val="1"/>
      <w:numFmt w:val="bullet"/>
      <w:lvlText w:val=""/>
      <w:lvlJc w:val="left"/>
      <w:pPr>
        <w:ind w:left="5321" w:hanging="360"/>
      </w:pPr>
      <w:rPr>
        <w:rFonts w:ascii="Wingdings" w:hAnsi="Wingdings" w:cs="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saveSubsetFonts/>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510"/>
    <w:rsid w:val="00004408"/>
    <w:rsid w:val="000067D8"/>
    <w:rsid w:val="00021252"/>
    <w:rsid w:val="00023857"/>
    <w:rsid w:val="00027E50"/>
    <w:rsid w:val="000323FD"/>
    <w:rsid w:val="00041E44"/>
    <w:rsid w:val="0004255D"/>
    <w:rsid w:val="000504BA"/>
    <w:rsid w:val="00053553"/>
    <w:rsid w:val="00054C8B"/>
    <w:rsid w:val="00063916"/>
    <w:rsid w:val="000670B3"/>
    <w:rsid w:val="000674CE"/>
    <w:rsid w:val="00074E8D"/>
    <w:rsid w:val="00075F99"/>
    <w:rsid w:val="00094510"/>
    <w:rsid w:val="0009725E"/>
    <w:rsid w:val="000973BB"/>
    <w:rsid w:val="00097F04"/>
    <w:rsid w:val="000A1374"/>
    <w:rsid w:val="000A29EC"/>
    <w:rsid w:val="000A3323"/>
    <w:rsid w:val="000B4DAB"/>
    <w:rsid w:val="000C3D1C"/>
    <w:rsid w:val="000C5402"/>
    <w:rsid w:val="000C6C60"/>
    <w:rsid w:val="000D574A"/>
    <w:rsid w:val="000D6C95"/>
    <w:rsid w:val="000E3173"/>
    <w:rsid w:val="000E37ED"/>
    <w:rsid w:val="000E4292"/>
    <w:rsid w:val="000F46ED"/>
    <w:rsid w:val="000F79DE"/>
    <w:rsid w:val="000F7B2B"/>
    <w:rsid w:val="00105A84"/>
    <w:rsid w:val="00106ECA"/>
    <w:rsid w:val="00112A09"/>
    <w:rsid w:val="001200DA"/>
    <w:rsid w:val="00120CC2"/>
    <w:rsid w:val="00125C38"/>
    <w:rsid w:val="00127B5A"/>
    <w:rsid w:val="00135399"/>
    <w:rsid w:val="00135EBB"/>
    <w:rsid w:val="0014514F"/>
    <w:rsid w:val="00156666"/>
    <w:rsid w:val="001621FC"/>
    <w:rsid w:val="0017027A"/>
    <w:rsid w:val="00184267"/>
    <w:rsid w:val="00185649"/>
    <w:rsid w:val="00190BDA"/>
    <w:rsid w:val="00192380"/>
    <w:rsid w:val="00194AB3"/>
    <w:rsid w:val="00197E3D"/>
    <w:rsid w:val="001A203E"/>
    <w:rsid w:val="001A2784"/>
    <w:rsid w:val="001A3287"/>
    <w:rsid w:val="001A4772"/>
    <w:rsid w:val="001A4FDD"/>
    <w:rsid w:val="001A5175"/>
    <w:rsid w:val="001A756D"/>
    <w:rsid w:val="001B2901"/>
    <w:rsid w:val="001B6C11"/>
    <w:rsid w:val="001C1932"/>
    <w:rsid w:val="001C5B69"/>
    <w:rsid w:val="001D063B"/>
    <w:rsid w:val="001D17C3"/>
    <w:rsid w:val="001D4720"/>
    <w:rsid w:val="001E26E4"/>
    <w:rsid w:val="001F2445"/>
    <w:rsid w:val="001F3760"/>
    <w:rsid w:val="00201817"/>
    <w:rsid w:val="00201D56"/>
    <w:rsid w:val="00203B39"/>
    <w:rsid w:val="00205CB5"/>
    <w:rsid w:val="00207456"/>
    <w:rsid w:val="00214958"/>
    <w:rsid w:val="002337D4"/>
    <w:rsid w:val="00237159"/>
    <w:rsid w:val="0024221D"/>
    <w:rsid w:val="00243BC5"/>
    <w:rsid w:val="00245965"/>
    <w:rsid w:val="0026175C"/>
    <w:rsid w:val="00263436"/>
    <w:rsid w:val="002654F3"/>
    <w:rsid w:val="00270A4C"/>
    <w:rsid w:val="00271913"/>
    <w:rsid w:val="00272603"/>
    <w:rsid w:val="00281362"/>
    <w:rsid w:val="00282762"/>
    <w:rsid w:val="002842D9"/>
    <w:rsid w:val="00290DCF"/>
    <w:rsid w:val="00294DA8"/>
    <w:rsid w:val="002A1E9D"/>
    <w:rsid w:val="002A2B4D"/>
    <w:rsid w:val="002A2BED"/>
    <w:rsid w:val="002A5C55"/>
    <w:rsid w:val="002B126A"/>
    <w:rsid w:val="002B3BE2"/>
    <w:rsid w:val="002B54E3"/>
    <w:rsid w:val="002C33BE"/>
    <w:rsid w:val="002C3BE6"/>
    <w:rsid w:val="002C3CB2"/>
    <w:rsid w:val="002C3E70"/>
    <w:rsid w:val="002C5EB5"/>
    <w:rsid w:val="002C75C2"/>
    <w:rsid w:val="002D24E2"/>
    <w:rsid w:val="002D7D71"/>
    <w:rsid w:val="002E173E"/>
    <w:rsid w:val="002F5775"/>
    <w:rsid w:val="002F7C1F"/>
    <w:rsid w:val="0030628D"/>
    <w:rsid w:val="003258D0"/>
    <w:rsid w:val="0033531E"/>
    <w:rsid w:val="00336C03"/>
    <w:rsid w:val="0035342E"/>
    <w:rsid w:val="0035441F"/>
    <w:rsid w:val="00357F55"/>
    <w:rsid w:val="00360A07"/>
    <w:rsid w:val="0036185D"/>
    <w:rsid w:val="00365535"/>
    <w:rsid w:val="00365A28"/>
    <w:rsid w:val="00382708"/>
    <w:rsid w:val="00390807"/>
    <w:rsid w:val="00393FF3"/>
    <w:rsid w:val="003975C6"/>
    <w:rsid w:val="003A2D4A"/>
    <w:rsid w:val="003C1AD4"/>
    <w:rsid w:val="003C2777"/>
    <w:rsid w:val="003E5B9B"/>
    <w:rsid w:val="003F095F"/>
    <w:rsid w:val="003F0C4C"/>
    <w:rsid w:val="003F47F3"/>
    <w:rsid w:val="003F5E6A"/>
    <w:rsid w:val="004013B4"/>
    <w:rsid w:val="00401517"/>
    <w:rsid w:val="0040310F"/>
    <w:rsid w:val="00403BA9"/>
    <w:rsid w:val="00405190"/>
    <w:rsid w:val="004071BA"/>
    <w:rsid w:val="00415F7B"/>
    <w:rsid w:val="00422DF4"/>
    <w:rsid w:val="00426632"/>
    <w:rsid w:val="0042699B"/>
    <w:rsid w:val="0043061C"/>
    <w:rsid w:val="00434FFA"/>
    <w:rsid w:val="00440281"/>
    <w:rsid w:val="004431B7"/>
    <w:rsid w:val="00445C5E"/>
    <w:rsid w:val="00447426"/>
    <w:rsid w:val="004522AA"/>
    <w:rsid w:val="004564D4"/>
    <w:rsid w:val="004605D3"/>
    <w:rsid w:val="00462DD8"/>
    <w:rsid w:val="00464BEF"/>
    <w:rsid w:val="00465425"/>
    <w:rsid w:val="004660EE"/>
    <w:rsid w:val="00471E68"/>
    <w:rsid w:val="00473189"/>
    <w:rsid w:val="00477603"/>
    <w:rsid w:val="004804C5"/>
    <w:rsid w:val="004816EF"/>
    <w:rsid w:val="004853D4"/>
    <w:rsid w:val="00494850"/>
    <w:rsid w:val="004A6356"/>
    <w:rsid w:val="004B4032"/>
    <w:rsid w:val="004B757E"/>
    <w:rsid w:val="004C0C86"/>
    <w:rsid w:val="004C5F11"/>
    <w:rsid w:val="004D6306"/>
    <w:rsid w:val="004E2E11"/>
    <w:rsid w:val="004F7E50"/>
    <w:rsid w:val="00500DC3"/>
    <w:rsid w:val="00505010"/>
    <w:rsid w:val="0050645F"/>
    <w:rsid w:val="0050790F"/>
    <w:rsid w:val="00521BA3"/>
    <w:rsid w:val="00532DC6"/>
    <w:rsid w:val="00533678"/>
    <w:rsid w:val="0053484E"/>
    <w:rsid w:val="00541409"/>
    <w:rsid w:val="0054304E"/>
    <w:rsid w:val="00543081"/>
    <w:rsid w:val="00545F9D"/>
    <w:rsid w:val="00547787"/>
    <w:rsid w:val="00552305"/>
    <w:rsid w:val="0055293C"/>
    <w:rsid w:val="00554D41"/>
    <w:rsid w:val="00561B6C"/>
    <w:rsid w:val="005648F4"/>
    <w:rsid w:val="00571EC6"/>
    <w:rsid w:val="00575902"/>
    <w:rsid w:val="00577E2B"/>
    <w:rsid w:val="00580FFD"/>
    <w:rsid w:val="00597E43"/>
    <w:rsid w:val="005B14EA"/>
    <w:rsid w:val="005B3A59"/>
    <w:rsid w:val="005C078F"/>
    <w:rsid w:val="005C7288"/>
    <w:rsid w:val="005D1311"/>
    <w:rsid w:val="005D520A"/>
    <w:rsid w:val="005E1ADF"/>
    <w:rsid w:val="005E2F1A"/>
    <w:rsid w:val="005E3B07"/>
    <w:rsid w:val="005E4B3F"/>
    <w:rsid w:val="005F71E5"/>
    <w:rsid w:val="006140FF"/>
    <w:rsid w:val="00617CEB"/>
    <w:rsid w:val="00622A04"/>
    <w:rsid w:val="00623A27"/>
    <w:rsid w:val="00626287"/>
    <w:rsid w:val="00626405"/>
    <w:rsid w:val="00636ABA"/>
    <w:rsid w:val="006425B4"/>
    <w:rsid w:val="00642D45"/>
    <w:rsid w:val="00647EB2"/>
    <w:rsid w:val="0065476C"/>
    <w:rsid w:val="0066258B"/>
    <w:rsid w:val="006722D9"/>
    <w:rsid w:val="00674B6D"/>
    <w:rsid w:val="006750B7"/>
    <w:rsid w:val="0068207D"/>
    <w:rsid w:val="00686A30"/>
    <w:rsid w:val="006904AF"/>
    <w:rsid w:val="00691656"/>
    <w:rsid w:val="006A12C5"/>
    <w:rsid w:val="006B0A27"/>
    <w:rsid w:val="006B2554"/>
    <w:rsid w:val="006B412A"/>
    <w:rsid w:val="006B6E53"/>
    <w:rsid w:val="006C3ACD"/>
    <w:rsid w:val="006C418A"/>
    <w:rsid w:val="006E7B7F"/>
    <w:rsid w:val="006F712D"/>
    <w:rsid w:val="007026F6"/>
    <w:rsid w:val="007100E2"/>
    <w:rsid w:val="007128C2"/>
    <w:rsid w:val="00715DCC"/>
    <w:rsid w:val="00715E54"/>
    <w:rsid w:val="00716D7C"/>
    <w:rsid w:val="007202FD"/>
    <w:rsid w:val="007231BA"/>
    <w:rsid w:val="007258B8"/>
    <w:rsid w:val="0073473F"/>
    <w:rsid w:val="00753E1E"/>
    <w:rsid w:val="00756035"/>
    <w:rsid w:val="007561A8"/>
    <w:rsid w:val="00760FD9"/>
    <w:rsid w:val="00780095"/>
    <w:rsid w:val="00794E3E"/>
    <w:rsid w:val="00796AC5"/>
    <w:rsid w:val="00797640"/>
    <w:rsid w:val="007A0831"/>
    <w:rsid w:val="007A1D83"/>
    <w:rsid w:val="007A5492"/>
    <w:rsid w:val="007B0014"/>
    <w:rsid w:val="007B1BF0"/>
    <w:rsid w:val="007B5F46"/>
    <w:rsid w:val="007B6FF1"/>
    <w:rsid w:val="007B788C"/>
    <w:rsid w:val="007C145F"/>
    <w:rsid w:val="007C742D"/>
    <w:rsid w:val="007C7C3E"/>
    <w:rsid w:val="007D47C6"/>
    <w:rsid w:val="007D6C24"/>
    <w:rsid w:val="007E0033"/>
    <w:rsid w:val="007E4CB2"/>
    <w:rsid w:val="007E6EA3"/>
    <w:rsid w:val="007E7DBA"/>
    <w:rsid w:val="00800A96"/>
    <w:rsid w:val="00812C9F"/>
    <w:rsid w:val="00825681"/>
    <w:rsid w:val="008272DF"/>
    <w:rsid w:val="008341F7"/>
    <w:rsid w:val="008349B3"/>
    <w:rsid w:val="00835111"/>
    <w:rsid w:val="008360D0"/>
    <w:rsid w:val="0083751A"/>
    <w:rsid w:val="00842E0C"/>
    <w:rsid w:val="0085684E"/>
    <w:rsid w:val="008617B1"/>
    <w:rsid w:val="008650E6"/>
    <w:rsid w:val="00867E4A"/>
    <w:rsid w:val="0087465F"/>
    <w:rsid w:val="00875BD5"/>
    <w:rsid w:val="0089369E"/>
    <w:rsid w:val="008B2484"/>
    <w:rsid w:val="008B2F14"/>
    <w:rsid w:val="008B3610"/>
    <w:rsid w:val="008B56C2"/>
    <w:rsid w:val="008C61B6"/>
    <w:rsid w:val="008C7BD6"/>
    <w:rsid w:val="008D2AD7"/>
    <w:rsid w:val="008D2FBE"/>
    <w:rsid w:val="008D5795"/>
    <w:rsid w:val="008E383A"/>
    <w:rsid w:val="008E6E41"/>
    <w:rsid w:val="008F0B18"/>
    <w:rsid w:val="008F324E"/>
    <w:rsid w:val="009037A9"/>
    <w:rsid w:val="0091694D"/>
    <w:rsid w:val="00917CAB"/>
    <w:rsid w:val="00920EB5"/>
    <w:rsid w:val="00924C0F"/>
    <w:rsid w:val="00925950"/>
    <w:rsid w:val="00926AAA"/>
    <w:rsid w:val="00931E37"/>
    <w:rsid w:val="009339A2"/>
    <w:rsid w:val="0094469F"/>
    <w:rsid w:val="00945C7B"/>
    <w:rsid w:val="0095658E"/>
    <w:rsid w:val="00962AB8"/>
    <w:rsid w:val="0096389B"/>
    <w:rsid w:val="009657BD"/>
    <w:rsid w:val="00966468"/>
    <w:rsid w:val="00973F98"/>
    <w:rsid w:val="0097462A"/>
    <w:rsid w:val="009766A5"/>
    <w:rsid w:val="0099466E"/>
    <w:rsid w:val="00995991"/>
    <w:rsid w:val="009A6396"/>
    <w:rsid w:val="009B021D"/>
    <w:rsid w:val="009B5ABD"/>
    <w:rsid w:val="009C306D"/>
    <w:rsid w:val="009C54D6"/>
    <w:rsid w:val="009D0973"/>
    <w:rsid w:val="009E405D"/>
    <w:rsid w:val="00A065B4"/>
    <w:rsid w:val="00A10FAA"/>
    <w:rsid w:val="00A12E8B"/>
    <w:rsid w:val="00A209C5"/>
    <w:rsid w:val="00A2196F"/>
    <w:rsid w:val="00A21B5C"/>
    <w:rsid w:val="00A22902"/>
    <w:rsid w:val="00A32012"/>
    <w:rsid w:val="00A345EC"/>
    <w:rsid w:val="00A4019A"/>
    <w:rsid w:val="00A61107"/>
    <w:rsid w:val="00A63E8A"/>
    <w:rsid w:val="00A666E4"/>
    <w:rsid w:val="00A66929"/>
    <w:rsid w:val="00A74A99"/>
    <w:rsid w:val="00A74EA9"/>
    <w:rsid w:val="00A75915"/>
    <w:rsid w:val="00A81292"/>
    <w:rsid w:val="00A81425"/>
    <w:rsid w:val="00A84ADC"/>
    <w:rsid w:val="00A86C41"/>
    <w:rsid w:val="00A91C89"/>
    <w:rsid w:val="00A92C77"/>
    <w:rsid w:val="00A9711F"/>
    <w:rsid w:val="00AB4475"/>
    <w:rsid w:val="00AC1441"/>
    <w:rsid w:val="00AC160A"/>
    <w:rsid w:val="00AC27E7"/>
    <w:rsid w:val="00AC7CC2"/>
    <w:rsid w:val="00AD7CFB"/>
    <w:rsid w:val="00AD7E46"/>
    <w:rsid w:val="00AE0DC8"/>
    <w:rsid w:val="00AE14AF"/>
    <w:rsid w:val="00B05338"/>
    <w:rsid w:val="00B1427F"/>
    <w:rsid w:val="00B32BA2"/>
    <w:rsid w:val="00B35811"/>
    <w:rsid w:val="00B42992"/>
    <w:rsid w:val="00B42AB0"/>
    <w:rsid w:val="00B5153C"/>
    <w:rsid w:val="00B54153"/>
    <w:rsid w:val="00B55927"/>
    <w:rsid w:val="00B57B09"/>
    <w:rsid w:val="00B610B6"/>
    <w:rsid w:val="00B61392"/>
    <w:rsid w:val="00B670BD"/>
    <w:rsid w:val="00B700F5"/>
    <w:rsid w:val="00B729D0"/>
    <w:rsid w:val="00B77659"/>
    <w:rsid w:val="00B84212"/>
    <w:rsid w:val="00B87C18"/>
    <w:rsid w:val="00B91AA0"/>
    <w:rsid w:val="00B957CD"/>
    <w:rsid w:val="00BB27F1"/>
    <w:rsid w:val="00BC0B9A"/>
    <w:rsid w:val="00BC4A47"/>
    <w:rsid w:val="00BC5D29"/>
    <w:rsid w:val="00BC6434"/>
    <w:rsid w:val="00BE3BD9"/>
    <w:rsid w:val="00BF5FA2"/>
    <w:rsid w:val="00C02152"/>
    <w:rsid w:val="00C0215E"/>
    <w:rsid w:val="00C11C1C"/>
    <w:rsid w:val="00C1631A"/>
    <w:rsid w:val="00C220DC"/>
    <w:rsid w:val="00C2341F"/>
    <w:rsid w:val="00C30C6A"/>
    <w:rsid w:val="00C35FA7"/>
    <w:rsid w:val="00C46F41"/>
    <w:rsid w:val="00C52FD9"/>
    <w:rsid w:val="00C546FF"/>
    <w:rsid w:val="00C65B0F"/>
    <w:rsid w:val="00C67E08"/>
    <w:rsid w:val="00C77425"/>
    <w:rsid w:val="00C84C16"/>
    <w:rsid w:val="00C913AD"/>
    <w:rsid w:val="00C9601D"/>
    <w:rsid w:val="00C966C4"/>
    <w:rsid w:val="00CA0551"/>
    <w:rsid w:val="00CA487F"/>
    <w:rsid w:val="00CB3565"/>
    <w:rsid w:val="00CC01B2"/>
    <w:rsid w:val="00CC79B1"/>
    <w:rsid w:val="00CD5B66"/>
    <w:rsid w:val="00CE2812"/>
    <w:rsid w:val="00CE61D0"/>
    <w:rsid w:val="00CE7EA8"/>
    <w:rsid w:val="00D01EA0"/>
    <w:rsid w:val="00D02042"/>
    <w:rsid w:val="00D050C9"/>
    <w:rsid w:val="00D062F1"/>
    <w:rsid w:val="00D070CD"/>
    <w:rsid w:val="00D10459"/>
    <w:rsid w:val="00D13FB9"/>
    <w:rsid w:val="00D17F9C"/>
    <w:rsid w:val="00D3354E"/>
    <w:rsid w:val="00D335C9"/>
    <w:rsid w:val="00D3494C"/>
    <w:rsid w:val="00D37474"/>
    <w:rsid w:val="00D41AAA"/>
    <w:rsid w:val="00D445AD"/>
    <w:rsid w:val="00D470FE"/>
    <w:rsid w:val="00D47B29"/>
    <w:rsid w:val="00D578CA"/>
    <w:rsid w:val="00D62557"/>
    <w:rsid w:val="00D633E7"/>
    <w:rsid w:val="00D7020A"/>
    <w:rsid w:val="00D7042C"/>
    <w:rsid w:val="00D73FBB"/>
    <w:rsid w:val="00D75D63"/>
    <w:rsid w:val="00D80E84"/>
    <w:rsid w:val="00D87EBE"/>
    <w:rsid w:val="00D91B47"/>
    <w:rsid w:val="00DA2596"/>
    <w:rsid w:val="00DA6C4F"/>
    <w:rsid w:val="00DB187B"/>
    <w:rsid w:val="00DC08C0"/>
    <w:rsid w:val="00DD068D"/>
    <w:rsid w:val="00DD2144"/>
    <w:rsid w:val="00DD4633"/>
    <w:rsid w:val="00DD5670"/>
    <w:rsid w:val="00DE000F"/>
    <w:rsid w:val="00DE01AA"/>
    <w:rsid w:val="00DF0E1D"/>
    <w:rsid w:val="00DF1956"/>
    <w:rsid w:val="00DF5A80"/>
    <w:rsid w:val="00E01410"/>
    <w:rsid w:val="00E073FB"/>
    <w:rsid w:val="00E16A1C"/>
    <w:rsid w:val="00E2335E"/>
    <w:rsid w:val="00E23A5B"/>
    <w:rsid w:val="00E328BF"/>
    <w:rsid w:val="00E45876"/>
    <w:rsid w:val="00E60291"/>
    <w:rsid w:val="00E624C8"/>
    <w:rsid w:val="00E82568"/>
    <w:rsid w:val="00E82E86"/>
    <w:rsid w:val="00E82FD4"/>
    <w:rsid w:val="00E869F3"/>
    <w:rsid w:val="00E90634"/>
    <w:rsid w:val="00EA442B"/>
    <w:rsid w:val="00EA45CF"/>
    <w:rsid w:val="00EB0350"/>
    <w:rsid w:val="00EB5656"/>
    <w:rsid w:val="00EC148B"/>
    <w:rsid w:val="00EC7C5F"/>
    <w:rsid w:val="00ED3D1F"/>
    <w:rsid w:val="00ED64CE"/>
    <w:rsid w:val="00EF351A"/>
    <w:rsid w:val="00F06C9E"/>
    <w:rsid w:val="00F1467E"/>
    <w:rsid w:val="00F207A9"/>
    <w:rsid w:val="00F33D8A"/>
    <w:rsid w:val="00F365FC"/>
    <w:rsid w:val="00F373D0"/>
    <w:rsid w:val="00F453C4"/>
    <w:rsid w:val="00F55E12"/>
    <w:rsid w:val="00F605F3"/>
    <w:rsid w:val="00F634C7"/>
    <w:rsid w:val="00F71EB8"/>
    <w:rsid w:val="00F762D2"/>
    <w:rsid w:val="00F77059"/>
    <w:rsid w:val="00F81A08"/>
    <w:rsid w:val="00F9222A"/>
    <w:rsid w:val="00FA2AFF"/>
    <w:rsid w:val="00FB1298"/>
    <w:rsid w:val="00FB16F4"/>
    <w:rsid w:val="00FB6741"/>
    <w:rsid w:val="00FB6F4B"/>
    <w:rsid w:val="00FC51A7"/>
    <w:rsid w:val="00FD572E"/>
    <w:rsid w:val="00FF18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F334E"/>
  <w15:docId w15:val="{5AFD3F74-7207-4833-9607-541227EB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B Lotus"/>
        <w:spacing w:val="-4"/>
        <w:sz w:val="26"/>
        <w:szCs w:val="26"/>
        <w:lang w:val="en-US" w:eastAsia="en-US" w:bidi="ar-SA"/>
      </w:rPr>
    </w:rPrDefault>
    <w:pPrDefault>
      <w:pPr>
        <w:spacing w:line="288" w:lineRule="auto"/>
        <w:ind w:left="284" w:right="142"/>
        <w:jc w:val="lowKashida"/>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گزارش"/>
    <w:qFormat/>
    <w:rsid w:val="00642D45"/>
  </w:style>
  <w:style w:type="paragraph" w:styleId="Heading1">
    <w:name w:val="heading 1"/>
    <w:aliases w:val="مخاطب"/>
    <w:basedOn w:val="Normal"/>
    <w:next w:val="Normal"/>
    <w:link w:val="Heading1Char"/>
    <w:uiPriority w:val="9"/>
    <w:qFormat/>
    <w:rsid w:val="002E173E"/>
    <w:pPr>
      <w:spacing w:line="240" w:lineRule="auto"/>
      <w:outlineLvl w:val="0"/>
    </w:pPr>
    <w:rPr>
      <w:b/>
      <w:bCs/>
    </w:rPr>
  </w:style>
  <w:style w:type="paragraph" w:styleId="Heading2">
    <w:name w:val="heading 2"/>
    <w:aliases w:val="متن نامه"/>
    <w:basedOn w:val="Normal"/>
    <w:next w:val="Normal"/>
    <w:link w:val="Heading2Char"/>
    <w:uiPriority w:val="9"/>
    <w:unhideWhenUsed/>
    <w:qFormat/>
    <w:rsid w:val="00F55E12"/>
    <w:pPr>
      <w:spacing w:line="240" w:lineRule="auto"/>
      <w:outlineLvl w:val="1"/>
    </w:pPr>
    <w:rPr>
      <w:sz w:val="27"/>
      <w:szCs w:val="27"/>
    </w:rPr>
  </w:style>
  <w:style w:type="paragraph" w:styleId="Heading3">
    <w:name w:val="heading 3"/>
    <w:aliases w:val="روایت مسئله. تحلیل,رویداد-نظر کارشناس"/>
    <w:basedOn w:val="Normal"/>
    <w:next w:val="Normal"/>
    <w:link w:val="Heading3Char"/>
    <w:uiPriority w:val="9"/>
    <w:unhideWhenUsed/>
    <w:qFormat/>
    <w:rsid w:val="0036185D"/>
    <w:pPr>
      <w:numPr>
        <w:numId w:val="6"/>
      </w:numPr>
      <w:spacing w:before="480" w:line="120" w:lineRule="auto"/>
      <w:outlineLvl w:val="2"/>
    </w:pPr>
    <w:rPr>
      <w:rFonts w:ascii="IranNastaliq" w:hAnsi="IranNastaliq" w:cs="IranNastaliq"/>
      <w:noProof/>
      <w:sz w:val="32"/>
      <w:szCs w:val="32"/>
    </w:rPr>
  </w:style>
  <w:style w:type="paragraph" w:styleId="Heading4">
    <w:name w:val="heading 4"/>
    <w:basedOn w:val="Normal"/>
    <w:next w:val="Normal"/>
    <w:link w:val="Heading4Char"/>
    <w:uiPriority w:val="9"/>
    <w:semiHidden/>
    <w:unhideWhenUsed/>
    <w:rsid w:val="00505010"/>
    <w:pPr>
      <w:pBdr>
        <w:top w:val="dotted" w:sz="6" w:space="2" w:color="92278F" w:themeColor="accent1"/>
      </w:pBdr>
      <w:spacing w:before="20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505010"/>
    <w:pPr>
      <w:pBdr>
        <w:bottom w:val="single" w:sz="6" w:space="1" w:color="92278F" w:themeColor="accent1"/>
      </w:pBdr>
      <w:spacing w:before="20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505010"/>
    <w:pPr>
      <w:pBdr>
        <w:bottom w:val="dotted" w:sz="6" w:space="1" w:color="92278F" w:themeColor="accent1"/>
      </w:pBdr>
      <w:spacing w:before="20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505010"/>
    <w:pPr>
      <w:spacing w:before="20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50501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505010"/>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مخاطب Char"/>
    <w:basedOn w:val="DefaultParagraphFont"/>
    <w:link w:val="Heading1"/>
    <w:uiPriority w:val="9"/>
    <w:rsid w:val="002E173E"/>
    <w:rPr>
      <w:rFonts w:cs="B Lotus"/>
      <w:b/>
      <w:bCs/>
      <w:sz w:val="26"/>
      <w:szCs w:val="26"/>
      <w:lang w:bidi="fa-IR"/>
    </w:rPr>
  </w:style>
  <w:style w:type="character" w:customStyle="1" w:styleId="Heading2Char">
    <w:name w:val="Heading 2 Char"/>
    <w:aliases w:val="متن نامه Char"/>
    <w:basedOn w:val="DefaultParagraphFont"/>
    <w:link w:val="Heading2"/>
    <w:uiPriority w:val="9"/>
    <w:rsid w:val="00F55E12"/>
    <w:rPr>
      <w:rFonts w:cs="B Lotus"/>
      <w:sz w:val="27"/>
      <w:szCs w:val="27"/>
      <w:lang w:bidi="fa-IR"/>
    </w:rPr>
  </w:style>
  <w:style w:type="character" w:customStyle="1" w:styleId="Heading3Char">
    <w:name w:val="Heading 3 Char"/>
    <w:aliases w:val="روایت مسئله. تحلیل Char,رویداد-نظر کارشناس Char"/>
    <w:basedOn w:val="DefaultParagraphFont"/>
    <w:link w:val="Heading3"/>
    <w:uiPriority w:val="9"/>
    <w:rsid w:val="0036185D"/>
    <w:rPr>
      <w:rFonts w:ascii="IranNastaliq" w:hAnsi="IranNastaliq" w:cs="IranNastaliq"/>
      <w:noProof/>
      <w:spacing w:val="-4"/>
      <w:sz w:val="32"/>
      <w:szCs w:val="32"/>
      <w:lang w:bidi="fa-IR"/>
    </w:rPr>
  </w:style>
  <w:style w:type="character" w:customStyle="1" w:styleId="Heading4Char">
    <w:name w:val="Heading 4 Char"/>
    <w:basedOn w:val="DefaultParagraphFont"/>
    <w:link w:val="Heading4"/>
    <w:uiPriority w:val="9"/>
    <w:semiHidden/>
    <w:rsid w:val="00505010"/>
    <w:rPr>
      <w:caps/>
      <w:color w:val="6D1D6A" w:themeColor="accent1" w:themeShade="BF"/>
      <w:spacing w:val="10"/>
    </w:rPr>
  </w:style>
  <w:style w:type="character" w:customStyle="1" w:styleId="Heading5Char">
    <w:name w:val="Heading 5 Char"/>
    <w:basedOn w:val="DefaultParagraphFont"/>
    <w:link w:val="Heading5"/>
    <w:uiPriority w:val="9"/>
    <w:semiHidden/>
    <w:rsid w:val="00505010"/>
    <w:rPr>
      <w:caps/>
      <w:color w:val="6D1D6A" w:themeColor="accent1" w:themeShade="BF"/>
      <w:spacing w:val="10"/>
    </w:rPr>
  </w:style>
  <w:style w:type="character" w:customStyle="1" w:styleId="Heading6Char">
    <w:name w:val="Heading 6 Char"/>
    <w:basedOn w:val="DefaultParagraphFont"/>
    <w:link w:val="Heading6"/>
    <w:uiPriority w:val="9"/>
    <w:semiHidden/>
    <w:rsid w:val="00505010"/>
    <w:rPr>
      <w:caps/>
      <w:color w:val="6D1D6A" w:themeColor="accent1" w:themeShade="BF"/>
      <w:spacing w:val="10"/>
    </w:rPr>
  </w:style>
  <w:style w:type="character" w:customStyle="1" w:styleId="Heading7Char">
    <w:name w:val="Heading 7 Char"/>
    <w:basedOn w:val="DefaultParagraphFont"/>
    <w:link w:val="Heading7"/>
    <w:uiPriority w:val="9"/>
    <w:semiHidden/>
    <w:rsid w:val="00505010"/>
    <w:rPr>
      <w:caps/>
      <w:color w:val="6D1D6A" w:themeColor="accent1" w:themeShade="BF"/>
      <w:spacing w:val="10"/>
    </w:rPr>
  </w:style>
  <w:style w:type="character" w:customStyle="1" w:styleId="Heading8Char">
    <w:name w:val="Heading 8 Char"/>
    <w:basedOn w:val="DefaultParagraphFont"/>
    <w:link w:val="Heading8"/>
    <w:uiPriority w:val="9"/>
    <w:semiHidden/>
    <w:rsid w:val="00505010"/>
    <w:rPr>
      <w:caps/>
      <w:spacing w:val="10"/>
      <w:sz w:val="18"/>
      <w:szCs w:val="18"/>
    </w:rPr>
  </w:style>
  <w:style w:type="character" w:customStyle="1" w:styleId="Heading9Char">
    <w:name w:val="Heading 9 Char"/>
    <w:basedOn w:val="DefaultParagraphFont"/>
    <w:link w:val="Heading9"/>
    <w:uiPriority w:val="9"/>
    <w:semiHidden/>
    <w:rsid w:val="00505010"/>
    <w:rPr>
      <w:i/>
      <w:iCs/>
      <w:caps/>
      <w:spacing w:val="10"/>
      <w:sz w:val="18"/>
      <w:szCs w:val="18"/>
    </w:rPr>
  </w:style>
  <w:style w:type="paragraph" w:styleId="Caption">
    <w:name w:val="caption"/>
    <w:basedOn w:val="Normal"/>
    <w:next w:val="Normal"/>
    <w:uiPriority w:val="35"/>
    <w:semiHidden/>
    <w:unhideWhenUsed/>
    <w:qFormat/>
    <w:rsid w:val="00505010"/>
    <w:rPr>
      <w:b/>
      <w:bCs/>
      <w:color w:val="6D1D6A" w:themeColor="accent1" w:themeShade="BF"/>
      <w:sz w:val="16"/>
      <w:szCs w:val="16"/>
    </w:rPr>
  </w:style>
  <w:style w:type="paragraph" w:styleId="Title">
    <w:name w:val="Title"/>
    <w:aliases w:val="شماره صفحه"/>
    <w:basedOn w:val="Normal"/>
    <w:next w:val="Normal"/>
    <w:link w:val="TitleChar"/>
    <w:uiPriority w:val="10"/>
    <w:qFormat/>
    <w:rsid w:val="00962AB8"/>
    <w:rPr>
      <w:rFonts w:ascii="IranNastaliq" w:hAnsi="IranNastaliq" w:cs="IranNastaliq"/>
      <w:noProof/>
    </w:rPr>
  </w:style>
  <w:style w:type="character" w:customStyle="1" w:styleId="TitleChar">
    <w:name w:val="Title Char"/>
    <w:aliases w:val="شماره صفحه Char"/>
    <w:basedOn w:val="DefaultParagraphFont"/>
    <w:link w:val="Title"/>
    <w:uiPriority w:val="10"/>
    <w:rsid w:val="00962AB8"/>
    <w:rPr>
      <w:rFonts w:ascii="IranNastaliq" w:hAnsi="IranNastaliq" w:cs="IranNastaliq"/>
      <w:noProof/>
      <w:sz w:val="26"/>
      <w:szCs w:val="26"/>
      <w:lang w:bidi="fa-IR"/>
    </w:rPr>
  </w:style>
  <w:style w:type="paragraph" w:styleId="Subtitle">
    <w:name w:val="Subtitle"/>
    <w:aliases w:val="فرستنده"/>
    <w:basedOn w:val="Heading1"/>
    <w:next w:val="Normal"/>
    <w:link w:val="SubtitleChar"/>
    <w:uiPriority w:val="11"/>
    <w:qFormat/>
    <w:rsid w:val="00642D45"/>
    <w:pPr>
      <w:ind w:left="5386"/>
      <w:jc w:val="center"/>
    </w:pPr>
  </w:style>
  <w:style w:type="character" w:customStyle="1" w:styleId="SubtitleChar">
    <w:name w:val="Subtitle Char"/>
    <w:aliases w:val="فرستنده Char"/>
    <w:basedOn w:val="DefaultParagraphFont"/>
    <w:link w:val="Subtitle"/>
    <w:uiPriority w:val="11"/>
    <w:rsid w:val="00642D45"/>
    <w:rPr>
      <w:rFonts w:cs="B Lotus"/>
      <w:b/>
      <w:bCs/>
      <w:spacing w:val="-4"/>
      <w:sz w:val="26"/>
      <w:szCs w:val="26"/>
      <w:lang w:bidi="fa-IR"/>
    </w:rPr>
  </w:style>
  <w:style w:type="character" w:styleId="Strong">
    <w:name w:val="Strong"/>
    <w:aliases w:val="ص2به بعد. متن گزارش"/>
    <w:uiPriority w:val="22"/>
    <w:qFormat/>
    <w:rsid w:val="00F365FC"/>
    <w:rPr>
      <w:rFonts w:cs="B Lotus"/>
    </w:rPr>
  </w:style>
  <w:style w:type="character" w:styleId="Emphasis">
    <w:name w:val="Emphasis"/>
    <w:aliases w:val="شناسنامه"/>
    <w:uiPriority w:val="20"/>
    <w:qFormat/>
    <w:rsid w:val="00543081"/>
    <w:rPr>
      <w:rFonts w:cs="B Nazanin"/>
      <w:b/>
      <w:bCs/>
      <w:color w:val="FFFFFF" w:themeColor="background1"/>
      <w:sz w:val="20"/>
      <w:szCs w:val="20"/>
    </w:rPr>
  </w:style>
  <w:style w:type="paragraph" w:styleId="NoSpacing">
    <w:name w:val="No Spacing"/>
    <w:uiPriority w:val="1"/>
    <w:rsid w:val="00505010"/>
    <w:pPr>
      <w:spacing w:line="240" w:lineRule="auto"/>
    </w:pPr>
  </w:style>
  <w:style w:type="paragraph" w:styleId="Quote">
    <w:name w:val="Quote"/>
    <w:aliases w:val="ص2به بعد. رونوشت"/>
    <w:basedOn w:val="Normal"/>
    <w:next w:val="Normal"/>
    <w:link w:val="QuoteChar"/>
    <w:uiPriority w:val="29"/>
    <w:qFormat/>
    <w:rsid w:val="00F365FC"/>
    <w:pPr>
      <w:ind w:left="-1134"/>
    </w:pPr>
    <w:rPr>
      <w:sz w:val="18"/>
      <w:szCs w:val="24"/>
    </w:rPr>
  </w:style>
  <w:style w:type="character" w:customStyle="1" w:styleId="QuoteChar">
    <w:name w:val="Quote Char"/>
    <w:aliases w:val="ص2به بعد. رونوشت Char"/>
    <w:basedOn w:val="DefaultParagraphFont"/>
    <w:link w:val="Quote"/>
    <w:uiPriority w:val="29"/>
    <w:rsid w:val="00F365FC"/>
    <w:rPr>
      <w:rFonts w:cs="B Lotus"/>
      <w:spacing w:val="-4"/>
      <w:sz w:val="18"/>
      <w:szCs w:val="24"/>
      <w:lang w:bidi="fa-IR"/>
    </w:rPr>
  </w:style>
  <w:style w:type="paragraph" w:styleId="IntenseQuote">
    <w:name w:val="Intense Quote"/>
    <w:basedOn w:val="Normal"/>
    <w:next w:val="Normal"/>
    <w:link w:val="IntenseQuoteChar"/>
    <w:uiPriority w:val="30"/>
    <w:qFormat/>
    <w:rsid w:val="00505010"/>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505010"/>
    <w:rPr>
      <w:color w:val="92278F" w:themeColor="accent1"/>
      <w:sz w:val="24"/>
      <w:szCs w:val="24"/>
    </w:rPr>
  </w:style>
  <w:style w:type="character" w:styleId="SubtleEmphasis">
    <w:name w:val="Subtle Emphasis"/>
    <w:aliases w:val="رونوشت"/>
    <w:uiPriority w:val="19"/>
    <w:qFormat/>
    <w:rsid w:val="00F365FC"/>
    <w:rPr>
      <w:sz w:val="22"/>
      <w:szCs w:val="18"/>
    </w:rPr>
  </w:style>
  <w:style w:type="character" w:styleId="IntenseEmphasis">
    <w:name w:val="Intense Emphasis"/>
    <w:aliases w:val="ص2. روایت مسئله. تحلیل"/>
    <w:uiPriority w:val="21"/>
    <w:qFormat/>
    <w:rsid w:val="00F365FC"/>
  </w:style>
  <w:style w:type="character" w:styleId="SubtleReference">
    <w:name w:val="Subtle Reference"/>
    <w:uiPriority w:val="31"/>
    <w:qFormat/>
    <w:rsid w:val="00505010"/>
    <w:rPr>
      <w:b/>
      <w:bCs/>
      <w:color w:val="92278F" w:themeColor="accent1"/>
    </w:rPr>
  </w:style>
  <w:style w:type="character" w:styleId="IntenseReference">
    <w:name w:val="Intense Reference"/>
    <w:uiPriority w:val="32"/>
    <w:qFormat/>
    <w:rsid w:val="00505010"/>
    <w:rPr>
      <w:b/>
      <w:bCs/>
      <w:i/>
      <w:iCs/>
      <w:caps/>
      <w:color w:val="92278F" w:themeColor="accent1"/>
    </w:rPr>
  </w:style>
  <w:style w:type="character" w:styleId="BookTitle">
    <w:name w:val="Book Title"/>
    <w:uiPriority w:val="33"/>
    <w:qFormat/>
    <w:rsid w:val="00505010"/>
    <w:rPr>
      <w:b/>
      <w:bCs/>
      <w:i/>
      <w:iCs/>
      <w:spacing w:val="0"/>
    </w:rPr>
  </w:style>
  <w:style w:type="paragraph" w:styleId="TOCHeading">
    <w:name w:val="TOC Heading"/>
    <w:basedOn w:val="Heading1"/>
    <w:next w:val="Normal"/>
    <w:uiPriority w:val="39"/>
    <w:semiHidden/>
    <w:unhideWhenUsed/>
    <w:qFormat/>
    <w:rsid w:val="00505010"/>
    <w:pPr>
      <w:outlineLvl w:val="9"/>
    </w:pPr>
  </w:style>
  <w:style w:type="paragraph" w:styleId="Header">
    <w:name w:val="header"/>
    <w:basedOn w:val="Normal"/>
    <w:link w:val="HeaderChar"/>
    <w:uiPriority w:val="99"/>
    <w:unhideWhenUsed/>
    <w:rsid w:val="00473189"/>
    <w:pPr>
      <w:tabs>
        <w:tab w:val="center" w:pos="4680"/>
        <w:tab w:val="right" w:pos="9360"/>
      </w:tabs>
      <w:spacing w:line="240" w:lineRule="auto"/>
    </w:pPr>
  </w:style>
  <w:style w:type="character" w:customStyle="1" w:styleId="HeaderChar">
    <w:name w:val="Header Char"/>
    <w:basedOn w:val="DefaultParagraphFont"/>
    <w:link w:val="Header"/>
    <w:uiPriority w:val="99"/>
    <w:rsid w:val="00473189"/>
  </w:style>
  <w:style w:type="paragraph" w:styleId="Footer">
    <w:name w:val="footer"/>
    <w:basedOn w:val="Normal"/>
    <w:link w:val="FooterChar"/>
    <w:uiPriority w:val="99"/>
    <w:unhideWhenUsed/>
    <w:rsid w:val="00473189"/>
    <w:pPr>
      <w:tabs>
        <w:tab w:val="center" w:pos="4680"/>
        <w:tab w:val="right" w:pos="9360"/>
      </w:tabs>
      <w:spacing w:line="240" w:lineRule="auto"/>
    </w:pPr>
  </w:style>
  <w:style w:type="character" w:customStyle="1" w:styleId="FooterChar">
    <w:name w:val="Footer Char"/>
    <w:basedOn w:val="DefaultParagraphFont"/>
    <w:link w:val="Footer"/>
    <w:uiPriority w:val="99"/>
    <w:rsid w:val="00473189"/>
  </w:style>
  <w:style w:type="paragraph" w:styleId="ListParagraph">
    <w:name w:val="List Paragraph"/>
    <w:basedOn w:val="Normal"/>
    <w:uiPriority w:val="34"/>
    <w:qFormat/>
    <w:rsid w:val="000F7B2B"/>
    <w:pPr>
      <w:spacing w:line="336" w:lineRule="auto"/>
      <w:ind w:left="720" w:firstLine="567"/>
      <w:contextualSpacing/>
    </w:pPr>
    <w:rPr>
      <w:rFonts w:ascii="Times New Roman" w:eastAsia="Times New Roman" w:hAnsi="Times New Roman" w:cs="Lotus"/>
      <w:sz w:val="24"/>
      <w:szCs w:val="28"/>
    </w:rPr>
  </w:style>
  <w:style w:type="table" w:styleId="TableGrid">
    <w:name w:val="Table Grid"/>
    <w:basedOn w:val="TableNormal"/>
    <w:uiPriority w:val="39"/>
    <w:rsid w:val="002D24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3678"/>
    <w:rPr>
      <w:color w:val="808080"/>
    </w:rPr>
  </w:style>
  <w:style w:type="paragraph" w:styleId="BalloonText">
    <w:name w:val="Balloon Text"/>
    <w:basedOn w:val="Normal"/>
    <w:link w:val="BalloonTextChar"/>
    <w:uiPriority w:val="99"/>
    <w:semiHidden/>
    <w:unhideWhenUsed/>
    <w:rsid w:val="006B255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554"/>
    <w:rPr>
      <w:rFonts w:ascii="Segoe UI" w:hAnsi="Segoe UI" w:cs="Segoe UI"/>
      <w:sz w:val="18"/>
      <w:szCs w:val="1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4009">
      <w:bodyDiv w:val="1"/>
      <w:marLeft w:val="0"/>
      <w:marRight w:val="0"/>
      <w:marTop w:val="0"/>
      <w:marBottom w:val="0"/>
      <w:divBdr>
        <w:top w:val="none" w:sz="0" w:space="0" w:color="auto"/>
        <w:left w:val="none" w:sz="0" w:space="0" w:color="auto"/>
        <w:bottom w:val="none" w:sz="0" w:space="0" w:color="auto"/>
        <w:right w:val="none" w:sz="0" w:space="0" w:color="auto"/>
      </w:divBdr>
    </w:div>
    <w:div w:id="103161455">
      <w:bodyDiv w:val="1"/>
      <w:marLeft w:val="0"/>
      <w:marRight w:val="0"/>
      <w:marTop w:val="0"/>
      <w:marBottom w:val="0"/>
      <w:divBdr>
        <w:top w:val="none" w:sz="0" w:space="0" w:color="auto"/>
        <w:left w:val="none" w:sz="0" w:space="0" w:color="auto"/>
        <w:bottom w:val="none" w:sz="0" w:space="0" w:color="auto"/>
        <w:right w:val="none" w:sz="0" w:space="0" w:color="auto"/>
      </w:divBdr>
      <w:divsChild>
        <w:div w:id="1732852480">
          <w:marLeft w:val="0"/>
          <w:marRight w:val="0"/>
          <w:marTop w:val="0"/>
          <w:marBottom w:val="0"/>
          <w:divBdr>
            <w:top w:val="none" w:sz="0" w:space="0" w:color="auto"/>
            <w:left w:val="none" w:sz="0" w:space="0" w:color="auto"/>
            <w:bottom w:val="none" w:sz="0" w:space="0" w:color="auto"/>
            <w:right w:val="none" w:sz="0" w:space="0" w:color="auto"/>
          </w:divBdr>
          <w:divsChild>
            <w:div w:id="6039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210">
      <w:bodyDiv w:val="1"/>
      <w:marLeft w:val="0"/>
      <w:marRight w:val="0"/>
      <w:marTop w:val="0"/>
      <w:marBottom w:val="0"/>
      <w:divBdr>
        <w:top w:val="none" w:sz="0" w:space="0" w:color="auto"/>
        <w:left w:val="none" w:sz="0" w:space="0" w:color="auto"/>
        <w:bottom w:val="none" w:sz="0" w:space="0" w:color="auto"/>
        <w:right w:val="none" w:sz="0" w:space="0" w:color="auto"/>
      </w:divBdr>
      <w:divsChild>
        <w:div w:id="244993310">
          <w:marLeft w:val="0"/>
          <w:marRight w:val="0"/>
          <w:marTop w:val="0"/>
          <w:marBottom w:val="0"/>
          <w:divBdr>
            <w:top w:val="none" w:sz="0" w:space="0" w:color="auto"/>
            <w:left w:val="none" w:sz="0" w:space="0" w:color="auto"/>
            <w:bottom w:val="none" w:sz="0" w:space="0" w:color="auto"/>
            <w:right w:val="none" w:sz="0" w:space="0" w:color="auto"/>
          </w:divBdr>
          <w:divsChild>
            <w:div w:id="3115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6454">
      <w:bodyDiv w:val="1"/>
      <w:marLeft w:val="0"/>
      <w:marRight w:val="0"/>
      <w:marTop w:val="0"/>
      <w:marBottom w:val="0"/>
      <w:divBdr>
        <w:top w:val="none" w:sz="0" w:space="0" w:color="auto"/>
        <w:left w:val="none" w:sz="0" w:space="0" w:color="auto"/>
        <w:bottom w:val="none" w:sz="0" w:space="0" w:color="auto"/>
        <w:right w:val="none" w:sz="0" w:space="0" w:color="auto"/>
      </w:divBdr>
      <w:divsChild>
        <w:div w:id="1392121181">
          <w:marLeft w:val="0"/>
          <w:marRight w:val="0"/>
          <w:marTop w:val="0"/>
          <w:marBottom w:val="0"/>
          <w:divBdr>
            <w:top w:val="none" w:sz="0" w:space="0" w:color="auto"/>
            <w:left w:val="none" w:sz="0" w:space="0" w:color="auto"/>
            <w:bottom w:val="none" w:sz="0" w:space="0" w:color="auto"/>
            <w:right w:val="none" w:sz="0" w:space="0" w:color="auto"/>
          </w:divBdr>
          <w:divsChild>
            <w:div w:id="8537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0839">
      <w:bodyDiv w:val="1"/>
      <w:marLeft w:val="0"/>
      <w:marRight w:val="0"/>
      <w:marTop w:val="0"/>
      <w:marBottom w:val="0"/>
      <w:divBdr>
        <w:top w:val="none" w:sz="0" w:space="0" w:color="auto"/>
        <w:left w:val="none" w:sz="0" w:space="0" w:color="auto"/>
        <w:bottom w:val="none" w:sz="0" w:space="0" w:color="auto"/>
        <w:right w:val="none" w:sz="0" w:space="0" w:color="auto"/>
      </w:divBdr>
      <w:divsChild>
        <w:div w:id="1007052512">
          <w:marLeft w:val="0"/>
          <w:marRight w:val="0"/>
          <w:marTop w:val="0"/>
          <w:marBottom w:val="0"/>
          <w:divBdr>
            <w:top w:val="none" w:sz="0" w:space="0" w:color="auto"/>
            <w:left w:val="none" w:sz="0" w:space="0" w:color="auto"/>
            <w:bottom w:val="none" w:sz="0" w:space="0" w:color="auto"/>
            <w:right w:val="none" w:sz="0" w:space="0" w:color="auto"/>
          </w:divBdr>
          <w:divsChild>
            <w:div w:id="2154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6836">
      <w:bodyDiv w:val="1"/>
      <w:marLeft w:val="0"/>
      <w:marRight w:val="0"/>
      <w:marTop w:val="0"/>
      <w:marBottom w:val="0"/>
      <w:divBdr>
        <w:top w:val="none" w:sz="0" w:space="0" w:color="auto"/>
        <w:left w:val="none" w:sz="0" w:space="0" w:color="auto"/>
        <w:bottom w:val="none" w:sz="0" w:space="0" w:color="auto"/>
        <w:right w:val="none" w:sz="0" w:space="0" w:color="auto"/>
      </w:divBdr>
      <w:divsChild>
        <w:div w:id="1328746158">
          <w:marLeft w:val="0"/>
          <w:marRight w:val="0"/>
          <w:marTop w:val="0"/>
          <w:marBottom w:val="0"/>
          <w:divBdr>
            <w:top w:val="none" w:sz="0" w:space="0" w:color="auto"/>
            <w:left w:val="none" w:sz="0" w:space="0" w:color="auto"/>
            <w:bottom w:val="none" w:sz="0" w:space="0" w:color="auto"/>
            <w:right w:val="none" w:sz="0" w:space="0" w:color="auto"/>
          </w:divBdr>
          <w:divsChild>
            <w:div w:id="808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7972">
      <w:bodyDiv w:val="1"/>
      <w:marLeft w:val="0"/>
      <w:marRight w:val="0"/>
      <w:marTop w:val="0"/>
      <w:marBottom w:val="0"/>
      <w:divBdr>
        <w:top w:val="none" w:sz="0" w:space="0" w:color="auto"/>
        <w:left w:val="none" w:sz="0" w:space="0" w:color="auto"/>
        <w:bottom w:val="none" w:sz="0" w:space="0" w:color="auto"/>
        <w:right w:val="none" w:sz="0" w:space="0" w:color="auto"/>
      </w:divBdr>
      <w:divsChild>
        <w:div w:id="1146512023">
          <w:marLeft w:val="0"/>
          <w:marRight w:val="0"/>
          <w:marTop w:val="0"/>
          <w:marBottom w:val="0"/>
          <w:divBdr>
            <w:top w:val="none" w:sz="0" w:space="0" w:color="auto"/>
            <w:left w:val="none" w:sz="0" w:space="0" w:color="auto"/>
            <w:bottom w:val="none" w:sz="0" w:space="0" w:color="auto"/>
            <w:right w:val="none" w:sz="0" w:space="0" w:color="auto"/>
          </w:divBdr>
          <w:divsChild>
            <w:div w:id="5953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9543">
      <w:bodyDiv w:val="1"/>
      <w:marLeft w:val="0"/>
      <w:marRight w:val="0"/>
      <w:marTop w:val="0"/>
      <w:marBottom w:val="0"/>
      <w:divBdr>
        <w:top w:val="none" w:sz="0" w:space="0" w:color="auto"/>
        <w:left w:val="none" w:sz="0" w:space="0" w:color="auto"/>
        <w:bottom w:val="none" w:sz="0" w:space="0" w:color="auto"/>
        <w:right w:val="none" w:sz="0" w:space="0" w:color="auto"/>
      </w:divBdr>
      <w:divsChild>
        <w:div w:id="324280692">
          <w:marLeft w:val="0"/>
          <w:marRight w:val="0"/>
          <w:marTop w:val="0"/>
          <w:marBottom w:val="0"/>
          <w:divBdr>
            <w:top w:val="none" w:sz="0" w:space="0" w:color="auto"/>
            <w:left w:val="none" w:sz="0" w:space="0" w:color="auto"/>
            <w:bottom w:val="none" w:sz="0" w:space="0" w:color="auto"/>
            <w:right w:val="none" w:sz="0" w:space="0" w:color="auto"/>
          </w:divBdr>
          <w:divsChild>
            <w:div w:id="9581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Share\0000&#1587;&#1575;&#1604;%201401\02&#1583;&#1585;%20&#1583;&#1587;&#1578;%20&#1575;&#1602;&#1583;&#1575;&#1605;\01&#1575;&#1588;&#1603;&#1575;&#1604;%20&#1606;&#1592;&#1575;&#1585;&#1578;&#1610;\&#1587;&#1740;&#1605;&#1575;%20&#1606;&#1592;&#1575;&#1585;&#1578;%208.04.140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2D02E-F1FC-4F94-B5BC-363E3F31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سیما نظارت 8.04.1401</Template>
  <TotalTime>181</TotalTime>
  <Pages>1</Pages>
  <Words>90</Words>
  <Characters>519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Najmeh Shafiei</dc:creator>
  <cp:keywords/>
  <dc:description/>
  <cp:lastModifiedBy>آرش ابوالحسنی</cp:lastModifiedBy>
  <cp:revision>75</cp:revision>
  <cp:lastPrinted>2021-08-06T17:08:00Z</cp:lastPrinted>
  <dcterms:created xsi:type="dcterms:W3CDTF">2022-06-29T11:33:00Z</dcterms:created>
  <dcterms:modified xsi:type="dcterms:W3CDTF">2024-01-20T14:49:00Z</dcterms:modified>
</cp:coreProperties>
</file>