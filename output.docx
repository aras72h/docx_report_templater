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7350D" w14:textId="77777777" w:rsidR="00156666" w:rsidRPr="00A74EA9" w:rsidRDefault="00A74EA9" w:rsidP="001A5175">
      <w:pPr>
        <w:pStyle w:val="Heading1"/>
        <w:bidi/>
        <w:rPr>
          <w:sz w:val="8"/>
          <w:szCs w:val="8"/>
          <w:rtl/>
        </w:rPr>
      </w:pPr>
      <w:r w:rsidRPr="00A74EA9">
        <w:rPr>
          <w:rFonts w:hint="cs"/>
          <w:noProof/>
          <w:sz w:val="8"/>
          <w:szCs w:val="8"/>
          <w:rtl/>
        </w:rPr>
        <mc:AlternateContent>
          <mc:Choice Requires="wpg">
            <w:drawing>
              <wp:anchor distT="0" distB="0" distL="114300" distR="114300" simplePos="0" relativeHeight="251662336" behindDoc="0" locked="1" layoutInCell="1" allowOverlap="1" wp14:anchorId="7696353F" wp14:editId="7B859FE1">
                <wp:simplePos x="0" y="0"/>
                <wp:positionH relativeFrom="column">
                  <wp:posOffset>4758969</wp:posOffset>
                </wp:positionH>
                <wp:positionV relativeFrom="page">
                  <wp:posOffset>2165299</wp:posOffset>
                </wp:positionV>
                <wp:extent cx="806400" cy="7228800"/>
                <wp:effectExtent l="0" t="0" r="0" b="0"/>
                <wp:wrapNone/>
                <wp:docPr id="31" name="Group 31"/>
                <wp:cNvGraphicFramePr/>
                <a:graphic xmlns:a="http://schemas.openxmlformats.org/drawingml/2006/main">
                  <a:graphicData uri="http://schemas.microsoft.com/office/word/2010/wordprocessingGroup">
                    <wpg:wgp>
                      <wpg:cNvGrpSpPr/>
                      <wpg:grpSpPr>
                        <a:xfrm>
                          <a:off x="0" y="0"/>
                          <a:ext cx="806399" cy="7228800"/>
                          <a:chOff x="0" y="-19050"/>
                          <a:chExt cx="803937" cy="7230635"/>
                        </a:xfrm>
                      </wpg:grpSpPr>
                      <wps:wsp>
                        <wps:cNvPr id="22" name="Rectangle 22"/>
                        <wps:cNvSpPr/>
                        <wps:spPr>
                          <a:xfrm>
                            <a:off x="95416" y="-19050"/>
                            <a:ext cx="593725" cy="43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E020EA" w14:textId="2D60B0B2" w:rsidR="00263436" w:rsidRPr="00543081" w:rsidRDefault="002842D9" w:rsidP="008B2484">
                              <w:pPr>
                                <w:bidi/>
                                <w:ind w:left="12" w:right="0"/>
                                <w:jc w:val="center"/>
                                <w:rPr>
                                  <w:rFonts w:ascii="IranNastaliq" w:hAnsi="IranNastaliq" w:cs="IranNastaliq"/>
                                  <w:lang w:bidi="fa-IR"/>
                                </w:rPr>
                              </w:pPr>
                              <w:r w:rsidRPr="002842D9">
                                <w:rPr>
                                  <w:rFonts w:ascii="IranNastaliq" w:hAnsi="IranNastaliq" w:cs="IranNastaliq"/>
                                  <w:rtl/>
                                </w:rPr>
                                <w:t xml:space="preserve">مهم</w:t>
                              </w:r>
                              <w:proofErr w:type="spellStart"/>
                              <w:r w:rsidRPr="002842D9">
                                <w:rPr>
                                  <w:rFonts w:ascii="IranNastaliq" w:hAnsi="IranNastaliq" w:cs="IranNastaliq"/>
                                </w:rPr>
                                <w:t/>
                              </w:r>
                              <w:proofErr w:type="spellEnd"/>
                              <w:r w:rsidRPr="002842D9">
                                <w:rPr>
                                  <w:rFonts w:ascii="IranNastaliq" w:hAnsi="IranNastaliq" w:cs="IranNastaliq"/>
                                  <w:rtl/>
                                </w:rPr>
                                <w:t/>
                              </w:r>
                            </w:p>
                          </w:txbxContent>
                        </wps:txbx>
                        <wps:bodyPr rot="0" spcFirstLastPara="0" vertOverflow="overflow" horzOverflow="overflow" vert="horz" wrap="square" lIns="0" tIns="0" rIns="0" bIns="0" numCol="1" spcCol="0" rtlCol="1" fromWordArt="0" anchor="ctr" anchorCtr="0" forceAA="0" compatLnSpc="1">
                          <a:prstTxWarp prst="textNoShape">
                            <a:avLst/>
                          </a:prstTxWarp>
                          <a:noAutofit/>
                        </wps:bodyPr>
                      </wps:wsp>
                      <wps:wsp>
                        <wps:cNvPr id="8" name="Text Box 8"/>
                        <wps:cNvSpPr txBox="1"/>
                        <wps:spPr>
                          <a:xfrm>
                            <a:off x="15903" y="755374"/>
                            <a:ext cx="777240" cy="262890"/>
                          </a:xfrm>
                          <a:prstGeom prst="rect">
                            <a:avLst/>
                          </a:prstGeom>
                          <a:noFill/>
                          <a:ln w="6350">
                            <a:noFill/>
                          </a:ln>
                        </wps:spPr>
                        <wps:txbx>
                          <w:txbxContent>
                            <w:p w14:paraId="0398CBB5" w14:textId="6AE1A0A9" w:rsidR="00263436" w:rsidRPr="00B87C18" w:rsidRDefault="002B3BE2" w:rsidP="008B2484">
                              <w:pPr>
                                <w:bidi/>
                                <w:ind w:left="-65" w:right="0"/>
                                <w:jc w:val="center"/>
                                <w:rPr>
                                  <w:rStyle w:val="Emphasis"/>
                                  <w:b w:val="0"/>
                                  <w:bCs w:val="0"/>
                                  <w:color w:val="auto"/>
                                  <w:rtl/>
                                </w:rPr>
                              </w:pPr>
                              <w:r w:rsidRPr="002B3BE2">
                                <w:rPr>
                                  <w:rStyle w:val="Emphasis"/>
                                  <w:b w:val="0"/>
                                  <w:bCs w:val="0"/>
                                  <w:color w:val="auto"/>
                                  <w:rtl/>
                                </w:rPr>
                                <w:t xml:space="preserve">شبکه یک</w:t>
                              </w:r>
                              <w:proofErr w:type="spellStart"/>
                              <w:r w:rsidR="002C75C2" w:rsidRPr="002C75C2">
                                <w:rPr>
                                  <w:rStyle w:val="Emphasis"/>
                                  <w:b w:val="0"/>
                                  <w:bCs w:val="0"/>
                                  <w:color w:val="auto"/>
                                </w:rPr>
                                <w:t/>
                              </w:r>
                              <w:proofErr w:type="spellEnd"/>
                              <w:r w:rsidRPr="002B3BE2">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 name="Text Box 1"/>
                        <wps:cNvSpPr txBox="1"/>
                        <wps:spPr>
                          <a:xfrm>
                            <a:off x="7952" y="1200647"/>
                            <a:ext cx="788035" cy="619125"/>
                          </a:xfrm>
                          <a:prstGeom prst="rect">
                            <a:avLst/>
                          </a:prstGeom>
                          <a:noFill/>
                          <a:ln w="6350">
                            <a:noFill/>
                          </a:ln>
                        </wps:spPr>
                        <wps:txbx>
                          <w:txbxContent>
                            <w:p w14:paraId="7A36B643" w14:textId="48C44DC4" w:rsidR="00263436" w:rsidRPr="00B87C18" w:rsidRDefault="00532DC6" w:rsidP="008B2484">
                              <w:pPr>
                                <w:bidi/>
                                <w:ind w:left="-65" w:right="0"/>
                                <w:jc w:val="center"/>
                                <w:rPr>
                                  <w:rStyle w:val="Emphasis"/>
                                  <w:b w:val="0"/>
                                  <w:bCs w:val="0"/>
                                  <w:color w:val="auto"/>
                                  <w:rtl/>
                                </w:rPr>
                              </w:pPr>
                              <w:r w:rsidRPr="00532DC6">
                                <w:rPr>
                                  <w:rStyle w:val="Emphasis"/>
                                  <w:b w:val="0"/>
                                  <w:bCs w:val="0"/>
                                  <w:color w:val="auto"/>
                                  <w:rtl/>
                                </w:rPr>
                                <w:t xml:space="preserve">سلام صبح بخیر</w:t>
                              </w:r>
                              <w:proofErr w:type="spellStart"/>
                              <w:r w:rsidRPr="00532DC6">
                                <w:rPr>
                                  <w:rStyle w:val="Emphasis"/>
                                  <w:b w:val="0"/>
                                  <w:bCs w:val="0"/>
                                  <w:color w:val="auto"/>
                                </w:rPr>
                                <w:t/>
                              </w:r>
                              <w:proofErr w:type="spellEnd"/>
                              <w:r w:rsidRPr="00532DC6">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3" name="Text Box 13"/>
                        <wps:cNvSpPr txBox="1"/>
                        <wps:spPr>
                          <a:xfrm>
                            <a:off x="7952" y="2520564"/>
                            <a:ext cx="788035" cy="554355"/>
                          </a:xfrm>
                          <a:prstGeom prst="rect">
                            <a:avLst/>
                          </a:prstGeom>
                          <a:noFill/>
                          <a:ln w="6350">
                            <a:noFill/>
                          </a:ln>
                        </wps:spPr>
                        <wps:txbx>
                          <w:txbxContent>
                            <w:p w14:paraId="09E2401E" w14:textId="2461CF7A" w:rsidR="00CA487F" w:rsidRPr="00580FFD" w:rsidRDefault="00CA487F" w:rsidP="00A12E8B">
                              <w:pPr>
                                <w:bidi/>
                                <w:ind w:left="-113" w:right="-113"/>
                                <w:jc w:val="center"/>
                                <w:rPr>
                                  <w:rStyle w:val="Emphasis"/>
                                  <w:b w:val="0"/>
                                  <w:bCs w:val="0"/>
                                  <w:color w:val="auto"/>
                                  <w:sz w:val="16"/>
                                  <w:szCs w:val="16"/>
                                </w:rPr>
                              </w:pPr>
                              <w:r w:rsidRPr="00580FFD">
                                <w:rPr>
                                  <w:rStyle w:val="Emphasis"/>
                                  <w:b w:val="0"/>
                                  <w:bCs w:val="0"/>
                                  <w:color w:val="auto"/>
                                  <w:sz w:val="16"/>
                                  <w:szCs w:val="16"/>
                                  <w:rtl/>
                                </w:rPr>
                                <w:t xml:space="preserve">۲۵ دی ۱۴۰۲</w:t>
                              </w:r>
                              <w:proofErr w:type="spellStart"/>
                              <w:r w:rsidRPr="00580FFD">
                                <w:rPr>
                                  <w:rStyle w:val="Emphasis"/>
                                  <w:b w:val="0"/>
                                  <w:bCs w:val="0"/>
                                  <w:color w:val="auto"/>
                                  <w:sz w:val="16"/>
                                  <w:szCs w:val="16"/>
                                </w:rPr>
                                <w:t/>
                              </w:r>
                              <w:proofErr w:type="spellEnd"/>
                              <w:r w:rsidRPr="00580FFD">
                                <w:rPr>
                                  <w:rStyle w:val="Emphasis"/>
                                  <w:b w:val="0"/>
                                  <w:bCs w:val="0"/>
                                  <w:color w:val="auto"/>
                                  <w:sz w:val="16"/>
                                  <w:szCs w:val="16"/>
                                  <w:rtl/>
                                </w:rPr>
                                <w:t/>
                              </w:r>
                            </w:p>
                            <w:p w14:paraId="3FEBA259" w14:textId="3ACA1433" w:rsidR="00A12E8B" w:rsidRPr="00580FFD" w:rsidRDefault="00A12E8B" w:rsidP="00A12E8B">
                              <w:pPr>
                                <w:bidi/>
                                <w:ind w:left="-113" w:right="-113"/>
                                <w:jc w:val="center"/>
                                <w:rPr>
                                  <w:rStyle w:val="Emphasis"/>
                                  <w:b w:val="0"/>
                                  <w:bCs w:val="0"/>
                                  <w:color w:val="auto"/>
                                  <w:sz w:val="14"/>
                                  <w:szCs w:val="14"/>
                                  <w:rtl/>
                                </w:rPr>
                              </w:pPr>
                              <w:r w:rsidRPr="00580FFD">
                                <w:rPr>
                                  <w:rStyle w:val="Emphasis"/>
                                  <w:b w:val="0"/>
                                  <w:bCs w:val="0"/>
                                  <w:color w:val="auto"/>
                                  <w:sz w:val="14"/>
                                  <w:szCs w:val="14"/>
                                </w:rPr>
                                <w:t xml:space="preserve">08:00:00 - 10:00:00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 name="Text Box 7"/>
                        <wps:cNvSpPr txBox="1"/>
                        <wps:spPr>
                          <a:xfrm>
                            <a:off x="0" y="3387256"/>
                            <a:ext cx="791845" cy="1097915"/>
                          </a:xfrm>
                          <a:prstGeom prst="rect">
                            <a:avLst/>
                          </a:prstGeom>
                          <a:noFill/>
                          <a:ln w="6350">
                            <a:noFill/>
                          </a:ln>
                        </wps:spPr>
                        <wps:txbx>
                          <w:txbxContent>
                            <w:p w14:paraId="5463F1C3" w14:textId="3A88B40C" w:rsidR="00263436" w:rsidRPr="00B87C18" w:rsidRDefault="007D47C6" w:rsidP="008B2484">
                              <w:pPr>
                                <w:bidi/>
                                <w:ind w:left="-189" w:right="-142"/>
                                <w:jc w:val="center"/>
                                <w:rPr>
                                  <w:rStyle w:val="Emphasis"/>
                                  <w:b w:val="0"/>
                                  <w:bCs w:val="0"/>
                                  <w:color w:val="auto"/>
                                  <w:rtl/>
                                </w:rPr>
                              </w:pPr>
                              <w:r w:rsidRPr="007D47C6">
                                <w:rPr>
                                  <w:rStyle w:val="Emphasis"/>
                                  <w:b w:val="0"/>
                                  <w:bCs w:val="0"/>
                                  <w:color w:val="auto"/>
                                  <w:rtl/>
                                </w:rPr>
                                <w:t xml:space="preserve">نا هماهنگی</w:t>
                              </w:r>
                              <w:r w:rsidRPr="007D47C6">
                                <w:rPr>
                                  <w:rStyle w:val="Emphasis"/>
                                  <w:b w:val="0"/>
                                  <w:bCs w:val="0"/>
                                  <w:color w:val="auto"/>
                                </w:rPr>
                                <w:t/>
                              </w:r>
                              <w:r w:rsidRPr="007D47C6">
                                <w:rPr>
                                  <w:rStyle w:val="Emphasis"/>
                                  <w:b w:val="0"/>
                                  <w:bCs w:val="0"/>
                                  <w:color w:val="auto"/>
                                  <w:rtl/>
                                </w:rPr>
                                <w:t/>
                              </w:r>
                            </w:p>
                          </w:txbxContent>
                        </wps:txbx>
                        <wps:bodyPr rot="0" spcFirstLastPara="0" vertOverflow="overflow" horzOverflow="overflow" vert="horz" wrap="square" lIns="180000" tIns="45720" rIns="180000" bIns="45720" numCol="1" spcCol="0" rtlCol="1" fromWordArt="0" anchor="ctr" anchorCtr="0" forceAA="0" compatLnSpc="1">
                          <a:prstTxWarp prst="textNoShape">
                            <a:avLst/>
                          </a:prstTxWarp>
                          <a:noAutofit/>
                        </wps:bodyPr>
                      </wps:wsp>
                      <wps:wsp>
                        <wps:cNvPr id="2" name="Text Box 2"/>
                        <wps:cNvSpPr txBox="1"/>
                        <wps:spPr>
                          <a:xfrm>
                            <a:off x="15903" y="5740842"/>
                            <a:ext cx="788034" cy="555625"/>
                          </a:xfrm>
                          <a:prstGeom prst="rect">
                            <a:avLst/>
                          </a:prstGeom>
                          <a:noFill/>
                          <a:ln w="6350">
                            <a:noFill/>
                          </a:ln>
                        </wps:spPr>
                        <wps:txbx>
                          <w:txbxContent>
                            <w:p w14:paraId="14A43F36" w14:textId="77777777" w:rsidR="00263436" w:rsidRPr="007100E2" w:rsidRDefault="00263436" w:rsidP="0065476C">
                              <w:pPr>
                                <w:bidi/>
                                <w:ind w:left="-57" w:right="-57"/>
                                <w:jc w:val="center"/>
                                <w:rPr>
                                  <w:rStyle w:val="Emphasis"/>
                                  <w:b w:val="0"/>
                                  <w:bCs w:val="0"/>
                                  <w:color w:val="auto"/>
                                  <w:rtl/>
                                </w:rPr>
                              </w:pPr>
                              <w:r>
                                <w:rPr>
                                  <w:rStyle w:val="Emphasis"/>
                                  <w:rFonts w:hint="cs"/>
                                  <w:b w:val="0"/>
                                  <w:bCs w:val="0"/>
                                  <w:color w:val="auto"/>
                                  <w:rtl/>
                                </w:rPr>
                                <w:t>....</w:t>
                              </w:r>
                            </w:p>
                          </w:txbxContent>
                        </wps:txbx>
                        <wps:bodyPr rot="0" spcFirstLastPara="0" vertOverflow="overflow" horzOverflow="overflow" vert="horz" wrap="square" lIns="180000" tIns="45720" rIns="180000" bIns="45720" numCol="1" spcCol="0" rtlCol="1" fromWordArt="0" anchor="ctr" anchorCtr="0" forceAA="0" compatLnSpc="1">
                          <a:prstTxWarp prst="textNoShape">
                            <a:avLst/>
                          </a:prstTxWarp>
                          <a:noAutofit/>
                        </wps:bodyPr>
                      </wps:wsp>
                      <wps:wsp>
                        <wps:cNvPr id="10" name="Text Box 10"/>
                        <wps:cNvSpPr txBox="1"/>
                        <wps:spPr>
                          <a:xfrm>
                            <a:off x="7952" y="2019632"/>
                            <a:ext cx="788035" cy="269875"/>
                          </a:xfrm>
                          <a:prstGeom prst="rect">
                            <a:avLst/>
                          </a:prstGeom>
                          <a:noFill/>
                          <a:ln w="6350">
                            <a:noFill/>
                          </a:ln>
                        </wps:spPr>
                        <wps:txbx>
                          <w:txbxContent>
                            <w:p w14:paraId="02B6C3AF" w14:textId="77777777" w:rsidR="00263436" w:rsidRPr="002C3E70" w:rsidRDefault="00263436" w:rsidP="008B2484">
                              <w:pPr>
                                <w:bidi/>
                                <w:ind w:left="-189" w:right="-142"/>
                                <w:jc w:val="center"/>
                                <w:rPr>
                                  <w:rStyle w:val="Emphasis"/>
                                  <w:rtl/>
                                </w:rPr>
                              </w:pPr>
                              <w:r w:rsidRPr="00B87C18">
                                <w:rPr>
                                  <w:rStyle w:val="Emphasis"/>
                                  <w:rFonts w:hint="cs"/>
                                  <w:b w:val="0"/>
                                  <w:bCs w:val="0"/>
                                  <w:color w:val="auto"/>
                                  <w:rtl/>
                                </w:rPr>
                                <w:t>محتوا</w:t>
                              </w:r>
                              <w:r>
                                <w:rPr>
                                  <w:rStyle w:val="Emphasis"/>
                                  <w:rFonts w:hint="cs"/>
                                  <w:b w:val="0"/>
                                  <w:bCs w:val="0"/>
                                  <w:color w:val="auto"/>
                                  <w:rtl/>
                                </w:rPr>
                                <w:t>یی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 name="Text Box 15"/>
                        <wps:cNvSpPr txBox="1"/>
                        <wps:spPr>
                          <a:xfrm>
                            <a:off x="0" y="6520070"/>
                            <a:ext cx="788035" cy="691515"/>
                          </a:xfrm>
                          <a:prstGeom prst="rect">
                            <a:avLst/>
                          </a:prstGeom>
                          <a:noFill/>
                          <a:ln w="6350">
                            <a:noFill/>
                          </a:ln>
                        </wps:spPr>
                        <wps:txbx>
                          <w:txbxContent>
                            <w:p w14:paraId="4CA5EF16" w14:textId="09451105" w:rsidR="00263436" w:rsidRPr="00B87C18" w:rsidRDefault="00A4019A" w:rsidP="00B5153C">
                              <w:pPr>
                                <w:bidi/>
                                <w:ind w:left="-57" w:right="-57"/>
                                <w:jc w:val="center"/>
                                <w:rPr>
                                  <w:rStyle w:val="Emphasis"/>
                                  <w:b w:val="0"/>
                                  <w:bCs w:val="0"/>
                                  <w:color w:val="auto"/>
                                  <w:rtl/>
                                </w:rPr>
                              </w:pPr>
                              <w:r w:rsidRPr="00A4019A">
                                <w:rPr>
                                  <w:rStyle w:val="Emphasis"/>
                                  <w:b w:val="0"/>
                                  <w:bCs w:val="0"/>
                                  <w:color w:val="auto"/>
                                  <w:rtl/>
                                </w:rPr>
                                <w:t xml:space="preserve">مشکل پخش</w:t>
                              </w:r>
                              <w:r w:rsidRPr="00A4019A">
                                <w:rPr>
                                  <w:rStyle w:val="Emphasis"/>
                                  <w:b w:val="0"/>
                                  <w:bCs w:val="0"/>
                                  <w:color w:val="auto"/>
                                </w:rPr>
                                <w:t/>
                              </w:r>
                              <w:r w:rsidRPr="00A4019A">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Text Box 18"/>
                        <wps:cNvSpPr txBox="1"/>
                        <wps:spPr>
                          <a:xfrm>
                            <a:off x="7952" y="5239910"/>
                            <a:ext cx="788035" cy="269875"/>
                          </a:xfrm>
                          <a:prstGeom prst="rect">
                            <a:avLst/>
                          </a:prstGeom>
                          <a:noFill/>
                          <a:ln w="6350">
                            <a:noFill/>
                          </a:ln>
                        </wps:spPr>
                        <wps:txbx>
                          <w:txbxContent>
                            <w:p w14:paraId="556C3EC0" w14:textId="362022C8" w:rsidR="00263436" w:rsidRPr="002C3E70" w:rsidRDefault="00A81292" w:rsidP="008B2484">
                              <w:pPr>
                                <w:bidi/>
                                <w:ind w:left="-189" w:right="-142"/>
                                <w:jc w:val="center"/>
                                <w:rPr>
                                  <w:rStyle w:val="Emphasis"/>
                                  <w:rtl/>
                                </w:rPr>
                              </w:pPr>
                              <w:r w:rsidRPr="00A81292">
                                <w:rPr>
                                  <w:rStyle w:val="Emphasis"/>
                                  <w:b w:val="0"/>
                                  <w:bCs w:val="0"/>
                                  <w:color w:val="auto"/>
                                  <w:rtl/>
                                </w:rPr>
                                <w:t xml:space="preserve">ترکیبی-ترکیبی ساده</w:t>
                              </w:r>
                              <w:proofErr w:type="spellStart"/>
                              <w:r w:rsidRPr="00A81292">
                                <w:rPr>
                                  <w:rStyle w:val="Emphasis"/>
                                  <w:b w:val="0"/>
                                  <w:bCs w:val="0"/>
                                  <w:color w:val="auto"/>
                                </w:rPr>
                                <w:t/>
                              </w:r>
                              <w:proofErr w:type="spellEnd"/>
                              <w:r w:rsidRPr="00A81292">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 name="Text Box 16"/>
                        <wps:cNvSpPr txBox="1"/>
                        <wps:spPr>
                          <a:xfrm>
                            <a:off x="0" y="4794637"/>
                            <a:ext cx="784225" cy="255270"/>
                          </a:xfrm>
                          <a:prstGeom prst="rect">
                            <a:avLst/>
                          </a:prstGeom>
                          <a:noFill/>
                          <a:ln w="6350">
                            <a:noFill/>
                          </a:ln>
                        </wps:spPr>
                        <wps:txbx>
                          <w:txbxContent>
                            <w:p w14:paraId="64E1008D" w14:textId="4DD6A58C" w:rsidR="00263436" w:rsidRPr="00B87C18" w:rsidRDefault="006904AF" w:rsidP="008B2484">
                              <w:pPr>
                                <w:bidi/>
                                <w:ind w:left="-189" w:right="-142"/>
                                <w:jc w:val="center"/>
                                <w:rPr>
                                  <w:rStyle w:val="Emphasis"/>
                                  <w:b w:val="0"/>
                                  <w:bCs w:val="0"/>
                                  <w:color w:val="auto"/>
                                  <w:rtl/>
                                </w:rPr>
                              </w:pPr>
                              <w:r w:rsidRPr="006904AF">
                                <w:rPr>
                                  <w:rStyle w:val="Emphasis"/>
                                  <w:b w:val="0"/>
                                  <w:bCs w:val="0"/>
                                  <w:color w:val="auto"/>
                                  <w:rtl/>
                                </w:rPr>
                                <w:t xml:space="preserve">زنده</w:t>
                              </w:r>
                              <w:proofErr w:type="spellStart"/>
                              <w:r w:rsidRPr="006904AF">
                                <w:rPr>
                                  <w:rStyle w:val="Emphasis"/>
                                  <w:b w:val="0"/>
                                  <w:bCs w:val="0"/>
                                  <w:color w:val="auto"/>
                                </w:rPr>
                                <w:t/>
                              </w:r>
                              <w:proofErr w:type="spellEnd"/>
                              <w:r w:rsidRPr="006904AF">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96353F" id="Group 31" o:spid="_x0000_s1026" style="position:absolute;left:0;text-align:left;margin-left:374.7pt;margin-top:170.5pt;width:63.5pt;height:569.2pt;z-index:251662336;mso-position-vertical-relative:page;mso-width-relative:margin;mso-height-relative:margin" coordorigin=",-190" coordsize="8039,7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">
                <v:rect id="Rectangle 22" o:spid="_x0000_s1027" style="position:absolute;left:954;top:-190;width:5937;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" filled="f" stroked="f" strokeweight="1.25pt">
                  <v:textbox inset="0,0,0,0">
                    <w:txbxContent>
                      <w:p w14:paraId="75E020EA" w14:textId="2D60B0B2" w:rsidR="00263436" w:rsidRPr="00543081" w:rsidRDefault="002842D9" w:rsidP="008B2484">
                        <w:pPr>
                          <w:bidi/>
                          <w:ind w:left="12" w:right="0"/>
                          <w:jc w:val="center"/>
                          <w:rPr>
                            <w:rFonts w:ascii="IranNastaliq" w:hAnsi="IranNastaliq" w:cs="IranNastaliq"/>
                            <w:lang w:bidi="fa-IR"/>
                          </w:rPr>
                        </w:pPr>
                        <w:r w:rsidRPr="002842D9">
                          <w:rPr>
                            <w:rFonts w:ascii="IranNastaliq" w:hAnsi="IranNastaliq" w:cs="IranNastaliq"/>
                            <w:rtl/>
                          </w:rPr>
                          <w:t xml:space="preserve">مهم</w:t>
                        </w:r>
                        <w:proofErr w:type="spellStart"/>
                        <w:r w:rsidRPr="002842D9">
                          <w:rPr>
                            <w:rFonts w:ascii="IranNastaliq" w:hAnsi="IranNastaliq" w:cs="IranNastaliq"/>
                          </w:rPr>
                          <w:t/>
                        </w:r>
                        <w:proofErr w:type="spellEnd"/>
                        <w:r w:rsidRPr="002842D9">
                          <w:rPr>
                            <w:rFonts w:ascii="IranNastaliq" w:hAnsi="IranNastaliq" w:cs="IranNastaliq"/>
                            <w:rtl/>
                          </w:rPr>
                          <w:t/>
                        </w:r>
                      </w:p>
                    </w:txbxContent>
                  </v:textbox>
                </v:rect>
                <v:shapetype id="_x0000_t202" coordsize="21600,21600" o:spt="202" path="m,l,21600r21600,l21600,xe">
                  <v:stroke joinstyle="miter"/>
                  <v:path gradientshapeok="t" o:connecttype="rect"/>
                </v:shapetype>
                <v:shape id="Text Box 8" o:spid="_x0000_s1028" type="#_x0000_t202" style="position:absolute;left:159;top:7553;width:7772;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0398CBB5" w14:textId="6AE1A0A9" w:rsidR="00263436" w:rsidRPr="00B87C18" w:rsidRDefault="002B3BE2" w:rsidP="008B2484">
                        <w:pPr>
                          <w:bidi/>
                          <w:ind w:left="-65" w:right="0"/>
                          <w:jc w:val="center"/>
                          <w:rPr>
                            <w:rStyle w:val="Emphasis"/>
                            <w:b w:val="0"/>
                            <w:bCs w:val="0"/>
                            <w:color w:val="auto"/>
                            <w:rtl/>
                          </w:rPr>
                        </w:pPr>
                        <w:r w:rsidRPr="002B3BE2">
                          <w:rPr>
                            <w:rStyle w:val="Emphasis"/>
                            <w:b w:val="0"/>
                            <w:bCs w:val="0"/>
                            <w:color w:val="auto"/>
                            <w:rtl/>
                          </w:rPr>
                          <w:t xml:space="preserve">شبکه یک</w:t>
                        </w:r>
                        <w:proofErr w:type="spellStart"/>
                        <w:r w:rsidR="002C75C2" w:rsidRPr="002C75C2">
                          <w:rPr>
                            <w:rStyle w:val="Emphasis"/>
                            <w:b w:val="0"/>
                            <w:bCs w:val="0"/>
                            <w:color w:val="auto"/>
                          </w:rPr>
                          <w:t/>
                        </w:r>
                        <w:proofErr w:type="spellEnd"/>
                        <w:r w:rsidRPr="002B3BE2">
                          <w:rPr>
                            <w:rStyle w:val="Emphasis"/>
                            <w:b w:val="0"/>
                            <w:bCs w:val="0"/>
                            <w:color w:val="auto"/>
                            <w:rtl/>
                          </w:rPr>
                          <w:t/>
                        </w:r>
                      </w:p>
                    </w:txbxContent>
                  </v:textbox>
                </v:shape>
                <v:shape id="Text Box 1" o:spid="_x0000_s1029" type="#_x0000_t202" style="position:absolute;left:79;top:12006;width:7880;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" filled="f" stroked="f" strokeweight=".5pt">
                  <v:textbox>
                    <w:txbxContent>
                      <w:p w14:paraId="7A36B643" w14:textId="48C44DC4" w:rsidR="00263436" w:rsidRPr="00B87C18" w:rsidRDefault="00532DC6" w:rsidP="008B2484">
                        <w:pPr>
                          <w:bidi/>
                          <w:ind w:left="-65" w:right="0"/>
                          <w:jc w:val="center"/>
                          <w:rPr>
                            <w:rStyle w:val="Emphasis"/>
                            <w:b w:val="0"/>
                            <w:bCs w:val="0"/>
                            <w:color w:val="auto"/>
                            <w:rtl/>
                          </w:rPr>
                        </w:pPr>
                        <w:r w:rsidRPr="00532DC6">
                          <w:rPr>
                            <w:rStyle w:val="Emphasis"/>
                            <w:b w:val="0"/>
                            <w:bCs w:val="0"/>
                            <w:color w:val="auto"/>
                            <w:rtl/>
                          </w:rPr>
                          <w:t xml:space="preserve">سلام صبح بخیر</w:t>
                        </w:r>
                        <w:proofErr w:type="spellStart"/>
                        <w:r w:rsidRPr="00532DC6">
                          <w:rPr>
                            <w:rStyle w:val="Emphasis"/>
                            <w:b w:val="0"/>
                            <w:bCs w:val="0"/>
                            <w:color w:val="auto"/>
                          </w:rPr>
                          <w:t/>
                        </w:r>
                        <w:proofErr w:type="spellEnd"/>
                        <w:r w:rsidRPr="00532DC6">
                          <w:rPr>
                            <w:rStyle w:val="Emphasis"/>
                            <w:b w:val="0"/>
                            <w:bCs w:val="0"/>
                            <w:color w:val="auto"/>
                            <w:rtl/>
                          </w:rPr>
                          <w:t/>
                        </w:r>
                      </w:p>
                    </w:txbxContent>
                  </v:textbox>
                </v:shape>
                <v:shape id="Text Box 13" o:spid="_x0000_s1030" type="#_x0000_t202" style="position:absolute;left:79;top:25205;width:7880;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" filled="f" stroked="f" strokeweight=".5pt">
                  <v:textbox>
                    <w:txbxContent>
                      <w:p w14:paraId="09E2401E" w14:textId="2461CF7A" w:rsidR="00CA487F" w:rsidRPr="00580FFD" w:rsidRDefault="00CA487F" w:rsidP="00A12E8B">
                        <w:pPr>
                          <w:bidi/>
                          <w:ind w:left="-113" w:right="-113"/>
                          <w:jc w:val="center"/>
                          <w:rPr>
                            <w:rStyle w:val="Emphasis"/>
                            <w:b w:val="0"/>
                            <w:bCs w:val="0"/>
                            <w:color w:val="auto"/>
                            <w:sz w:val="16"/>
                            <w:szCs w:val="16"/>
                          </w:rPr>
                        </w:pPr>
                        <w:r w:rsidRPr="00580FFD">
                          <w:rPr>
                            <w:rStyle w:val="Emphasis"/>
                            <w:b w:val="0"/>
                            <w:bCs w:val="0"/>
                            <w:color w:val="auto"/>
                            <w:sz w:val="16"/>
                            <w:szCs w:val="16"/>
                            <w:rtl/>
                          </w:rPr>
                          <w:t xml:space="preserve">۲۵ دی ۱۴۰۲</w:t>
                        </w:r>
                        <w:proofErr w:type="spellStart"/>
                        <w:r w:rsidRPr="00580FFD">
                          <w:rPr>
                            <w:rStyle w:val="Emphasis"/>
                            <w:b w:val="0"/>
                            <w:bCs w:val="0"/>
                            <w:color w:val="auto"/>
                            <w:sz w:val="16"/>
                            <w:szCs w:val="16"/>
                          </w:rPr>
                          <w:t/>
                        </w:r>
                        <w:proofErr w:type="spellEnd"/>
                        <w:r w:rsidRPr="00580FFD">
                          <w:rPr>
                            <w:rStyle w:val="Emphasis"/>
                            <w:b w:val="0"/>
                            <w:bCs w:val="0"/>
                            <w:color w:val="auto"/>
                            <w:sz w:val="16"/>
                            <w:szCs w:val="16"/>
                            <w:rtl/>
                          </w:rPr>
                          <w:t/>
                        </w:r>
                      </w:p>
                      <w:p w14:paraId="3FEBA259" w14:textId="3ACA1433" w:rsidR="00A12E8B" w:rsidRPr="00580FFD" w:rsidRDefault="00A12E8B" w:rsidP="00A12E8B">
                        <w:pPr>
                          <w:bidi/>
                          <w:ind w:left="-113" w:right="-113"/>
                          <w:jc w:val="center"/>
                          <w:rPr>
                            <w:rStyle w:val="Emphasis"/>
                            <w:b w:val="0"/>
                            <w:bCs w:val="0"/>
                            <w:color w:val="auto"/>
                            <w:sz w:val="14"/>
                            <w:szCs w:val="14"/>
                            <w:rtl/>
                          </w:rPr>
                        </w:pPr>
                        <w:r w:rsidRPr="00580FFD">
                          <w:rPr>
                            <w:rStyle w:val="Emphasis"/>
                            <w:b w:val="0"/>
                            <w:bCs w:val="0"/>
                            <w:color w:val="auto"/>
                            <w:sz w:val="14"/>
                            <w:szCs w:val="14"/>
                          </w:rPr>
                          <w:t xml:space="preserve">08:00:00 - 10:00:00</w:t>
                        </w:r>
                      </w:p>
                    </w:txbxContent>
                  </v:textbox>
                </v:shape>
                <v:shape id="Text Box 7" o:spid="_x0000_s1031" type="#_x0000_t202" style="position:absolute;top:33872;width:7918;height:10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" filled="f" stroked="f" strokeweight=".5pt">
                  <v:textbox inset="5mm,,5mm">
                    <w:txbxContent>
                      <w:p w14:paraId="5463F1C3" w14:textId="3A88B40C" w:rsidR="00263436" w:rsidRPr="00B87C18" w:rsidRDefault="007D47C6" w:rsidP="008B2484">
                        <w:pPr>
                          <w:bidi/>
                          <w:ind w:left="-189" w:right="-142"/>
                          <w:jc w:val="center"/>
                          <w:rPr>
                            <w:rStyle w:val="Emphasis"/>
                            <w:b w:val="0"/>
                            <w:bCs w:val="0"/>
                            <w:color w:val="auto"/>
                            <w:rtl/>
                          </w:rPr>
                        </w:pPr>
                        <w:r w:rsidRPr="007D47C6">
                          <w:rPr>
                            <w:rStyle w:val="Emphasis"/>
                            <w:b w:val="0"/>
                            <w:bCs w:val="0"/>
                            <w:color w:val="auto"/>
                            <w:rtl/>
                          </w:rPr>
                          <w:t xml:space="preserve">نا هماهنگی</w:t>
                        </w:r>
                        <w:r w:rsidRPr="007D47C6">
                          <w:rPr>
                            <w:rStyle w:val="Emphasis"/>
                            <w:b w:val="0"/>
                            <w:bCs w:val="0"/>
                            <w:color w:val="auto"/>
                          </w:rPr>
                          <w:t/>
                        </w:r>
                        <w:r w:rsidRPr="007D47C6">
                          <w:rPr>
                            <w:rStyle w:val="Emphasis"/>
                            <w:b w:val="0"/>
                            <w:bCs w:val="0"/>
                            <w:color w:val="auto"/>
                            <w:rtl/>
                          </w:rPr>
                          <w:t/>
                        </w:r>
                      </w:p>
                    </w:txbxContent>
                  </v:textbox>
                </v:shape>
                <v:shape id="_x0000_s1032" type="#_x0000_t202" style="position:absolute;left:159;top:57408;width:7880;height: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" filled="f" stroked="f" strokeweight=".5pt">
                  <v:textbox inset="5mm,,5mm">
                    <w:txbxContent>
                      <w:p w14:paraId="14A43F36" w14:textId="77777777" w:rsidR="00263436" w:rsidRPr="007100E2" w:rsidRDefault="00263436" w:rsidP="0065476C">
                        <w:pPr>
                          <w:bidi/>
                          <w:ind w:left="-57" w:right="-57"/>
                          <w:jc w:val="center"/>
                          <w:rPr>
                            <w:rStyle w:val="Emphasis"/>
                            <w:b w:val="0"/>
                            <w:bCs w:val="0"/>
                            <w:color w:val="auto"/>
                            <w:rtl/>
                          </w:rPr>
                        </w:pPr>
                        <w:r>
                          <w:rPr>
                            <w:rStyle w:val="Emphasis"/>
                            <w:rFonts w:hint="cs"/>
                            <w:b w:val="0"/>
                            <w:bCs w:val="0"/>
                            <w:color w:val="auto"/>
                            <w:rtl/>
                          </w:rPr>
                          <w:t>....</w:t>
                        </w:r>
                      </w:p>
                    </w:txbxContent>
                  </v:textbox>
                </v:shape>
                <v:shape id="Text Box 10" o:spid="_x0000_s1033" type="#_x0000_t202" style="position:absolute;left:79;top:20196;width:788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i1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" filled="f" stroked="f" strokeweight=".5pt">
                  <v:textbox>
                    <w:txbxContent>
                      <w:p w14:paraId="02B6C3AF" w14:textId="77777777" w:rsidR="00263436" w:rsidRPr="002C3E70" w:rsidRDefault="00263436" w:rsidP="008B2484">
                        <w:pPr>
                          <w:bidi/>
                          <w:ind w:left="-189" w:right="-142"/>
                          <w:jc w:val="center"/>
                          <w:rPr>
                            <w:rStyle w:val="Emphasis"/>
                            <w:rtl/>
                          </w:rPr>
                        </w:pPr>
                        <w:r w:rsidRPr="00B87C18">
                          <w:rPr>
                            <w:rStyle w:val="Emphasis"/>
                            <w:rFonts w:hint="cs"/>
                            <w:b w:val="0"/>
                            <w:bCs w:val="0"/>
                            <w:color w:val="auto"/>
                            <w:rtl/>
                          </w:rPr>
                          <w:t>محتوا</w:t>
                        </w:r>
                        <w:r>
                          <w:rPr>
                            <w:rStyle w:val="Emphasis"/>
                            <w:rFonts w:hint="cs"/>
                            <w:b w:val="0"/>
                            <w:bCs w:val="0"/>
                            <w:color w:val="auto"/>
                            <w:rtl/>
                          </w:rPr>
                          <w:t>یی</w:t>
                        </w:r>
                      </w:p>
                    </w:txbxContent>
                  </v:textbox>
                </v:shape>
                <v:shape id="Text Box 15" o:spid="_x0000_s1034" type="#_x0000_t202" style="position:absolute;top:65200;width:7880;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4CA5EF16" w14:textId="09451105" w:rsidR="00263436" w:rsidRPr="00B87C18" w:rsidRDefault="00A4019A" w:rsidP="00B5153C">
                        <w:pPr>
                          <w:bidi/>
                          <w:ind w:left="-57" w:right="-57"/>
                          <w:jc w:val="center"/>
                          <w:rPr>
                            <w:rStyle w:val="Emphasis"/>
                            <w:b w:val="0"/>
                            <w:bCs w:val="0"/>
                            <w:color w:val="auto"/>
                            <w:rtl/>
                          </w:rPr>
                        </w:pPr>
                        <w:r w:rsidRPr="00A4019A">
                          <w:rPr>
                            <w:rStyle w:val="Emphasis"/>
                            <w:b w:val="0"/>
                            <w:bCs w:val="0"/>
                            <w:color w:val="auto"/>
                            <w:rtl/>
                          </w:rPr>
                          <w:t xml:space="preserve">مشکل پخش</w:t>
                        </w:r>
                        <w:r w:rsidRPr="00A4019A">
                          <w:rPr>
                            <w:rStyle w:val="Emphasis"/>
                            <w:b w:val="0"/>
                            <w:bCs w:val="0"/>
                            <w:color w:val="auto"/>
                          </w:rPr>
                          <w:t/>
                        </w:r>
                        <w:r w:rsidRPr="00A4019A">
                          <w:rPr>
                            <w:rStyle w:val="Emphasis"/>
                            <w:b w:val="0"/>
                            <w:bCs w:val="0"/>
                            <w:color w:val="auto"/>
                            <w:rtl/>
                          </w:rPr>
                          <w:t/>
                        </w:r>
                      </w:p>
                    </w:txbxContent>
                  </v:textbox>
                </v:shape>
                <v:shape id="Text Box 18" o:spid="_x0000_s1035" type="#_x0000_t202" style="position:absolute;left:79;top:52399;width:788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556C3EC0" w14:textId="362022C8" w:rsidR="00263436" w:rsidRPr="002C3E70" w:rsidRDefault="00A81292" w:rsidP="008B2484">
                        <w:pPr>
                          <w:bidi/>
                          <w:ind w:left="-189" w:right="-142"/>
                          <w:jc w:val="center"/>
                          <w:rPr>
                            <w:rStyle w:val="Emphasis"/>
                            <w:rtl/>
                          </w:rPr>
                        </w:pPr>
                        <w:r w:rsidRPr="00A81292">
                          <w:rPr>
                            <w:rStyle w:val="Emphasis"/>
                            <w:b w:val="0"/>
                            <w:bCs w:val="0"/>
                            <w:color w:val="auto"/>
                            <w:rtl/>
                          </w:rPr>
                          <w:t xml:space="preserve">ترکیبی-ترکیبی ساده</w:t>
                        </w:r>
                        <w:proofErr w:type="spellStart"/>
                        <w:r w:rsidRPr="00A81292">
                          <w:rPr>
                            <w:rStyle w:val="Emphasis"/>
                            <w:b w:val="0"/>
                            <w:bCs w:val="0"/>
                            <w:color w:val="auto"/>
                          </w:rPr>
                          <w:t/>
                        </w:r>
                        <w:proofErr w:type="spellEnd"/>
                        <w:r w:rsidRPr="00A81292">
                          <w:rPr>
                            <w:rStyle w:val="Emphasis"/>
                            <w:b w:val="0"/>
                            <w:bCs w:val="0"/>
                            <w:color w:val="auto"/>
                            <w:rtl/>
                          </w:rPr>
                          <w:t/>
                        </w:r>
                      </w:p>
                    </w:txbxContent>
                  </v:textbox>
                </v:shape>
                <v:shape id="Text Box 16" o:spid="_x0000_s1036" type="#_x0000_t202" style="position:absolute;top:47946;width:7842;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4E1008D" w14:textId="4DD6A58C" w:rsidR="00263436" w:rsidRPr="00B87C18" w:rsidRDefault="006904AF" w:rsidP="008B2484">
                        <w:pPr>
                          <w:bidi/>
                          <w:ind w:left="-189" w:right="-142"/>
                          <w:jc w:val="center"/>
                          <w:rPr>
                            <w:rStyle w:val="Emphasis"/>
                            <w:b w:val="0"/>
                            <w:bCs w:val="0"/>
                            <w:color w:val="auto"/>
                            <w:rtl/>
                          </w:rPr>
                        </w:pPr>
                        <w:r w:rsidRPr="006904AF">
                          <w:rPr>
                            <w:rStyle w:val="Emphasis"/>
                            <w:b w:val="0"/>
                            <w:bCs w:val="0"/>
                            <w:color w:val="auto"/>
                            <w:rtl/>
                          </w:rPr>
                          <w:t xml:space="preserve">زنده</w:t>
                        </w:r>
                        <w:proofErr w:type="spellStart"/>
                        <w:r w:rsidRPr="006904AF">
                          <w:rPr>
                            <w:rStyle w:val="Emphasis"/>
                            <w:b w:val="0"/>
                            <w:bCs w:val="0"/>
                            <w:color w:val="auto"/>
                          </w:rPr>
                          <w:t/>
                        </w:r>
                        <w:proofErr w:type="spellEnd"/>
                        <w:r w:rsidRPr="006904AF">
                          <w:rPr>
                            <w:rStyle w:val="Emphasis"/>
                            <w:b w:val="0"/>
                            <w:bCs w:val="0"/>
                            <w:color w:val="auto"/>
                            <w:rtl/>
                          </w:rPr>
                          <w:t/>
                        </w:r>
                      </w:p>
                    </w:txbxContent>
                  </v:textbox>
                </v:shape>
                <w10:wrap anchory="page"/>
                <w10:anchorlock/>
              </v:group>
            </w:pict>
          </mc:Fallback>
        </mc:AlternateContent>
      </w:r>
    </w:p>
    <w:p w14:paraId="182B0CBD" w14:textId="7612EAD3" w:rsidR="00106ECA" w:rsidRDefault="000F46ED" w:rsidP="00106ECA">
      <w:pPr>
        <w:pStyle w:val="Heading1"/>
        <w:bidi/>
        <w:rPr>
          <w:rtl/>
        </w:rPr>
      </w:pPr>
      <w:r>
        <w:rPr>
          <w:rFonts w:hint="cs"/>
          <w:rtl/>
        </w:rPr>
        <w:t>برادر گرامی</w:t>
      </w:r>
      <w:r w:rsidR="00205CB5">
        <w:rPr>
          <w:rFonts w:hint="cs"/>
          <w:rtl/>
        </w:rPr>
        <w:t>،</w:t>
      </w:r>
      <w:r>
        <w:rPr>
          <w:rFonts w:hint="cs"/>
          <w:rtl/>
        </w:rPr>
        <w:t xml:space="preserve"> </w:t>
      </w:r>
      <w:r w:rsidR="00A74EA9" w:rsidRPr="0085684E">
        <w:rPr>
          <w:rFonts w:hint="cs"/>
          <w:rtl/>
        </w:rPr>
        <w:t xml:space="preserve">جناب آقای </w:t>
      </w:r>
      <w:r w:rsidR="006C418A" w:rsidRPr="006C418A">
        <w:rPr>
          <w:rtl/>
        </w:rPr>
        <w:t xml:space="preserve">فرهاد نجفی</w:t>
      </w:r>
      <w:proofErr w:type="spellStart"/>
      <w:r w:rsidR="006C418A" w:rsidRPr="006C418A">
        <w:t/>
      </w:r>
      <w:proofErr w:type="spellEnd"/>
      <w:r w:rsidR="006C418A" w:rsidRPr="006C418A">
        <w:rPr>
          <w:rtl/>
        </w:rPr>
        <w:t/>
      </w:r>
      <w:r w:rsidR="00A74EA9" w:rsidRPr="0085684E">
        <w:rPr>
          <w:rFonts w:hint="cs"/>
          <w:rtl/>
        </w:rPr>
        <w:tab/>
      </w:r>
      <w:r w:rsidR="00A74EA9" w:rsidRPr="0085684E">
        <w:rPr>
          <w:rFonts w:hint="cs"/>
          <w:rtl/>
        </w:rPr>
        <w:tab/>
      </w:r>
      <w:r w:rsidR="00A74EA9" w:rsidRPr="0085684E">
        <w:rPr>
          <w:rFonts w:hint="cs"/>
          <w:rtl/>
        </w:rPr>
        <w:tab/>
      </w:r>
    </w:p>
    <w:p w14:paraId="46948068" w14:textId="038F08A1" w:rsidR="00A74EA9" w:rsidRPr="0085684E" w:rsidRDefault="00A74EA9" w:rsidP="00106ECA">
      <w:pPr>
        <w:pStyle w:val="Heading1"/>
        <w:bidi/>
        <w:rPr>
          <w:rtl/>
        </w:rPr>
      </w:pPr>
      <w:r w:rsidRPr="0085684E">
        <w:rPr>
          <w:rFonts w:hint="cs"/>
          <w:rtl/>
        </w:rPr>
        <w:t xml:space="preserve">مدیر محترم شبكه </w:t>
      </w:r>
      <w:r w:rsidR="006C418A" w:rsidRPr="006C418A">
        <w:rPr>
          <w:rtl/>
        </w:rPr>
        <w:t xml:space="preserve">مدیر کل نظارت سیما</w:t>
      </w:r>
      <w:proofErr w:type="spellStart"/>
      <w:r w:rsidR="006C418A" w:rsidRPr="006C418A">
        <w:t/>
      </w:r>
      <w:proofErr w:type="spellEnd"/>
      <w:r w:rsidR="006C418A" w:rsidRPr="006C418A">
        <w:rPr>
          <w:rtl/>
        </w:rPr>
        <w:t/>
      </w:r>
    </w:p>
    <w:p w14:paraId="4A0EF624" w14:textId="77777777" w:rsidR="000973BB" w:rsidRPr="002E173E" w:rsidRDefault="000973BB" w:rsidP="001A5175">
      <w:pPr>
        <w:pStyle w:val="Heading1"/>
        <w:bidi/>
        <w:rPr>
          <w:rtl/>
        </w:rPr>
      </w:pPr>
    </w:p>
    <w:p w14:paraId="3B058D2F" w14:textId="77777777" w:rsidR="000973BB" w:rsidRPr="002E173E" w:rsidRDefault="000973BB" w:rsidP="001A5175">
      <w:pPr>
        <w:pStyle w:val="Heading2"/>
        <w:bidi/>
      </w:pPr>
      <w:r w:rsidRPr="002E173E">
        <w:rPr>
          <w:rFonts w:hint="cs"/>
          <w:rtl/>
        </w:rPr>
        <w:t xml:space="preserve">سلام </w:t>
      </w:r>
      <w:r w:rsidRPr="00F55E12">
        <w:rPr>
          <w:rFonts w:hint="cs"/>
          <w:rtl/>
        </w:rPr>
        <w:t>علیکم</w:t>
      </w:r>
    </w:p>
    <w:p w14:paraId="5F061033" w14:textId="36AE732E" w:rsidR="00F55E12" w:rsidRDefault="000973BB" w:rsidP="001A5175">
      <w:pPr>
        <w:pStyle w:val="Heading1"/>
        <w:bidi/>
        <w:rPr>
          <w:b w:val="0"/>
          <w:bCs w:val="0"/>
          <w:noProof/>
          <w:rtl/>
          <w:lang w:val="fa-IR"/>
        </w:rPr>
      </w:pPr>
      <w:r w:rsidRPr="00393FF3">
        <w:rPr>
          <w:b w:val="0"/>
          <w:bCs w:val="0"/>
          <w:rtl/>
        </w:rPr>
        <w:t xml:space="preserve">با احترام، گزارش </w:t>
      </w:r>
      <w:r w:rsidR="00C35FA7" w:rsidRPr="00C35FA7">
        <w:rPr>
          <w:b w:val="0"/>
          <w:bCs w:val="0"/>
          <w:rtl/>
        </w:rPr>
        <w:t xml:space="preserve">مهم</w:t>
      </w:r>
      <w:proofErr w:type="spellStart"/>
      <w:r w:rsidR="00C35FA7" w:rsidRPr="00C35FA7">
        <w:rPr>
          <w:b w:val="0"/>
          <w:bCs w:val="0"/>
        </w:rPr>
        <w:t/>
      </w:r>
      <w:proofErr w:type="spellEnd"/>
      <w:r w:rsidR="00C35FA7" w:rsidRPr="00C35FA7">
        <w:rPr>
          <w:b w:val="0"/>
          <w:bCs w:val="0"/>
          <w:rtl/>
        </w:rPr>
        <w:t/>
      </w:r>
      <w:r w:rsidRPr="00393FF3">
        <w:rPr>
          <w:rFonts w:hint="cs"/>
          <w:b w:val="0"/>
          <w:bCs w:val="0"/>
          <w:rtl/>
        </w:rPr>
        <w:t xml:space="preserve"> </w:t>
      </w:r>
      <w:r w:rsidRPr="00393FF3">
        <w:rPr>
          <w:b w:val="0"/>
          <w:bCs w:val="0"/>
          <w:rtl/>
        </w:rPr>
        <w:t>«</w:t>
      </w:r>
      <w:r w:rsidRPr="00393FF3">
        <w:rPr>
          <w:rtl/>
        </w:rPr>
        <w:t>نظارت</w:t>
      </w:r>
      <w:r w:rsidRPr="00393FF3">
        <w:rPr>
          <w:rFonts w:hint="cs"/>
          <w:rtl/>
        </w:rPr>
        <w:t>ی</w:t>
      </w:r>
      <w:r w:rsidRPr="00393FF3">
        <w:rPr>
          <w:b w:val="0"/>
          <w:bCs w:val="0"/>
          <w:rtl/>
        </w:rPr>
        <w:t xml:space="preserve">» </w:t>
      </w:r>
      <w:r w:rsidR="00796AC5">
        <w:rPr>
          <w:b w:val="0"/>
          <w:bCs w:val="0"/>
          <w:rtl/>
        </w:rPr>
        <w:t>که حاصل بازبینی برنامه</w:t>
      </w:r>
      <w:r w:rsidR="00796AC5">
        <w:rPr>
          <w:rFonts w:hint="cs"/>
          <w:b w:val="0"/>
          <w:bCs w:val="0"/>
          <w:rtl/>
        </w:rPr>
        <w:t xml:space="preserve"> </w:t>
      </w:r>
      <w:r w:rsidR="00796AC5" w:rsidRPr="00796AC5">
        <w:rPr>
          <w:rFonts w:hint="cs"/>
          <w:rtl/>
        </w:rPr>
        <w:t>«</w:t>
      </w:r>
      <w:r w:rsidR="00626287" w:rsidRPr="00626287">
        <w:rPr>
          <w:rtl/>
        </w:rPr>
        <w:t xml:space="preserve">سلام صبح بخیر</w:t>
      </w:r>
      <w:proofErr w:type="spellStart"/>
      <w:r w:rsidR="00626287" w:rsidRPr="00626287">
        <w:t/>
      </w:r>
      <w:proofErr w:type="spellEnd"/>
      <w:r w:rsidR="00626287" w:rsidRPr="00626287">
        <w:rPr>
          <w:rtl/>
        </w:rPr>
        <w:t/>
      </w:r>
      <w:r w:rsidR="00796AC5" w:rsidRPr="00796AC5">
        <w:rPr>
          <w:rFonts w:hint="cs"/>
          <w:rtl/>
        </w:rPr>
        <w:t>»</w:t>
      </w:r>
      <w:r w:rsidRPr="00393FF3">
        <w:rPr>
          <w:b w:val="0"/>
          <w:bCs w:val="0"/>
          <w:rtl/>
        </w:rPr>
        <w:t xml:space="preserve"> آن شبکه است، برای استحضار تقدیم می‌شود</w:t>
      </w:r>
      <w:r w:rsidR="00D02042" w:rsidRPr="00393FF3">
        <w:rPr>
          <w:rFonts w:hint="cs"/>
          <w:b w:val="0"/>
          <w:bCs w:val="0"/>
          <w:rtl/>
        </w:rPr>
        <w:t>.</w:t>
      </w:r>
      <w:r w:rsidRPr="00393FF3">
        <w:rPr>
          <w:rFonts w:hint="cs"/>
          <w:b w:val="0"/>
          <w:bCs w:val="0"/>
          <w:noProof/>
          <w:rtl/>
          <w:lang w:val="fa-IR"/>
        </w:rPr>
        <w:t xml:space="preserve"> </w:t>
      </w:r>
    </w:p>
    <w:p w14:paraId="06A8635A" w14:textId="77777777" w:rsidR="00794E3E" w:rsidRPr="0036185D" w:rsidRDefault="00E45876" w:rsidP="001A5175">
      <w:pPr>
        <w:pStyle w:val="Heading3"/>
        <w:bidi/>
        <w:ind w:left="567" w:hanging="340"/>
      </w:pPr>
      <w:r w:rsidRPr="0036185D">
        <w:rPr>
          <w:rFonts w:hint="cs"/>
          <w:rtl/>
        </w:rPr>
        <w:t>روایت مسئله</w:t>
      </w:r>
    </w:p>
    <w:p w14:paraId="1FC21720" w14:textId="620A7769" w:rsidR="00426632" w:rsidRPr="00426632" w:rsidRDefault="00426632" w:rsidP="00426632">
      <w:pPr>
        <w:pStyle w:val="Heading1"/>
        <w:bidi/>
        <w:rPr>
          <w:b w:val="0"/>
          <w:bCs w:val="0"/>
        </w:rPr>
      </w:pPr>
      <w:r w:rsidRPr="00426632">
        <w:rPr>
          <w:b w:val="0"/>
          <w:bCs w:val="0"/>
          <w:rtl/>
        </w:rPr>
        <w:t xml:space="preserve">به گزارش خبرنگار سینمایی خبرگزاری فارس، هزینه بالای تولید فیلم در شرایط فعلی اقتصاد و فیلم‌سوزی سینما در سال‌های کرونا باعث شکست گیشه و هزاران میلیارد ضرر اهالی سینما شده بود. در حالی که این ورشکستگی گیشه هنر هفتم یکی از پیش‌بینی‌هایی بود که توسط اهالی سینما انجام می‌شد و وزیر ارشاد خبر از گیشه هزار میلیاردی سینمام تا پایان سال را داده بود،‌ مدیرعامل مؤسسه سینماشهر هاشم میرزاخانی گفت که « فروش سینما از ابتدای فروردین سال 1402 تا 24 دی به بیش از هزار میلیارد تومان رسید.» میزان این فروش بیش از فروش سینما در 3 سال گذشته بوده است.</w:t>
      </w:r>
      <w:proofErr w:type="spellStart"/>
      <w:r w:rsidRPr="00426632">
        <w:rPr>
          <w:b w:val="0"/>
          <w:bCs w:val="0"/>
        </w:rPr>
        <w:t/>
      </w:r>
      <w:proofErr w:type="spellEnd"/>
      <w:r w:rsidRPr="00426632">
        <w:rPr>
          <w:b w:val="0"/>
          <w:bCs w:val="0"/>
          <w:rtl/>
        </w:rPr>
        <w:t/>
      </w:r>
    </w:p>
    <w:p w14:paraId="3CFB4C11" w14:textId="1BB8E8A7" w:rsidR="00561B6C" w:rsidRPr="00545F9D" w:rsidRDefault="00561B6C" w:rsidP="00426632">
      <w:pPr>
        <w:pStyle w:val="Heading3"/>
        <w:bidi/>
        <w:ind w:left="567" w:hanging="340"/>
        <w:rPr>
          <w:rtl/>
        </w:rPr>
      </w:pPr>
      <w:r w:rsidRPr="002A2BED">
        <w:rPr>
          <w:rFonts w:hint="cs"/>
          <w:rtl/>
        </w:rPr>
        <w:t>ملاحظه</w:t>
      </w:r>
      <w:r w:rsidRPr="00545F9D">
        <w:rPr>
          <w:rFonts w:hint="cs"/>
          <w:rtl/>
        </w:rPr>
        <w:t xml:space="preserve"> نظارتی </w:t>
      </w:r>
    </w:p>
    <w:p w14:paraId="705C5E4F" w14:textId="511C1339" w:rsidR="00426632" w:rsidRPr="00426632" w:rsidRDefault="00426632" w:rsidP="00426632">
      <w:pPr>
        <w:pStyle w:val="Heading1"/>
        <w:bidi/>
        <w:rPr>
          <w:b w:val="0"/>
          <w:bCs w:val="0"/>
        </w:rPr>
      </w:pPr>
      <w:r w:rsidRPr="00426632">
        <w:rPr>
          <w:b w:val="0"/>
          <w:bCs w:val="0"/>
          <w:rtl/>
        </w:rPr>
        <w:t xml:space="preserve">سال گذشته فروش سینمای ایران با وجود 50 فیلم اکران شده به 440 میلیارد تومان رسیده بود و سال قبل از آن نیز گیشه سینمای سال 1400 با اکران 44 فیلم تنها 158 میلیارد فروش داشت. در سینمای 1402 ایران تاکنون بیش از 23 میلیون و 472 هزار نفر در 650 هزار سئانس به تماشای فیلم‌ها در سینماها پرداخته‌اند. فروش فیلم‌های اکران شده در سال 1402 بیش از 955 میلیارد تومان با بیش از 22 میلیون و 551 هزار مخاطب بوده است. همچنین در آمار ارائه شده، فروش فیلم‌های سینمایی مانند «ملاقات خصوصی»، «بخارست»، «خط استوا» و... که در سال گذشته اکران شدند و اکران آن تا امسال ادامه داشت نیز محاسبه شده است که بیش از 33 میلیارد تومان مربوط به این فیلم‌ها هستند. همچنین میانگین قیمت بلیت نیز در سال 1402 حدود 42 هزار تومان به ازای هر نفر است.</w:t>
      </w:r>
      <w:r w:rsidRPr="00426632">
        <w:rPr>
          <w:b w:val="0"/>
          <w:bCs w:val="0"/>
        </w:rPr>
        <w:t/>
      </w:r>
      <w:r w:rsidRPr="00426632">
        <w:rPr>
          <w:b w:val="0"/>
          <w:bCs w:val="0"/>
          <w:rtl/>
        </w:rPr>
        <w:t/>
      </w:r>
    </w:p>
    <w:p w14:paraId="51EFAAC2" w14:textId="73FDF2E6" w:rsidR="002A1E9D" w:rsidRPr="0036185D" w:rsidRDefault="002A1E9D" w:rsidP="00426632">
      <w:pPr>
        <w:pStyle w:val="Heading3"/>
        <w:bidi/>
        <w:ind w:left="567" w:hanging="340"/>
      </w:pPr>
      <w:r w:rsidRPr="0036185D">
        <w:rPr>
          <w:rFonts w:hint="cs"/>
          <w:rtl/>
        </w:rPr>
        <w:t>روایت مسئله</w:t>
      </w:r>
    </w:p>
    <w:p w14:paraId="108AE5B8" w14:textId="78D77529" w:rsidR="000A3323" w:rsidRPr="000A3323" w:rsidRDefault="000A3323" w:rsidP="000A3323">
      <w:pPr>
        <w:pStyle w:val="Heading1"/>
        <w:bidi/>
        <w:rPr>
          <w:b w:val="0"/>
          <w:bCs w:val="0"/>
        </w:rPr>
      </w:pPr>
      <w:r w:rsidRPr="00426632">
        <w:rPr>
          <w:b w:val="0"/>
          <w:bCs w:val="0"/>
          <w:rtl/>
        </w:rPr>
        <w:t xml:space="preserve">به گزارش خبرنگار سینمایی خبرگزاری فارس، هزینه بالای تولید فیلم در شرایط فعلی اقتصاد و فیلم‌سوزی سینما در سال‌های کرونا باعث شکست گیشه و هزاران میلیارد ضرر اهالی سینما شده بود. در حالی که این ورشکستگی گیشه هنر هفتم یکی از پیش‌بینی‌هایی بود که توسط اهالی سینما انجام می‌شد و وزیر ارشاد خبر از گیشه هزار میلیاردی سینمام تا پایان سال را داده بود،‌ مدیرعامل مؤسسه سینماشهر هاشم میرزاخانی گفت که « فروش سینما از ابتدای فروردین سال 1402 تا 24 دی به بیش از هزار میلیارد تومان رسید.» میزان این فروش بیش از فروش سینما در 3 سال گذشته بوده است.</w:t>
      </w:r>
      <w:proofErr w:type="spellStart"/>
      <w:r w:rsidRPr="00426632">
        <w:rPr>
          <w:b w:val="0"/>
          <w:bCs w:val="0"/>
        </w:rPr>
        <w:t/>
      </w:r>
      <w:proofErr w:type="spellEnd"/>
      <w:r w:rsidRPr="00426632">
        <w:rPr>
          <w:b w:val="0"/>
          <w:bCs w:val="0"/>
          <w:rtl/>
        </w:rPr>
        <w:t/>
      </w:r>
    </w:p>
    <w:p w14:paraId="4F773AAC" w14:textId="69417DFB" w:rsidR="002A1E9D" w:rsidRPr="00545F9D" w:rsidRDefault="002A1E9D" w:rsidP="000A3323">
      <w:pPr>
        <w:pStyle w:val="Heading3"/>
        <w:bidi/>
        <w:ind w:left="567" w:hanging="340"/>
        <w:rPr>
          <w:rtl/>
        </w:rPr>
      </w:pPr>
      <w:r w:rsidRPr="002A2BED">
        <w:rPr>
          <w:rFonts w:hint="cs"/>
          <w:rtl/>
        </w:rPr>
        <w:t>ملاحظه</w:t>
      </w:r>
      <w:r w:rsidRPr="00545F9D">
        <w:rPr>
          <w:rFonts w:hint="cs"/>
          <w:rtl/>
        </w:rPr>
        <w:t xml:space="preserve"> نظارتی </w:t>
      </w:r>
    </w:p>
    <w:p w14:paraId="03C75903" w14:textId="77777777" w:rsidR="000A3323" w:rsidRPr="00426632" w:rsidRDefault="000A3323" w:rsidP="000A3323">
      <w:pPr>
        <w:pStyle w:val="Heading1"/>
        <w:bidi/>
        <w:rPr>
          <w:b w:val="0"/>
          <w:bCs w:val="0"/>
        </w:rPr>
      </w:pPr>
      <w:r w:rsidRPr="00426632">
        <w:rPr>
          <w:b w:val="0"/>
          <w:bCs w:val="0"/>
          <w:rtl/>
        </w:rPr>
        <w:t xml:space="preserve">سال گذشته فروش سینمای ایران با وجود 50 فیلم اکران شده به 440 میلیارد تومان رسیده بود و سال قبل از آن نیز گیشه سینمای سال 1400 با اکران 44 فیلم تنها 158 میلیارد فروش داشت. در سینمای 1402 ایران تاکنون بیش از 23 میلیون و 472 هزار نفر در 650 هزار سئانس به تماشای فیلم‌ها در سینماها پرداخته‌اند. فروش فیلم‌های اکران شده در سال 1402 بیش از 955 میلیارد تومان با بیش از 22 میلیون و 551 هزار مخاطب بوده است. همچنین در آمار ارائه شده، فروش فیلم‌های سینمایی مانند «ملاقات خصوصی»، «بخارست»، «خط استوا» و... که در سال گذشته اکران شدند و اکران آن تا امسال ادامه داشت نیز محاسبه شده است که بیش از 33 میلیارد تومان مربوط به این فیلم‌ها هستند. همچنین میانگین قیمت بلیت نیز در سال 1402 حدود 42 هزار تومان به ازای هر نفر است.</w:t>
      </w:r>
      <w:r w:rsidRPr="00426632">
        <w:rPr>
          <w:b w:val="0"/>
          <w:bCs w:val="0"/>
        </w:rPr>
        <w:t/>
      </w:r>
      <w:r w:rsidRPr="00426632">
        <w:rPr>
          <w:b w:val="0"/>
          <w:bCs w:val="0"/>
          <w:rtl/>
        </w:rPr>
        <w:t/>
      </w:r>
    </w:p>
    <w:p w14:paraId="664F94CD" w14:textId="77777777" w:rsidR="002A1E9D" w:rsidRDefault="002A1E9D" w:rsidP="000A3323">
      <w:pPr>
        <w:pStyle w:val="Heading1"/>
        <w:bidi/>
        <w:ind w:left="0"/>
      </w:pPr>
    </w:p>
    <w:p w14:paraId="45024A51" w14:textId="77777777" w:rsidR="000A3323" w:rsidRPr="000A3323" w:rsidRDefault="000A3323" w:rsidP="000A3323">
      <w:pPr>
        <w:bidi/>
        <w:rPr>
          <w:rtl/>
        </w:rPr>
      </w:pPr>
    </w:p>
    <w:p w14:paraId="160C7795" w14:textId="77777777" w:rsidR="0097462A" w:rsidRPr="009E405D" w:rsidRDefault="0097462A" w:rsidP="001A5175">
      <w:pPr>
        <w:pStyle w:val="Subtitle"/>
        <w:bidi/>
      </w:pPr>
      <w:r w:rsidRPr="009E405D">
        <w:rPr>
          <w:rtl/>
        </w:rPr>
        <w:t>س</w:t>
      </w:r>
      <w:r>
        <w:rPr>
          <w:rtl/>
        </w:rPr>
        <w:t>ی</w:t>
      </w:r>
      <w:r w:rsidRPr="009E405D">
        <w:rPr>
          <w:rtl/>
        </w:rPr>
        <w:t xml:space="preserve">د محمد </w:t>
      </w:r>
      <w:r w:rsidRPr="00642D45">
        <w:rPr>
          <w:rtl/>
        </w:rPr>
        <w:t>تراهی</w:t>
      </w:r>
    </w:p>
    <w:p w14:paraId="77545350" w14:textId="77777777" w:rsidR="0097462A" w:rsidRPr="009E405D" w:rsidRDefault="0097462A" w:rsidP="001A5175">
      <w:pPr>
        <w:pStyle w:val="Subtitle"/>
        <w:bidi/>
        <w:rPr>
          <w:rtl/>
        </w:rPr>
      </w:pPr>
      <w:r w:rsidRPr="009E405D">
        <w:rPr>
          <w:rtl/>
        </w:rPr>
        <w:t>مد</w:t>
      </w:r>
      <w:r>
        <w:rPr>
          <w:rtl/>
        </w:rPr>
        <w:t>ی</w:t>
      </w:r>
      <w:r w:rsidRPr="009E405D">
        <w:rPr>
          <w:rtl/>
        </w:rPr>
        <w:t>ر</w:t>
      </w:r>
      <w:r>
        <w:rPr>
          <w:rtl/>
        </w:rPr>
        <w:t>ک</w:t>
      </w:r>
      <w:r w:rsidRPr="009E405D">
        <w:rPr>
          <w:rtl/>
        </w:rPr>
        <w:t>ل نظارت و ارز</w:t>
      </w:r>
      <w:r>
        <w:rPr>
          <w:rtl/>
        </w:rPr>
        <w:t>ی</w:t>
      </w:r>
      <w:r w:rsidRPr="009E405D">
        <w:rPr>
          <w:rtl/>
        </w:rPr>
        <w:t>اب</w:t>
      </w:r>
      <w:r>
        <w:rPr>
          <w:rtl/>
        </w:rPr>
        <w:t>ی</w:t>
      </w:r>
      <w:r w:rsidRPr="009E405D">
        <w:rPr>
          <w:rtl/>
        </w:rPr>
        <w:t xml:space="preserve"> برنامه‌ها</w:t>
      </w:r>
      <w:r>
        <w:rPr>
          <w:rtl/>
        </w:rPr>
        <w:t>ی</w:t>
      </w:r>
      <w:r w:rsidRPr="009E405D">
        <w:rPr>
          <w:rtl/>
        </w:rPr>
        <w:t xml:space="preserve"> س</w:t>
      </w:r>
      <w:r>
        <w:rPr>
          <w:rtl/>
        </w:rPr>
        <w:t>ی</w:t>
      </w:r>
      <w:r w:rsidRPr="009E405D">
        <w:rPr>
          <w:rtl/>
        </w:rPr>
        <w:t>ما</w:t>
      </w:r>
    </w:p>
    <w:p w14:paraId="790D0923" w14:textId="77777777" w:rsidR="0097462A" w:rsidRPr="00443C19" w:rsidRDefault="0097462A" w:rsidP="001A5175">
      <w:pPr>
        <w:pStyle w:val="Quote"/>
        <w:bidi/>
        <w:rPr>
          <w:rStyle w:val="SubtleEmphasis"/>
          <w:rtl/>
        </w:rPr>
      </w:pPr>
      <w:r w:rsidRPr="00443C19">
        <w:rPr>
          <w:rStyle w:val="SubtleEmphasis"/>
          <w:rtl/>
        </w:rPr>
        <w:t>رونو</w:t>
      </w:r>
      <w:r w:rsidRPr="00443C19">
        <w:rPr>
          <w:rStyle w:val="SubtleEmphasis"/>
          <w:rFonts w:hint="cs"/>
          <w:rtl/>
        </w:rPr>
        <w:t>شت:</w:t>
      </w:r>
    </w:p>
    <w:p w14:paraId="04248545" w14:textId="77777777" w:rsidR="0097462A" w:rsidRPr="00443C19" w:rsidRDefault="0097462A" w:rsidP="001A5175">
      <w:pPr>
        <w:pStyle w:val="Quote"/>
        <w:bidi/>
        <w:rPr>
          <w:rStyle w:val="SubtleEmphasis"/>
        </w:rPr>
      </w:pPr>
      <w:r w:rsidRPr="00443C19">
        <w:rPr>
          <w:rStyle w:val="SubtleEmphasis"/>
          <w:rFonts w:hint="cs"/>
          <w:rtl/>
        </w:rPr>
        <w:t xml:space="preserve">برادر گرامي جناب آقاي </w:t>
      </w:r>
      <w:r>
        <w:rPr>
          <w:rStyle w:val="SubtleEmphasis"/>
          <w:rFonts w:hint="cs"/>
          <w:rtl/>
        </w:rPr>
        <w:t>برمهانی</w:t>
      </w:r>
      <w:r w:rsidRPr="00443C19">
        <w:rPr>
          <w:rStyle w:val="SubtleEmphasis"/>
          <w:rFonts w:hint="cs"/>
          <w:rtl/>
        </w:rPr>
        <w:t xml:space="preserve">، معاون محترم سيما، براي استحضار </w:t>
      </w:r>
    </w:p>
    <w:p w14:paraId="08195DCB" w14:textId="77777777" w:rsidR="0097462A" w:rsidRPr="00443C19" w:rsidRDefault="00A9711F" w:rsidP="001A5175">
      <w:pPr>
        <w:pStyle w:val="Quote"/>
        <w:bidi/>
        <w:rPr>
          <w:rStyle w:val="SubtleEmphasis"/>
          <w:highlight w:val="yellow"/>
          <w:rtl/>
        </w:rPr>
      </w:pPr>
      <w:r>
        <w:rPr>
          <w:rStyle w:val="SubtleEmphasis"/>
          <w:rFonts w:hint="cs"/>
          <w:highlight w:val="yellow"/>
          <w:rtl/>
        </w:rPr>
        <w:t xml:space="preserve">برادر گرامی </w:t>
      </w:r>
      <w:r w:rsidR="0097462A" w:rsidRPr="00443C19">
        <w:rPr>
          <w:rStyle w:val="SubtleEmphasis"/>
          <w:highlight w:val="yellow"/>
          <w:rtl/>
        </w:rPr>
        <w:t xml:space="preserve">جناب آقاي </w:t>
      </w:r>
      <w:r w:rsidR="000C6C60">
        <w:rPr>
          <w:rStyle w:val="SubtleEmphasis"/>
          <w:rFonts w:hint="cs"/>
          <w:highlight w:val="yellow"/>
          <w:rtl/>
        </w:rPr>
        <w:t>نقویان</w:t>
      </w:r>
      <w:r w:rsidR="0097462A" w:rsidRPr="00443C19">
        <w:rPr>
          <w:rStyle w:val="SubtleEmphasis"/>
          <w:highlight w:val="yellow"/>
          <w:rtl/>
        </w:rPr>
        <w:t xml:space="preserve">، </w:t>
      </w:r>
      <w:r w:rsidR="0097462A" w:rsidRPr="00443C19">
        <w:rPr>
          <w:rStyle w:val="SubtleEmphasis"/>
          <w:rFonts w:hint="cs"/>
          <w:highlight w:val="yellow"/>
          <w:rtl/>
        </w:rPr>
        <w:t xml:space="preserve">رئیس </w:t>
      </w:r>
      <w:r w:rsidR="0097462A" w:rsidRPr="00443C19">
        <w:rPr>
          <w:rStyle w:val="SubtleEmphasis"/>
          <w:highlight w:val="yellow"/>
          <w:rtl/>
        </w:rPr>
        <w:t xml:space="preserve">محترم </w:t>
      </w:r>
      <w:r w:rsidR="0097462A" w:rsidRPr="00443C19">
        <w:rPr>
          <w:rStyle w:val="SubtleEmphasis"/>
          <w:rFonts w:hint="cs"/>
          <w:highlight w:val="yellow"/>
          <w:rtl/>
        </w:rPr>
        <w:t>مرکز سیما فیلم</w:t>
      </w:r>
      <w:r w:rsidR="0097462A" w:rsidRPr="00443C19">
        <w:rPr>
          <w:rStyle w:val="SubtleEmphasis"/>
          <w:highlight w:val="yellow"/>
          <w:rtl/>
        </w:rPr>
        <w:t xml:space="preserve">، براي استحضار </w:t>
      </w:r>
    </w:p>
    <w:p w14:paraId="502FF14A" w14:textId="77777777" w:rsidR="0097462A" w:rsidRPr="00443C19" w:rsidRDefault="00A9711F" w:rsidP="001A5175">
      <w:pPr>
        <w:pStyle w:val="Quote"/>
        <w:bidi/>
        <w:rPr>
          <w:rStyle w:val="SubtleEmphasis"/>
          <w:rtl/>
        </w:rPr>
      </w:pPr>
      <w:r>
        <w:rPr>
          <w:rStyle w:val="SubtleEmphasis"/>
          <w:rFonts w:hint="cs"/>
          <w:rtl/>
        </w:rPr>
        <w:t xml:space="preserve">برادر گرامی </w:t>
      </w:r>
      <w:r w:rsidR="0097462A" w:rsidRPr="00443C19">
        <w:rPr>
          <w:rStyle w:val="SubtleEmphasis"/>
          <w:rtl/>
        </w:rPr>
        <w:t>جناب آقای دکتر شر</w:t>
      </w:r>
      <w:r w:rsidR="0097462A" w:rsidRPr="00443C19">
        <w:rPr>
          <w:rStyle w:val="SubtleEmphasis"/>
          <w:rFonts w:hint="cs"/>
          <w:rtl/>
        </w:rPr>
        <w:t>ی</w:t>
      </w:r>
      <w:r w:rsidR="0097462A" w:rsidRPr="00443C19">
        <w:rPr>
          <w:rStyle w:val="SubtleEmphasis"/>
          <w:rFonts w:hint="eastAsia"/>
          <w:rtl/>
        </w:rPr>
        <w:t>ف</w:t>
      </w:r>
      <w:r w:rsidR="0097462A" w:rsidRPr="00443C19">
        <w:rPr>
          <w:rStyle w:val="SubtleEmphasis"/>
          <w:rFonts w:hint="cs"/>
          <w:rtl/>
        </w:rPr>
        <w:t>ی</w:t>
      </w:r>
      <w:r w:rsidR="0097462A" w:rsidRPr="00443C19">
        <w:rPr>
          <w:rStyle w:val="SubtleEmphasis"/>
          <w:rFonts w:hint="eastAsia"/>
          <w:rtl/>
        </w:rPr>
        <w:t>،</w:t>
      </w:r>
      <w:r w:rsidR="0097462A" w:rsidRPr="00443C19">
        <w:rPr>
          <w:rStyle w:val="SubtleEmphasis"/>
          <w:rtl/>
        </w:rPr>
        <w:t xml:space="preserve"> رئیس محترم مرکز نظارت و ارزیابی، برای استحضار</w:t>
      </w:r>
    </w:p>
    <w:p w14:paraId="5A4874BB" w14:textId="77777777" w:rsidR="0097462A" w:rsidRPr="00443C19" w:rsidRDefault="0097462A" w:rsidP="001A5175">
      <w:pPr>
        <w:pStyle w:val="Quote"/>
        <w:bidi/>
        <w:rPr>
          <w:rStyle w:val="SubtleEmphasis"/>
          <w:rtl/>
        </w:rPr>
      </w:pPr>
      <w:r w:rsidRPr="00443C19">
        <w:rPr>
          <w:rStyle w:val="SubtleEmphasis"/>
          <w:rtl/>
        </w:rPr>
        <w:t xml:space="preserve">اقدام‌کننده: </w:t>
      </w:r>
      <w:r w:rsidRPr="00443C19">
        <w:rPr>
          <w:rStyle w:val="SubtleEmphasis"/>
          <w:rFonts w:hint="cs"/>
          <w:rtl/>
        </w:rPr>
        <w:t>.....</w:t>
      </w:r>
    </w:p>
    <w:p w14:paraId="28B30366" w14:textId="77777777" w:rsidR="00360A07" w:rsidRPr="00F365FC" w:rsidRDefault="00360A07" w:rsidP="001A5175">
      <w:pPr>
        <w:pStyle w:val="Subtitle"/>
        <w:bidi/>
        <w:rPr>
          <w:rStyle w:val="SubtleEmphasis"/>
          <w:sz w:val="18"/>
          <w:szCs w:val="24"/>
        </w:rPr>
      </w:pPr>
    </w:p>
    <w:sectPr w:rsidR="00360A07" w:rsidRPr="00F365FC" w:rsidSect="007B788C">
      <w:headerReference w:type="default" r:id="rId8"/>
      <w:footerReference w:type="default" r:id="rId9"/>
      <w:headerReference w:type="first" r:id="rId10"/>
      <w:footerReference w:type="first" r:id="rId11"/>
      <w:pgSz w:w="11906" w:h="16838" w:code="9"/>
      <w:pgMar w:top="1871" w:right="2125" w:bottom="1440" w:left="709" w:header="720" w:footer="720" w:gutter="0"/>
      <w:pgNumType w:fmt="numberInDash"/>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CB4BA" w14:textId="77777777" w:rsidR="007B788C" w:rsidRDefault="007B788C" w:rsidP="00642D45">
      <w:r>
        <w:separator/>
      </w:r>
    </w:p>
  </w:endnote>
  <w:endnote w:type="continuationSeparator" w:id="0">
    <w:p w14:paraId="7081BA82" w14:textId="77777777" w:rsidR="007B788C" w:rsidRDefault="007B788C" w:rsidP="00642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B387795-CAE5-4309-AAE3-85677EBEF28D}"/>
    <w:embedBold r:id="rId2" w:fontKey="{70DB2169-F12B-4B98-8991-D60893EB86A4}"/>
    <w:embedItalic r:id="rId3" w:fontKey="{821D8A0E-8D41-49EC-A6AD-654A1486D7D3}"/>
  </w:font>
  <w:font w:name="B Lotus">
    <w:altName w:val="Arial"/>
    <w:charset w:val="B2"/>
    <w:family w:val="auto"/>
    <w:pitch w:val="variable"/>
    <w:sig w:usb0="00002001" w:usb1="80000000" w:usb2="00000008" w:usb3="00000000" w:csb0="00000040" w:csb1="00000000"/>
    <w:embedRegular r:id="rId4" w:fontKey="{1128390F-16C8-4B81-BA50-CB48A4C02AFD}"/>
    <w:embedBold r:id="rId5" w:fontKey="{7A3AD307-461A-41BA-8439-127106B6A76A}"/>
    <w:embedItalic r:id="rId6" w:fontKey="{22F5F7B0-F356-47DD-8FB9-F20C9E8A03F9}"/>
  </w:font>
  <w:font w:name="IranNastaliq">
    <w:charset w:val="00"/>
    <w:family w:val="auto"/>
    <w:pitch w:val="variable"/>
    <w:sig w:usb0="A1002AEF" w:usb1="D000604A" w:usb2="00000008" w:usb3="00000000" w:csb0="000101FF" w:csb1="00000000"/>
    <w:embedRegular r:id="rId7" w:fontKey="{A9095EFF-5AB5-430A-87AB-2AA1EC90D246}"/>
    <w:embedBold r:id="rId8" w:fontKey="{3610748E-91EA-422C-B582-22264E06F2EA}"/>
  </w:font>
  <w:font w:name="B Nazanin">
    <w:altName w:val="Arial"/>
    <w:charset w:val="B2"/>
    <w:family w:val="auto"/>
    <w:pitch w:val="variable"/>
    <w:sig w:usb0="00002001" w:usb1="80000000" w:usb2="00000008" w:usb3="00000000" w:csb0="00000040" w:csb1="00000000"/>
    <w:embedRegular r:id="rId9" w:fontKey="{BB6ABB24-B310-43C9-B77C-AB8FA77B558B}"/>
    <w:embedBold r:id="rId10" w:fontKey="{F4BAD305-7632-49A4-BF73-E141FA980DF9}"/>
  </w:font>
  <w:font w:name="Lotus">
    <w:altName w:val="Arial"/>
    <w:charset w:val="B2"/>
    <w:family w:val="auto"/>
    <w:pitch w:val="variable"/>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1" w:fontKey="{2DAE4639-1E08-4288-BA2D-9D0E72A75E59}"/>
  </w:font>
  <w:font w:name="Sakkal Majalla">
    <w:altName w:val="Times New Roman"/>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D1A7D" w14:textId="77777777" w:rsidR="00263436" w:rsidRDefault="00263436" w:rsidP="00642D45">
    <w:pPr>
      <w:pStyle w:val="Footer"/>
    </w:pPr>
    <w:r w:rsidRPr="00401517">
      <w:rPr>
        <w:noProof/>
        <w:rtl/>
      </w:rPr>
      <mc:AlternateContent>
        <mc:Choice Requires="wps">
          <w:drawing>
            <wp:anchor distT="0" distB="0" distL="114300" distR="114300" simplePos="0" relativeHeight="251643904" behindDoc="0" locked="0" layoutInCell="1" allowOverlap="1" wp14:anchorId="6492E94B" wp14:editId="730CDA0E">
              <wp:simplePos x="0" y="0"/>
              <wp:positionH relativeFrom="page">
                <wp:posOffset>2076450</wp:posOffset>
              </wp:positionH>
              <wp:positionV relativeFrom="paragraph">
                <wp:posOffset>-260985</wp:posOffset>
              </wp:positionV>
              <wp:extent cx="5506085" cy="0"/>
              <wp:effectExtent l="0" t="0" r="0" b="0"/>
              <wp:wrapNone/>
              <wp:docPr id="65" name="Straight Connector 65"/>
              <wp:cNvGraphicFramePr/>
              <a:graphic xmlns:a="http://schemas.openxmlformats.org/drawingml/2006/main">
                <a:graphicData uri="http://schemas.microsoft.com/office/word/2010/wordprocessingShape">
                  <wps:wsp>
                    <wps:cNvCnPr/>
                    <wps:spPr>
                      <a:xfrm flipV="1">
                        <a:off x="0" y="0"/>
                        <a:ext cx="5506085"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2443D" id="Straight Connector 65" o:spid="_x0000_s1026" style="position:absolute;flip:y;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3.5pt,-20.55pt" to="597.0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" strokecolor="#c00000" strokeweight="2pt">
              <w10:wrap anchorx="page"/>
            </v:line>
          </w:pict>
        </mc:Fallback>
      </mc:AlternateContent>
    </w:r>
    <w:r w:rsidRPr="001B2901">
      <w:rPr>
        <w:noProof/>
        <w:rtl/>
      </w:rPr>
      <mc:AlternateContent>
        <mc:Choice Requires="wps">
          <w:drawing>
            <wp:anchor distT="45720" distB="45720" distL="114300" distR="114300" simplePos="0" relativeHeight="251667456" behindDoc="0" locked="0" layoutInCell="1" allowOverlap="1" wp14:anchorId="4F1635EF" wp14:editId="221FEC91">
              <wp:simplePos x="0" y="0"/>
              <wp:positionH relativeFrom="page">
                <wp:posOffset>1860550</wp:posOffset>
              </wp:positionH>
              <wp:positionV relativeFrom="paragraph">
                <wp:posOffset>-222885</wp:posOffset>
              </wp:positionV>
              <wp:extent cx="5452110" cy="1404620"/>
              <wp:effectExtent l="0" t="0" r="0" b="6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1404620"/>
                      </a:xfrm>
                      <a:prstGeom prst="rect">
                        <a:avLst/>
                      </a:prstGeom>
                      <a:noFill/>
                      <a:ln w="9525">
                        <a:noFill/>
                        <a:miter lim="800000"/>
                        <a:headEnd/>
                        <a:tailEnd/>
                      </a:ln>
                    </wps:spPr>
                    <wps:txbx>
                      <w:txbxContent>
                        <w:p w14:paraId="0C0F971B" w14:textId="77777777" w:rsidR="00263436" w:rsidRPr="00577E2B" w:rsidRDefault="00263436" w:rsidP="000670B3">
                          <w:pPr>
                            <w:bidi/>
                            <w:rPr>
                              <w:rFonts w:cs="B Nazanin"/>
                              <w:sz w:val="20"/>
                              <w:szCs w:val="20"/>
                              <w:rtl/>
                            </w:rPr>
                          </w:pPr>
                          <w:r w:rsidRPr="008650E6">
                            <w:rPr>
                              <w:rFonts w:cs="B Nazanin" w:hint="cs"/>
                              <w:b/>
                              <w:bCs/>
                              <w:sz w:val="20"/>
                              <w:szCs w:val="20"/>
                              <w:rtl/>
                            </w:rPr>
                            <w:t>مرکز نظارت و ارزیابی صداوسیما:</w:t>
                          </w:r>
                          <w:r w:rsidRPr="00577E2B">
                            <w:rPr>
                              <w:rFonts w:cs="B Nazanin" w:hint="cs"/>
                              <w:sz w:val="20"/>
                              <w:szCs w:val="20"/>
                              <w:rtl/>
                            </w:rPr>
                            <w:t xml:space="preserve"> تهران -‌ خیابان شهید بهشتی -‌‌ بین خیابان شهید احمد قصیر و شهید خالد اسلامبولی -‌ پلاک 285</w:t>
                          </w:r>
                        </w:p>
                        <w:p w14:paraId="4D24999C" w14:textId="77777777" w:rsidR="00263436" w:rsidRPr="00577E2B" w:rsidRDefault="00263436" w:rsidP="000670B3">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1635EF" id="_x0000_t202" coordsize="21600,21600" o:spt="202" path="m,l,21600r21600,l21600,xe">
              <v:stroke joinstyle="miter"/>
              <v:path gradientshapeok="t" o:connecttype="rect"/>
            </v:shapetype>
            <v:shape id="_x0000_s1039" type="#_x0000_t202" style="position:absolute;left:0;text-align:left;margin-left:146.5pt;margin-top:-17.55pt;width:429.3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" filled="f" stroked="f">
              <v:textbox style="mso-fit-shape-to-text:t">
                <w:txbxContent>
                  <w:p w14:paraId="0C0F971B" w14:textId="77777777" w:rsidR="00263436" w:rsidRPr="00577E2B" w:rsidRDefault="00263436" w:rsidP="000670B3">
                    <w:pPr>
                      <w:bidi/>
                      <w:rPr>
                        <w:rFonts w:cs="B Nazanin"/>
                        <w:sz w:val="20"/>
                        <w:szCs w:val="20"/>
                        <w:rtl/>
                      </w:rPr>
                    </w:pPr>
                    <w:r w:rsidRPr="008650E6">
                      <w:rPr>
                        <w:rFonts w:cs="B Nazanin" w:hint="cs"/>
                        <w:b/>
                        <w:bCs/>
                        <w:sz w:val="20"/>
                        <w:szCs w:val="20"/>
                        <w:rtl/>
                      </w:rPr>
                      <w:t>مرکز نظارت و ارزیابی صداوسیما:</w:t>
                    </w:r>
                    <w:r w:rsidRPr="00577E2B">
                      <w:rPr>
                        <w:rFonts w:cs="B Nazanin" w:hint="cs"/>
                        <w:sz w:val="20"/>
                        <w:szCs w:val="20"/>
                        <w:rtl/>
                      </w:rPr>
                      <w:t xml:space="preserve"> تهران -‌ خیابان شهید بهشتی -‌‌ بین خیابان شهید احمد قصیر و شهید خالد اسلامبولی -‌ پلاک 285</w:t>
                    </w:r>
                  </w:p>
                  <w:p w14:paraId="4D24999C" w14:textId="77777777" w:rsidR="00263436" w:rsidRPr="00577E2B" w:rsidRDefault="00263436" w:rsidP="000670B3">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v:textbox>
              <w10:wrap type="square"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F748" w14:textId="77777777" w:rsidR="00263436" w:rsidRDefault="00263436" w:rsidP="00642D45">
    <w:pPr>
      <w:pStyle w:val="Footer"/>
    </w:pPr>
    <w:r>
      <w:rPr>
        <w:noProof/>
      </w:rPr>
      <mc:AlternateContent>
        <mc:Choice Requires="wps">
          <w:drawing>
            <wp:anchor distT="0" distB="0" distL="114300" distR="114300" simplePos="0" relativeHeight="251657216" behindDoc="0" locked="0" layoutInCell="1" allowOverlap="1" wp14:anchorId="0791A2B4" wp14:editId="791B7BEC">
              <wp:simplePos x="0" y="0"/>
              <wp:positionH relativeFrom="column">
                <wp:posOffset>5937885</wp:posOffset>
              </wp:positionH>
              <wp:positionV relativeFrom="paragraph">
                <wp:posOffset>-3239937</wp:posOffset>
              </wp:positionV>
              <wp:extent cx="791625" cy="220980"/>
              <wp:effectExtent l="0" t="0" r="8890" b="762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625" cy="220980"/>
                      </a:xfrm>
                      <a:prstGeom prst="rect">
                        <a:avLst/>
                      </a:prstGeom>
                      <a:noFill/>
                      <a:ln w="9525">
                        <a:noFill/>
                        <a:miter lim="800000"/>
                        <a:headEnd/>
                        <a:tailEnd/>
                      </a:ln>
                    </wps:spPr>
                    <wps:txbx>
                      <w:txbxContent>
                        <w:p w14:paraId="23C9D947" w14:textId="77777777" w:rsidR="00263436" w:rsidRPr="00B87C18" w:rsidRDefault="00263436" w:rsidP="008B2484">
                          <w:pPr>
                            <w:pStyle w:val="Header"/>
                            <w:bidi/>
                            <w:ind w:left="-36" w:right="0"/>
                            <w:jc w:val="center"/>
                            <w:rPr>
                              <w:rStyle w:val="Emphasis"/>
                            </w:rPr>
                          </w:pPr>
                          <w:r w:rsidRPr="00B87C18">
                            <w:rPr>
                              <w:rStyle w:val="Emphasis"/>
                              <w:rFonts w:hint="cs"/>
                              <w:rtl/>
                            </w:rPr>
                            <w:t>نوع پخش</w:t>
                          </w:r>
                        </w:p>
                      </w:txbxContent>
                    </wps:txbx>
                    <wps:bodyPr rot="0" vert="horz" wrap="square" lIns="0" tIns="0" rIns="0" bIns="0" anchor="t" anchorCtr="0">
                      <a:noAutofit/>
                    </wps:bodyPr>
                  </wps:wsp>
                </a:graphicData>
              </a:graphic>
            </wp:anchor>
          </w:drawing>
        </mc:Choice>
        <mc:Fallback>
          <w:pict>
            <v:shapetype w14:anchorId="0791A2B4" id="_x0000_t202" coordsize="21600,21600" o:spt="202" path="m,l,21600r21600,l21600,xe">
              <v:stroke joinstyle="miter"/>
              <v:path gradientshapeok="t" o:connecttype="rect"/>
            </v:shapetype>
            <v:shape id="_x0000_s1078" type="#_x0000_t202" style="position:absolute;left:0;text-align:left;margin-left:467.55pt;margin-top:-255.1pt;width:62.35pt;height:17.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" filled="f" stroked="f">
              <v:textbox inset="0,0,0,0">
                <w:txbxContent>
                  <w:p w14:paraId="23C9D947" w14:textId="77777777" w:rsidR="00263436" w:rsidRPr="00B87C18" w:rsidRDefault="00263436" w:rsidP="008B2484">
                    <w:pPr>
                      <w:pStyle w:val="Header"/>
                      <w:bidi/>
                      <w:ind w:left="-36" w:right="0"/>
                      <w:jc w:val="center"/>
                      <w:rPr>
                        <w:rStyle w:val="Emphasis"/>
                      </w:rPr>
                    </w:pPr>
                    <w:r w:rsidRPr="00B87C18">
                      <w:rPr>
                        <w:rStyle w:val="Emphasis"/>
                        <w:rFonts w:hint="cs"/>
                        <w:rtl/>
                      </w:rPr>
                      <w:t>نوع پخش</w:t>
                    </w:r>
                  </w:p>
                </w:txbxContent>
              </v:textbox>
            </v:shape>
          </w:pict>
        </mc:Fallback>
      </mc:AlternateContent>
    </w:r>
    <w:r>
      <w:rPr>
        <w:noProof/>
      </w:rPr>
      <mc:AlternateContent>
        <mc:Choice Requires="wpg">
          <w:drawing>
            <wp:anchor distT="0" distB="0" distL="114300" distR="114300" simplePos="0" relativeHeight="251648000" behindDoc="0" locked="0" layoutInCell="1" allowOverlap="1" wp14:anchorId="2E6E1734" wp14:editId="507CF324">
              <wp:simplePos x="0" y="0"/>
              <wp:positionH relativeFrom="column">
                <wp:posOffset>5942330</wp:posOffset>
              </wp:positionH>
              <wp:positionV relativeFrom="paragraph">
                <wp:posOffset>-1499210</wp:posOffset>
              </wp:positionV>
              <wp:extent cx="791845" cy="866140"/>
              <wp:effectExtent l="0" t="0" r="8255" b="10160"/>
              <wp:wrapNone/>
              <wp:docPr id="93" name="Group 93"/>
              <wp:cNvGraphicFramePr/>
              <a:graphic xmlns:a="http://schemas.openxmlformats.org/drawingml/2006/main">
                <a:graphicData uri="http://schemas.microsoft.com/office/word/2010/wordprocessingGroup">
                  <wpg:wgp>
                    <wpg:cNvGrpSpPr/>
                    <wpg:grpSpPr>
                      <a:xfrm>
                        <a:off x="0" y="0"/>
                        <a:ext cx="791845" cy="866140"/>
                        <a:chOff x="0" y="0"/>
                        <a:chExt cx="793523" cy="866692"/>
                      </a:xfrm>
                    </wpg:grpSpPr>
                    <wps:wsp>
                      <wps:cNvPr id="94" name="Rounded Rectangle 27"/>
                      <wps:cNvSpPr/>
                      <wps:spPr>
                        <a:xfrm>
                          <a:off x="1523" y="1"/>
                          <a:ext cx="792000" cy="187200"/>
                        </a:xfrm>
                        <a:prstGeom prst="roundRect">
                          <a:avLst>
                            <a:gd name="adj" fmla="val 1858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EA76F"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5" name="Rounded Rectangle 28"/>
                      <wps:cNvSpPr/>
                      <wps:spPr>
                        <a:xfrm>
                          <a:off x="0" y="0"/>
                          <a:ext cx="792000" cy="866692"/>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6E1734" id="Group 93" o:spid="_x0000_s1079" style="position:absolute;left:0;text-align:left;margin-left:467.9pt;margin-top:-118.05pt;width:62.35pt;height:68.2pt;z-index:251648000;mso-height-relative:margin" coordsize="7935,8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">
              <v:roundrect id="Rounded Rectangle 27" o:spid="_x0000_s1080" style="position:absolute;left:15;width:7920;height:1872;visibility:visible;mso-wrap-style:square;v-text-anchor:middle" arcsize="121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" fillcolor="#1b3a7d [1609]" stroked="f" strokeweight="1.25pt">
                <v:textbox>
                  <w:txbxContent>
                    <w:p w14:paraId="747EA76F" w14:textId="77777777" w:rsidR="00263436" w:rsidRDefault="00263436" w:rsidP="00642D45"/>
                  </w:txbxContent>
                </v:textbox>
              </v:roundrect>
              <v:roundrect id="Rounded Rectangle 28" o:spid="_x0000_s1081" style="position:absolute;width:7920;height:8666;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32640" behindDoc="0" locked="0" layoutInCell="1" allowOverlap="1" wp14:anchorId="64889055" wp14:editId="6615E811">
              <wp:simplePos x="0" y="0"/>
              <wp:positionH relativeFrom="page">
                <wp:posOffset>1869542</wp:posOffset>
              </wp:positionH>
              <wp:positionV relativeFrom="paragraph">
                <wp:posOffset>-260419</wp:posOffset>
              </wp:positionV>
              <wp:extent cx="589771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5897710"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A4461" id="Straight Connector 4" o:spid="_x0000_s1026" style="position:absolute;flip:y;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47.2pt,-20.5pt" to="611.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" strokecolor="#c00000" strokeweight="2pt">
              <w10:wrap anchorx="page"/>
            </v:line>
          </w:pict>
        </mc:Fallback>
      </mc:AlternateContent>
    </w:r>
    <w:r w:rsidRPr="001B2901">
      <w:rPr>
        <w:noProof/>
        <w:rtl/>
      </w:rPr>
      <mc:AlternateContent>
        <mc:Choice Requires="wps">
          <w:drawing>
            <wp:anchor distT="45720" distB="45720" distL="114300" distR="114300" simplePos="0" relativeHeight="251641856" behindDoc="0" locked="0" layoutInCell="1" allowOverlap="1" wp14:anchorId="7174B02F" wp14:editId="2497FD60">
              <wp:simplePos x="0" y="0"/>
              <wp:positionH relativeFrom="page">
                <wp:posOffset>1367072</wp:posOffset>
              </wp:positionH>
              <wp:positionV relativeFrom="paragraph">
                <wp:posOffset>-230201</wp:posOffset>
              </wp:positionV>
              <wp:extent cx="499491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1404620"/>
                      </a:xfrm>
                      <a:prstGeom prst="rect">
                        <a:avLst/>
                      </a:prstGeom>
                      <a:noFill/>
                      <a:ln w="9525">
                        <a:noFill/>
                        <a:miter lim="800000"/>
                        <a:headEnd/>
                        <a:tailEnd/>
                      </a:ln>
                    </wps:spPr>
                    <wps:txbx>
                      <w:txbxContent>
                        <w:p w14:paraId="6D148122" w14:textId="77777777" w:rsidR="00263436" w:rsidRPr="00577E2B" w:rsidRDefault="00263436" w:rsidP="00647EB2">
                          <w:pPr>
                            <w:bidi/>
                            <w:rPr>
                              <w:rFonts w:cs="B Nazanin"/>
                              <w:sz w:val="20"/>
                              <w:szCs w:val="20"/>
                              <w:rtl/>
                            </w:rPr>
                          </w:pPr>
                          <w:r w:rsidRPr="00577E2B">
                            <w:rPr>
                              <w:rFonts w:cs="B Nazanin" w:hint="cs"/>
                              <w:sz w:val="20"/>
                              <w:szCs w:val="20"/>
                              <w:rtl/>
                            </w:rPr>
                            <w:t>آدرس: تهران  -‌  خیابان شهید بهشتی  -‌‌  بین خیابان شهید احمد قصیر و شهید خالد اسلامبولی  -‌  پلاک 285</w:t>
                          </w:r>
                        </w:p>
                        <w:p w14:paraId="46AADACE" w14:textId="77777777" w:rsidR="00263436" w:rsidRPr="00577E2B" w:rsidRDefault="00263436" w:rsidP="00647EB2">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4B02F" id="_x0000_s1082" type="#_x0000_t202" style="position:absolute;left:0;text-align:left;margin-left:107.65pt;margin-top:-18.15pt;width:393.3pt;height:110.6pt;z-index:251641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" filled="f" stroked="f">
              <v:textbox style="mso-fit-shape-to-text:t">
                <w:txbxContent>
                  <w:p w14:paraId="6D148122" w14:textId="77777777" w:rsidR="00263436" w:rsidRPr="00577E2B" w:rsidRDefault="00263436" w:rsidP="00647EB2">
                    <w:pPr>
                      <w:bidi/>
                      <w:rPr>
                        <w:rFonts w:cs="B Nazanin"/>
                        <w:sz w:val="20"/>
                        <w:szCs w:val="20"/>
                        <w:rtl/>
                      </w:rPr>
                    </w:pPr>
                    <w:r w:rsidRPr="00577E2B">
                      <w:rPr>
                        <w:rFonts w:cs="B Nazanin" w:hint="cs"/>
                        <w:sz w:val="20"/>
                        <w:szCs w:val="20"/>
                        <w:rtl/>
                      </w:rPr>
                      <w:t>آدرس: تهران  -‌  خیابان شهید بهشتی  -‌‌  بین خیابان شهید احمد قصیر و شهید خالد اسلامبولی  -‌  پلاک 285</w:t>
                    </w:r>
                  </w:p>
                  <w:p w14:paraId="46AADACE" w14:textId="77777777" w:rsidR="00263436" w:rsidRPr="00577E2B" w:rsidRDefault="00263436" w:rsidP="00647EB2">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AA768" w14:textId="77777777" w:rsidR="007B788C" w:rsidRDefault="007B788C" w:rsidP="00642D45">
      <w:r>
        <w:separator/>
      </w:r>
    </w:p>
  </w:footnote>
  <w:footnote w:type="continuationSeparator" w:id="0">
    <w:p w14:paraId="5EBDF127" w14:textId="77777777" w:rsidR="007B788C" w:rsidRDefault="007B788C" w:rsidP="00642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8974C" w14:textId="77777777" w:rsidR="00263436" w:rsidRDefault="00263436" w:rsidP="00642D45">
    <w:pPr>
      <w:pStyle w:val="Header"/>
    </w:pPr>
    <w:r>
      <w:rPr>
        <w:rFonts w:hint="cs"/>
        <w:noProof/>
        <w:rtl/>
      </w:rPr>
      <mc:AlternateContent>
        <mc:Choice Requires="wps">
          <w:drawing>
            <wp:anchor distT="0" distB="0" distL="114300" distR="114300" simplePos="0" relativeHeight="251680768" behindDoc="0" locked="0" layoutInCell="1" allowOverlap="1" wp14:anchorId="57B86967" wp14:editId="58B0887B">
              <wp:simplePos x="0" y="0"/>
              <wp:positionH relativeFrom="column">
                <wp:posOffset>6166485</wp:posOffset>
              </wp:positionH>
              <wp:positionV relativeFrom="paragraph">
                <wp:posOffset>-130439</wp:posOffset>
              </wp:positionV>
              <wp:extent cx="478020" cy="478020"/>
              <wp:effectExtent l="95250" t="95250" r="74930" b="93980"/>
              <wp:wrapNone/>
              <wp:docPr id="38" name="Rectangle 38"/>
              <wp:cNvGraphicFramePr/>
              <a:graphic xmlns:a="http://schemas.openxmlformats.org/drawingml/2006/main">
                <a:graphicData uri="http://schemas.microsoft.com/office/word/2010/wordprocessingShape">
                  <wps:wsp>
                    <wps:cNvSpPr/>
                    <wps:spPr>
                      <a:xfrm rot="20229369">
                        <a:off x="0" y="0"/>
                        <a:ext cx="478020" cy="478020"/>
                      </a:xfrm>
                      <a:prstGeom prst="rect">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BF30D55" id="Rectangle 38" o:spid="_x0000_s1026" style="position:absolute;margin-left:485.55pt;margin-top:-10.25pt;width:37.65pt;height:37.65pt;rotation:-1497095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" fillcolor="#002060" strokecolor="white [3212]" strokeweight="1pt"/>
          </w:pict>
        </mc:Fallback>
      </mc:AlternateContent>
    </w:r>
    <w:r>
      <w:rPr>
        <w:rFonts w:hint="cs"/>
        <w:noProof/>
        <w:rtl/>
      </w:rPr>
      <mc:AlternateContent>
        <mc:Choice Requires="wps">
          <w:drawing>
            <wp:anchor distT="0" distB="0" distL="114300" distR="114300" simplePos="0" relativeHeight="251681792" behindDoc="0" locked="0" layoutInCell="1" allowOverlap="1" wp14:anchorId="0770BE63" wp14:editId="0B449E6E">
              <wp:simplePos x="0" y="0"/>
              <wp:positionH relativeFrom="column">
                <wp:posOffset>6054102</wp:posOffset>
              </wp:positionH>
              <wp:positionV relativeFrom="paragraph">
                <wp:posOffset>-165340</wp:posOffset>
              </wp:positionV>
              <wp:extent cx="463715" cy="464435"/>
              <wp:effectExtent l="0" t="0" r="12700" b="12065"/>
              <wp:wrapNone/>
              <wp:docPr id="39" name="Oval 39"/>
              <wp:cNvGraphicFramePr/>
              <a:graphic xmlns:a="http://schemas.openxmlformats.org/drawingml/2006/main">
                <a:graphicData uri="http://schemas.microsoft.com/office/word/2010/wordprocessingShape">
                  <wps:wsp>
                    <wps:cNvSpPr/>
                    <wps:spPr>
                      <a:xfrm>
                        <a:off x="0" y="0"/>
                        <a:ext cx="463715" cy="464435"/>
                      </a:xfrm>
                      <a:prstGeom prst="ellipse">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BFD01FE" id="Oval 39" o:spid="_x0000_s1026" style="position:absolute;margin-left:476.7pt;margin-top:-13pt;width:36.5pt;height:36.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" fillcolor="#002060" strokecolor="white [3212]" strokeweight="1pt"/>
          </w:pict>
        </mc:Fallback>
      </mc:AlternateContent>
    </w:r>
    <w:r>
      <w:rPr>
        <w:rFonts w:hint="cs"/>
        <w:noProof/>
        <w:rtl/>
      </w:rPr>
      <mc:AlternateContent>
        <mc:Choice Requires="wps">
          <w:drawing>
            <wp:anchor distT="0" distB="0" distL="114300" distR="114300" simplePos="0" relativeHeight="251642880" behindDoc="0" locked="1" layoutInCell="1" allowOverlap="1" wp14:anchorId="627E99DB" wp14:editId="2DE153BB">
              <wp:simplePos x="0" y="0"/>
              <wp:positionH relativeFrom="margin">
                <wp:posOffset>3634105</wp:posOffset>
              </wp:positionH>
              <wp:positionV relativeFrom="topMargin">
                <wp:posOffset>669290</wp:posOffset>
              </wp:positionV>
              <wp:extent cx="1165860" cy="395605"/>
              <wp:effectExtent l="0" t="0" r="0" b="4445"/>
              <wp:wrapNone/>
              <wp:docPr id="68" name="Text Box 68"/>
              <wp:cNvGraphicFramePr/>
              <a:graphic xmlns:a="http://schemas.openxmlformats.org/drawingml/2006/main">
                <a:graphicData uri="http://schemas.microsoft.com/office/word/2010/wordprocessingShape">
                  <wps:wsp>
                    <wps:cNvSpPr txBox="1"/>
                    <wps:spPr>
                      <a:xfrm>
                        <a:off x="0" y="0"/>
                        <a:ext cx="1165860" cy="395605"/>
                      </a:xfrm>
                      <a:prstGeom prst="rect">
                        <a:avLst/>
                      </a:prstGeom>
                      <a:noFill/>
                      <a:ln w="6350">
                        <a:noFill/>
                      </a:ln>
                    </wps:spPr>
                    <wps:txbx>
                      <w:txbxContent>
                        <w:p w14:paraId="42161976" w14:textId="77777777" w:rsidR="00263436" w:rsidRPr="00194AB3" w:rsidRDefault="00000000" w:rsidP="00547787">
                          <w:pPr>
                            <w:pStyle w:val="Header"/>
                            <w:bidi/>
                            <w:rPr>
                              <w:rFonts w:ascii="IranNastaliq" w:hAnsi="IranNastaliq" w:cs="IranNastaliq"/>
                              <w:color w:val="1B3A7E" w:themeColor="accent6" w:themeShade="80"/>
                              <w:spacing w:val="0"/>
                              <w:rtl/>
                            </w:rPr>
                          </w:pPr>
                          <w:sdt>
                            <w:sdtPr>
                              <w:rPr>
                                <w:rFonts w:ascii="IranNastaliq" w:hAnsi="IranNastaliq" w:cs="IranNastaliq"/>
                                <w:color w:val="1B3A7E" w:themeColor="accent6" w:themeShade="80"/>
                                <w:spacing w:val="0"/>
                                <w:rtl/>
                              </w:rPr>
                              <w:id w:val="1553428320"/>
                              <w:docPartObj>
                                <w:docPartGallery w:val="Page Numbers (Top of Page)"/>
                                <w:docPartUnique/>
                              </w:docPartObj>
                            </w:sdtPr>
                            <w:sdtContent>
                              <w:r w:rsidR="00263436" w:rsidRPr="00194AB3">
                                <w:rPr>
                                  <w:rFonts w:ascii="IranNastaliq" w:hAnsi="IranNastaliq" w:cs="IranNastaliq"/>
                                  <w:color w:val="1B3A7E" w:themeColor="accent6" w:themeShade="80"/>
                                  <w:spacing w:val="0"/>
                                  <w:rtl/>
                                </w:rPr>
                                <w:t xml:space="preserve">صفحه </w:t>
                              </w:r>
                              <w:r w:rsidR="00263436" w:rsidRPr="00194AB3">
                                <w:rPr>
                                  <w:rFonts w:ascii="IranNastaliq" w:hAnsi="IranNastaliq" w:cs="IranNastaliq"/>
                                  <w:color w:val="1B3A7E" w:themeColor="accent6" w:themeShade="80"/>
                                  <w:spacing w:val="0"/>
                                </w:rPr>
                                <w:t xml:space="preserve"> </w:t>
                              </w:r>
                              <w:r w:rsidR="00263436" w:rsidRPr="00194AB3">
                                <w:rPr>
                                  <w:rFonts w:ascii="IranNastaliq" w:hAnsi="IranNastaliq" w:cs="IranNastaliq"/>
                                  <w:color w:val="1B3A7E" w:themeColor="accent6" w:themeShade="80"/>
                                  <w:spacing w:val="0"/>
                                  <w:rtl/>
                                </w:rPr>
                                <w:fldChar w:fldCharType="begin"/>
                              </w:r>
                              <w:r w:rsidR="00263436" w:rsidRPr="00194AB3">
                                <w:rPr>
                                  <w:rFonts w:ascii="IranNastaliq" w:hAnsi="IranNastaliq" w:cs="IranNastaliq"/>
                                  <w:color w:val="1B3A7E" w:themeColor="accent6" w:themeShade="80"/>
                                  <w:spacing w:val="0"/>
                                  <w:rtl/>
                                </w:rPr>
                                <w:instrText xml:space="preserve"> </w:instrText>
                              </w:r>
                              <w:r w:rsidR="00263436" w:rsidRPr="00194AB3">
                                <w:rPr>
                                  <w:rFonts w:ascii="IranNastaliq" w:hAnsi="IranNastaliq" w:cs="IranNastaliq"/>
                                  <w:color w:val="1B3A7E" w:themeColor="accent6" w:themeShade="80"/>
                                  <w:spacing w:val="0"/>
                                </w:rPr>
                                <w:instrText xml:space="preserve">PAGE \* Arabic </w:instrText>
                              </w:r>
                              <w:r w:rsidR="00263436" w:rsidRPr="00194AB3">
                                <w:rPr>
                                  <w:rFonts w:ascii="IranNastaliq" w:hAnsi="IranNastaliq" w:cs="IranNastaliq"/>
                                  <w:color w:val="1B3A7E" w:themeColor="accent6" w:themeShade="80"/>
                                  <w:spacing w:val="0"/>
                                  <w:rtl/>
                                </w:rPr>
                                <w:fldChar w:fldCharType="separate"/>
                              </w:r>
                              <w:r w:rsidR="00106ECA">
                                <w:rPr>
                                  <w:rFonts w:ascii="IranNastaliq" w:hAnsi="IranNastaliq" w:cs="IranNastaliq"/>
                                  <w:noProof/>
                                  <w:color w:val="1B3A7E" w:themeColor="accent6" w:themeShade="80"/>
                                  <w:spacing w:val="0"/>
                                  <w:rtl/>
                                </w:rPr>
                                <w:t>2</w:t>
                              </w:r>
                              <w:r w:rsidR="00263436" w:rsidRPr="00194AB3">
                                <w:rPr>
                                  <w:rFonts w:ascii="IranNastaliq" w:hAnsi="IranNastaliq" w:cs="IranNastaliq"/>
                                  <w:color w:val="1B3A7E" w:themeColor="accent6" w:themeShade="80"/>
                                  <w:spacing w:val="0"/>
                                  <w:rtl/>
                                </w:rPr>
                                <w:fldChar w:fldCharType="end"/>
                              </w:r>
                              <w:r w:rsidR="00263436" w:rsidRPr="00194AB3">
                                <w:rPr>
                                  <w:rFonts w:ascii="IranNastaliq" w:hAnsi="IranNastaliq" w:cs="IranNastaliq"/>
                                  <w:color w:val="1B3A7E" w:themeColor="accent6" w:themeShade="80"/>
                                  <w:spacing w:val="0"/>
                                </w:rPr>
                                <w:t xml:space="preserve"> </w:t>
                              </w:r>
                              <w:r w:rsidR="00263436">
                                <w:rPr>
                                  <w:rFonts w:ascii="IranNastaliq" w:hAnsi="IranNastaliq" w:cs="IranNastaliq" w:hint="cs"/>
                                  <w:color w:val="1B3A7E" w:themeColor="accent6" w:themeShade="80"/>
                                  <w:spacing w:val="0"/>
                                  <w:rtl/>
                                </w:rPr>
                                <w:t xml:space="preserve"> از ...</w:t>
                              </w:r>
                            </w:sdtContent>
                          </w:sdt>
                        </w:p>
                        <w:p w14:paraId="64DBA8A5" w14:textId="77777777" w:rsidR="00263436" w:rsidRPr="00545F9D" w:rsidRDefault="00263436" w:rsidP="00547787">
                          <w:pPr>
                            <w:bidi/>
                          </w:pPr>
                        </w:p>
                        <w:p w14:paraId="59E1A78B" w14:textId="77777777" w:rsidR="00263436" w:rsidRPr="00545F9D" w:rsidRDefault="00263436" w:rsidP="00547787">
                          <w:pPr>
                            <w:bidi/>
                            <w:rPr>
                              <w:rtl/>
                            </w:rPr>
                          </w:pPr>
                        </w:p>
                        <w:p w14:paraId="40E56506" w14:textId="77777777" w:rsidR="00263436" w:rsidRPr="00545F9D" w:rsidRDefault="00263436" w:rsidP="00547787">
                          <w:pPr>
                            <w:bidi/>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E99DB" id="_x0000_t202" coordsize="21600,21600" o:spt="202" path="m,l,21600r21600,l21600,xe">
              <v:stroke joinstyle="miter"/>
              <v:path gradientshapeok="t" o:connecttype="rect"/>
            </v:shapetype>
            <v:shape id="Text Box 68" o:spid="_x0000_s1037" type="#_x0000_t202" style="position:absolute;left:0;text-align:left;margin-left:286.15pt;margin-top:52.7pt;width:91.8pt;height:3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" filled="f" stroked="f" strokeweight=".5pt">
              <v:textbox>
                <w:txbxContent>
                  <w:p w14:paraId="42161976" w14:textId="77777777" w:rsidR="00263436" w:rsidRPr="00194AB3" w:rsidRDefault="00000000" w:rsidP="00547787">
                    <w:pPr>
                      <w:pStyle w:val="Header"/>
                      <w:bidi/>
                      <w:rPr>
                        <w:rFonts w:ascii="IranNastaliq" w:hAnsi="IranNastaliq" w:cs="IranNastaliq"/>
                        <w:color w:val="1B3A7E" w:themeColor="accent6" w:themeShade="80"/>
                        <w:spacing w:val="0"/>
                        <w:rtl/>
                      </w:rPr>
                    </w:pPr>
                    <w:sdt>
                      <w:sdtPr>
                        <w:rPr>
                          <w:rFonts w:ascii="IranNastaliq" w:hAnsi="IranNastaliq" w:cs="IranNastaliq"/>
                          <w:color w:val="1B3A7E" w:themeColor="accent6" w:themeShade="80"/>
                          <w:spacing w:val="0"/>
                          <w:rtl/>
                        </w:rPr>
                        <w:id w:val="1553428320"/>
                        <w:docPartObj>
                          <w:docPartGallery w:val="Page Numbers (Top of Page)"/>
                          <w:docPartUnique/>
                        </w:docPartObj>
                      </w:sdtPr>
                      <w:sdtContent>
                        <w:r w:rsidR="00263436" w:rsidRPr="00194AB3">
                          <w:rPr>
                            <w:rFonts w:ascii="IranNastaliq" w:hAnsi="IranNastaliq" w:cs="IranNastaliq"/>
                            <w:color w:val="1B3A7E" w:themeColor="accent6" w:themeShade="80"/>
                            <w:spacing w:val="0"/>
                            <w:rtl/>
                          </w:rPr>
                          <w:t xml:space="preserve">صفحه </w:t>
                        </w:r>
                        <w:r w:rsidR="00263436" w:rsidRPr="00194AB3">
                          <w:rPr>
                            <w:rFonts w:ascii="IranNastaliq" w:hAnsi="IranNastaliq" w:cs="IranNastaliq"/>
                            <w:color w:val="1B3A7E" w:themeColor="accent6" w:themeShade="80"/>
                            <w:spacing w:val="0"/>
                          </w:rPr>
                          <w:t xml:space="preserve"> </w:t>
                        </w:r>
                        <w:r w:rsidR="00263436" w:rsidRPr="00194AB3">
                          <w:rPr>
                            <w:rFonts w:ascii="IranNastaliq" w:hAnsi="IranNastaliq" w:cs="IranNastaliq"/>
                            <w:color w:val="1B3A7E" w:themeColor="accent6" w:themeShade="80"/>
                            <w:spacing w:val="0"/>
                            <w:rtl/>
                          </w:rPr>
                          <w:fldChar w:fldCharType="begin"/>
                        </w:r>
                        <w:r w:rsidR="00263436" w:rsidRPr="00194AB3">
                          <w:rPr>
                            <w:rFonts w:ascii="IranNastaliq" w:hAnsi="IranNastaliq" w:cs="IranNastaliq"/>
                            <w:color w:val="1B3A7E" w:themeColor="accent6" w:themeShade="80"/>
                            <w:spacing w:val="0"/>
                            <w:rtl/>
                          </w:rPr>
                          <w:instrText xml:space="preserve"> </w:instrText>
                        </w:r>
                        <w:r w:rsidR="00263436" w:rsidRPr="00194AB3">
                          <w:rPr>
                            <w:rFonts w:ascii="IranNastaliq" w:hAnsi="IranNastaliq" w:cs="IranNastaliq"/>
                            <w:color w:val="1B3A7E" w:themeColor="accent6" w:themeShade="80"/>
                            <w:spacing w:val="0"/>
                          </w:rPr>
                          <w:instrText xml:space="preserve">PAGE \* Arabic </w:instrText>
                        </w:r>
                        <w:r w:rsidR="00263436" w:rsidRPr="00194AB3">
                          <w:rPr>
                            <w:rFonts w:ascii="IranNastaliq" w:hAnsi="IranNastaliq" w:cs="IranNastaliq"/>
                            <w:color w:val="1B3A7E" w:themeColor="accent6" w:themeShade="80"/>
                            <w:spacing w:val="0"/>
                            <w:rtl/>
                          </w:rPr>
                          <w:fldChar w:fldCharType="separate"/>
                        </w:r>
                        <w:r w:rsidR="00106ECA">
                          <w:rPr>
                            <w:rFonts w:ascii="IranNastaliq" w:hAnsi="IranNastaliq" w:cs="IranNastaliq"/>
                            <w:noProof/>
                            <w:color w:val="1B3A7E" w:themeColor="accent6" w:themeShade="80"/>
                            <w:spacing w:val="0"/>
                            <w:rtl/>
                          </w:rPr>
                          <w:t>2</w:t>
                        </w:r>
                        <w:r w:rsidR="00263436" w:rsidRPr="00194AB3">
                          <w:rPr>
                            <w:rFonts w:ascii="IranNastaliq" w:hAnsi="IranNastaliq" w:cs="IranNastaliq"/>
                            <w:color w:val="1B3A7E" w:themeColor="accent6" w:themeShade="80"/>
                            <w:spacing w:val="0"/>
                            <w:rtl/>
                          </w:rPr>
                          <w:fldChar w:fldCharType="end"/>
                        </w:r>
                        <w:r w:rsidR="00263436" w:rsidRPr="00194AB3">
                          <w:rPr>
                            <w:rFonts w:ascii="IranNastaliq" w:hAnsi="IranNastaliq" w:cs="IranNastaliq"/>
                            <w:color w:val="1B3A7E" w:themeColor="accent6" w:themeShade="80"/>
                            <w:spacing w:val="0"/>
                          </w:rPr>
                          <w:t xml:space="preserve"> </w:t>
                        </w:r>
                        <w:r w:rsidR="00263436">
                          <w:rPr>
                            <w:rFonts w:ascii="IranNastaliq" w:hAnsi="IranNastaliq" w:cs="IranNastaliq" w:hint="cs"/>
                            <w:color w:val="1B3A7E" w:themeColor="accent6" w:themeShade="80"/>
                            <w:spacing w:val="0"/>
                            <w:rtl/>
                          </w:rPr>
                          <w:t xml:space="preserve"> از ...</w:t>
                        </w:r>
                      </w:sdtContent>
                    </w:sdt>
                  </w:p>
                  <w:p w14:paraId="64DBA8A5" w14:textId="77777777" w:rsidR="00263436" w:rsidRPr="00545F9D" w:rsidRDefault="00263436" w:rsidP="00547787">
                    <w:pPr>
                      <w:bidi/>
                    </w:pPr>
                  </w:p>
                  <w:p w14:paraId="59E1A78B" w14:textId="77777777" w:rsidR="00263436" w:rsidRPr="00545F9D" w:rsidRDefault="00263436" w:rsidP="00547787">
                    <w:pPr>
                      <w:bidi/>
                      <w:rPr>
                        <w:rtl/>
                      </w:rPr>
                    </w:pPr>
                  </w:p>
                  <w:p w14:paraId="40E56506" w14:textId="77777777" w:rsidR="00263436" w:rsidRPr="00545F9D" w:rsidRDefault="00263436" w:rsidP="00547787">
                    <w:pPr>
                      <w:bidi/>
                    </w:pPr>
                  </w:p>
                </w:txbxContent>
              </v:textbox>
              <w10:wrap anchorx="margin" anchory="margin"/>
              <w10:anchorlock/>
            </v:shape>
          </w:pict>
        </mc:Fallback>
      </mc:AlternateContent>
    </w:r>
    <w:r>
      <w:rPr>
        <w:noProof/>
      </w:rPr>
      <w:t xml:space="preserve"> </w:t>
    </w:r>
    <w:r>
      <w:rPr>
        <w:noProof/>
      </w:rPr>
      <mc:AlternateContent>
        <mc:Choice Requires="wps">
          <w:drawing>
            <wp:anchor distT="0" distB="0" distL="114300" distR="114300" simplePos="0" relativeHeight="251639808" behindDoc="0" locked="0" layoutInCell="1" allowOverlap="1" wp14:anchorId="3855F95C" wp14:editId="554C22C0">
              <wp:simplePos x="0" y="0"/>
              <wp:positionH relativeFrom="page">
                <wp:align>right</wp:align>
              </wp:positionH>
              <wp:positionV relativeFrom="paragraph">
                <wp:posOffset>534838</wp:posOffset>
              </wp:positionV>
              <wp:extent cx="1154130" cy="16882"/>
              <wp:effectExtent l="0" t="0" r="27305" b="21590"/>
              <wp:wrapNone/>
              <wp:docPr id="61" name="Straight Connector 61"/>
              <wp:cNvGraphicFramePr/>
              <a:graphic xmlns:a="http://schemas.openxmlformats.org/drawingml/2006/main">
                <a:graphicData uri="http://schemas.microsoft.com/office/word/2010/wordprocessingShape">
                  <wps:wsp>
                    <wps:cNvCnPr/>
                    <wps:spPr>
                      <a:xfrm>
                        <a:off x="0" y="0"/>
                        <a:ext cx="1154130" cy="16882"/>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57EE1" id="Straight Connector 61" o:spid="_x0000_s1026" style="position:absolute;z-index:2516398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39.7pt,42.1pt" to="130.6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" strokecolor="#c00000" strokeweight="2pt">
              <w10:wrap anchorx="page"/>
            </v:line>
          </w:pict>
        </mc:Fallback>
      </mc:AlternateContent>
    </w:r>
    <w:r>
      <w:t xml:space="preserve">   </w:t>
    </w:r>
  </w:p>
  <w:p w14:paraId="3E1125F0" w14:textId="77777777" w:rsidR="00263436" w:rsidRDefault="00263436" w:rsidP="00642D45">
    <w:pPr>
      <w:pStyle w:val="Header"/>
    </w:pPr>
    <w:r>
      <w:rPr>
        <w:noProof/>
      </w:rPr>
      <mc:AlternateContent>
        <mc:Choice Requires="wps">
          <w:drawing>
            <wp:anchor distT="45720" distB="45720" distL="114300" distR="114300" simplePos="0" relativeHeight="251640832" behindDoc="0" locked="0" layoutInCell="1" allowOverlap="1" wp14:anchorId="64DE01E7" wp14:editId="33FBF92C">
              <wp:simplePos x="0" y="0"/>
              <wp:positionH relativeFrom="margin">
                <wp:posOffset>3889248</wp:posOffset>
              </wp:positionH>
              <wp:positionV relativeFrom="paragraph">
                <wp:posOffset>3810</wp:posOffset>
              </wp:positionV>
              <wp:extent cx="2075815" cy="49974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499745"/>
                      </a:xfrm>
                      <a:prstGeom prst="rect">
                        <a:avLst/>
                      </a:prstGeom>
                      <a:noFill/>
                      <a:ln w="9525">
                        <a:noFill/>
                        <a:miter lim="800000"/>
                        <a:headEnd/>
                        <a:tailEnd/>
                      </a:ln>
                    </wps:spPr>
                    <wps:txbx>
                      <w:txbxContent>
                        <w:p w14:paraId="24EEB658" w14:textId="77777777" w:rsidR="00263436" w:rsidRPr="00194AB3" w:rsidRDefault="00263436" w:rsidP="00547787">
                          <w:pPr>
                            <w:pStyle w:val="Header"/>
                            <w:bidi/>
                            <w:rPr>
                              <w:rFonts w:ascii="IranNastaliq" w:hAnsi="IranNastaliq" w:cs="IranNastaliq"/>
                              <w:color w:val="1B3A7E" w:themeColor="accent6" w:themeShade="80"/>
                              <w:spacing w:val="0"/>
                              <w:rtl/>
                            </w:rPr>
                          </w:pPr>
                          <w:r w:rsidRPr="00194AB3">
                            <w:rPr>
                              <w:rFonts w:ascii="IranNastaliq" w:hAnsi="IranNastaliq" w:cs="IranNastaliq"/>
                              <w:color w:val="1B3A7E" w:themeColor="accent6" w:themeShade="80"/>
                              <w:spacing w:val="0"/>
                              <w:rtl/>
                            </w:rPr>
                            <w:t>گزارش نظارت</w:t>
                          </w:r>
                          <w:r>
                            <w:rPr>
                              <w:rFonts w:ascii="IranNastaliq" w:hAnsi="IranNastaliq" w:cs="IranNastaliq" w:hint="cs"/>
                              <w:color w:val="1B3A7E" w:themeColor="accent6" w:themeShade="80"/>
                              <w:spacing w:val="0"/>
                              <w:rtl/>
                            </w:rPr>
                            <w:t>ی</w:t>
                          </w:r>
                          <w:r w:rsidRPr="00194AB3">
                            <w:rPr>
                              <w:rFonts w:ascii="IranNastaliq" w:hAnsi="IranNastaliq" w:cs="IranNastaliq"/>
                              <w:color w:val="1B3A7E" w:themeColor="accent6" w:themeShade="80"/>
                              <w:spacing w:val="0"/>
                              <w:rtl/>
                            </w:rPr>
                            <w:t xml:space="preserve"> </w:t>
                          </w:r>
                          <w:r>
                            <w:rPr>
                              <w:rFonts w:ascii="IranNastaliq" w:hAnsi="IranNastaliq" w:cs="IranNastaliq" w:hint="cs"/>
                              <w:color w:val="1B3A7E" w:themeColor="accent6" w:themeShade="80"/>
                              <w:spacing w:val="0"/>
                              <w:rtl/>
                            </w:rPr>
                            <w:t xml:space="preserve">سیمای ملی  </w:t>
                          </w:r>
                          <w:r w:rsidRPr="00577E2B">
                            <w:rPr>
                              <w:rFonts w:cs="B Nazanin" w:hint="cs"/>
                              <w:color w:val="C00000"/>
                              <w:sz w:val="20"/>
                              <w:szCs w:val="20"/>
                            </w:rPr>
                            <w:sym w:font="Wingdings 2" w:char="F0A2"/>
                          </w:r>
                        </w:p>
                        <w:p w14:paraId="74D609E9" w14:textId="77777777" w:rsidR="00263436" w:rsidRPr="008650E6" w:rsidRDefault="00263436" w:rsidP="00642D45">
                          <w:pPr>
                            <w:rPr>
                              <w:color w:val="0D558B" w:themeColor="accent5" w:themeShade="80"/>
                            </w:rPr>
                          </w:pPr>
                          <w:r w:rsidRPr="008650E6">
                            <w:rPr>
                              <w:rFonts w:hint="cs"/>
                              <w:color w:val="0D558B" w:themeColor="accent5" w:themeShade="80"/>
                              <w:rtl/>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E01E7" id="Text Box 2" o:spid="_x0000_s1038" type="#_x0000_t202" style="position:absolute;left:0;text-align:left;margin-left:306.25pt;margin-top:.3pt;width:163.45pt;height:39.35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" filled="f" stroked="f">
              <v:textbox>
                <w:txbxContent>
                  <w:p w14:paraId="24EEB658" w14:textId="77777777" w:rsidR="00263436" w:rsidRPr="00194AB3" w:rsidRDefault="00263436" w:rsidP="00547787">
                    <w:pPr>
                      <w:pStyle w:val="Header"/>
                      <w:bidi/>
                      <w:rPr>
                        <w:rFonts w:ascii="IranNastaliq" w:hAnsi="IranNastaliq" w:cs="IranNastaliq"/>
                        <w:color w:val="1B3A7E" w:themeColor="accent6" w:themeShade="80"/>
                        <w:spacing w:val="0"/>
                        <w:rtl/>
                      </w:rPr>
                    </w:pPr>
                    <w:r w:rsidRPr="00194AB3">
                      <w:rPr>
                        <w:rFonts w:ascii="IranNastaliq" w:hAnsi="IranNastaliq" w:cs="IranNastaliq"/>
                        <w:color w:val="1B3A7E" w:themeColor="accent6" w:themeShade="80"/>
                        <w:spacing w:val="0"/>
                        <w:rtl/>
                      </w:rPr>
                      <w:t>گزارش نظارت</w:t>
                    </w:r>
                    <w:r>
                      <w:rPr>
                        <w:rFonts w:ascii="IranNastaliq" w:hAnsi="IranNastaliq" w:cs="IranNastaliq" w:hint="cs"/>
                        <w:color w:val="1B3A7E" w:themeColor="accent6" w:themeShade="80"/>
                        <w:spacing w:val="0"/>
                        <w:rtl/>
                      </w:rPr>
                      <w:t>ی</w:t>
                    </w:r>
                    <w:r w:rsidRPr="00194AB3">
                      <w:rPr>
                        <w:rFonts w:ascii="IranNastaliq" w:hAnsi="IranNastaliq" w:cs="IranNastaliq"/>
                        <w:color w:val="1B3A7E" w:themeColor="accent6" w:themeShade="80"/>
                        <w:spacing w:val="0"/>
                        <w:rtl/>
                      </w:rPr>
                      <w:t xml:space="preserve"> </w:t>
                    </w:r>
                    <w:r>
                      <w:rPr>
                        <w:rFonts w:ascii="IranNastaliq" w:hAnsi="IranNastaliq" w:cs="IranNastaliq" w:hint="cs"/>
                        <w:color w:val="1B3A7E" w:themeColor="accent6" w:themeShade="80"/>
                        <w:spacing w:val="0"/>
                        <w:rtl/>
                      </w:rPr>
                      <w:t xml:space="preserve">سیمای ملی  </w:t>
                    </w:r>
                    <w:r w:rsidRPr="00577E2B">
                      <w:rPr>
                        <w:rFonts w:cs="B Nazanin" w:hint="cs"/>
                        <w:color w:val="C00000"/>
                        <w:sz w:val="20"/>
                        <w:szCs w:val="20"/>
                      </w:rPr>
                      <w:sym w:font="Wingdings 2" w:char="F0A2"/>
                    </w:r>
                  </w:p>
                  <w:p w14:paraId="74D609E9" w14:textId="77777777" w:rsidR="00263436" w:rsidRPr="008650E6" w:rsidRDefault="00263436" w:rsidP="00642D45">
                    <w:pPr>
                      <w:rPr>
                        <w:color w:val="0D558B" w:themeColor="accent5" w:themeShade="80"/>
                      </w:rPr>
                    </w:pPr>
                    <w:r w:rsidRPr="008650E6">
                      <w:rPr>
                        <w:rFonts w:hint="cs"/>
                        <w:color w:val="0D558B" w:themeColor="accent5" w:themeShade="80"/>
                        <w:rtl/>
                      </w:rPr>
                      <w:t>0</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F800" w14:textId="77777777" w:rsidR="00263436" w:rsidRDefault="00263436" w:rsidP="00642D45">
    <w:pPr>
      <w:pStyle w:val="Header"/>
      <w:rPr>
        <w:rtl/>
      </w:rPr>
    </w:pPr>
    <w:r>
      <w:rPr>
        <w:rFonts w:hint="cs"/>
        <w:noProof/>
        <w:rtl/>
      </w:rPr>
      <mc:AlternateContent>
        <mc:Choice Requires="wpg">
          <w:drawing>
            <wp:anchor distT="0" distB="0" distL="114300" distR="114300" simplePos="0" relativeHeight="251677696" behindDoc="0" locked="0" layoutInCell="1" allowOverlap="1" wp14:anchorId="3DC328E1" wp14:editId="03040E0B">
              <wp:simplePos x="0" y="0"/>
              <wp:positionH relativeFrom="column">
                <wp:posOffset>5965215</wp:posOffset>
              </wp:positionH>
              <wp:positionV relativeFrom="paragraph">
                <wp:posOffset>-179222</wp:posOffset>
              </wp:positionV>
              <wp:extent cx="595064" cy="507280"/>
              <wp:effectExtent l="0" t="57150" r="90805" b="83820"/>
              <wp:wrapNone/>
              <wp:docPr id="9" name="Group 9"/>
              <wp:cNvGraphicFramePr/>
              <a:graphic xmlns:a="http://schemas.openxmlformats.org/drawingml/2006/main">
                <a:graphicData uri="http://schemas.microsoft.com/office/word/2010/wordprocessingGroup">
                  <wpg:wgp>
                    <wpg:cNvGrpSpPr/>
                    <wpg:grpSpPr>
                      <a:xfrm>
                        <a:off x="0" y="0"/>
                        <a:ext cx="595064" cy="507280"/>
                        <a:chOff x="0" y="0"/>
                        <a:chExt cx="595064" cy="507280"/>
                      </a:xfrm>
                    </wpg:grpSpPr>
                    <wps:wsp>
                      <wps:cNvPr id="72" name="Rectangle 72"/>
                      <wps:cNvSpPr/>
                      <wps:spPr>
                        <a:xfrm rot="20229369">
                          <a:off x="117044" y="29260"/>
                          <a:ext cx="478020" cy="478020"/>
                        </a:xfrm>
                        <a:prstGeom prst="rect">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3" name="Oval 73"/>
                      <wps:cNvSpPr/>
                      <wps:spPr>
                        <a:xfrm>
                          <a:off x="0" y="0"/>
                          <a:ext cx="463715" cy="464435"/>
                        </a:xfrm>
                        <a:prstGeom prst="ellipse">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81E359A" id="Group 9" o:spid="_x0000_s1026" style="position:absolute;margin-left:469.7pt;margin-top:-14.1pt;width:46.85pt;height:39.95pt;z-index:251677696" coordsize="5950,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">
              <v:rect id="Rectangle 72" o:spid="_x0000_s1027" style="position:absolute;left:1170;top:292;width:4780;height:4780;rotation:-14970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" fillcolor="#002060" strokecolor="white [3212]" strokeweight="1pt"/>
              <v:oval id="Oval 73" o:spid="_x0000_s1028" style="position:absolute;width:4637;height:4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" fillcolor="#002060" strokecolor="white [3212]" strokeweight="1pt"/>
            </v:group>
          </w:pict>
        </mc:Fallback>
      </mc:AlternateContent>
    </w:r>
    <w:r>
      <w:rPr>
        <w:rFonts w:hint="cs"/>
        <w:noProof/>
        <w:rtl/>
      </w:rPr>
      <mc:AlternateContent>
        <mc:Choice Requires="wps">
          <w:drawing>
            <wp:anchor distT="0" distB="0" distL="114300" distR="114300" simplePos="0" relativeHeight="251635712" behindDoc="0" locked="0" layoutInCell="1" allowOverlap="1" wp14:anchorId="4D9B685A" wp14:editId="5DFF32EA">
              <wp:simplePos x="0" y="0"/>
              <wp:positionH relativeFrom="column">
                <wp:posOffset>5932555</wp:posOffset>
              </wp:positionH>
              <wp:positionV relativeFrom="paragraph">
                <wp:posOffset>1039325</wp:posOffset>
              </wp:positionV>
              <wp:extent cx="784187" cy="639445"/>
              <wp:effectExtent l="0" t="0" r="0" b="8255"/>
              <wp:wrapNone/>
              <wp:docPr id="24" name="Rectangle 24"/>
              <wp:cNvGraphicFramePr/>
              <a:graphic xmlns:a="http://schemas.openxmlformats.org/drawingml/2006/main">
                <a:graphicData uri="http://schemas.microsoft.com/office/word/2010/wordprocessingShape">
                  <wps:wsp>
                    <wps:cNvSpPr/>
                    <wps:spPr>
                      <a:xfrm>
                        <a:off x="0" y="0"/>
                        <a:ext cx="784187" cy="6394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1193A" id="Rectangle 24" o:spid="_x0000_s1026" style="position:absolute;margin-left:467.15pt;margin-top:81.85pt;width:61.75pt;height:50.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" fillcolor="white [3212]" stroked="f" strokeweight="1.25pt"/>
          </w:pict>
        </mc:Fallback>
      </mc:AlternateContent>
    </w:r>
    <w:r w:rsidRPr="00B610B6">
      <w:rPr>
        <w:rFonts w:hint="cs"/>
        <w:noProof/>
        <w:rtl/>
      </w:rPr>
      <mc:AlternateContent>
        <mc:Choice Requires="wps">
          <w:drawing>
            <wp:anchor distT="0" distB="0" distL="114300" distR="114300" simplePos="0" relativeHeight="251638784" behindDoc="0" locked="0" layoutInCell="1" allowOverlap="1" wp14:anchorId="22513345" wp14:editId="2028A600">
              <wp:simplePos x="0" y="0"/>
              <wp:positionH relativeFrom="margin">
                <wp:posOffset>5883529</wp:posOffset>
              </wp:positionH>
              <wp:positionV relativeFrom="paragraph">
                <wp:posOffset>2282952</wp:posOffset>
              </wp:positionV>
              <wp:extent cx="905510" cy="6723380"/>
              <wp:effectExtent l="0" t="0" r="8890" b="1270"/>
              <wp:wrapNone/>
              <wp:docPr id="25" name="Rectangle: Rounded Corners 25"/>
              <wp:cNvGraphicFramePr/>
              <a:graphic xmlns:a="http://schemas.openxmlformats.org/drawingml/2006/main">
                <a:graphicData uri="http://schemas.microsoft.com/office/word/2010/wordprocessingShape">
                  <wps:wsp>
                    <wps:cNvSpPr/>
                    <wps:spPr>
                      <a:xfrm>
                        <a:off x="0" y="0"/>
                        <a:ext cx="905510" cy="6723380"/>
                      </a:xfrm>
                      <a:prstGeom prst="roundRect">
                        <a:avLst>
                          <a:gd name="adj" fmla="val 294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B7A56" id="Rectangle: Rounded Corners 25" o:spid="_x0000_s1026" style="position:absolute;margin-left:463.25pt;margin-top:179.75pt;width:71.3pt;height:529.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9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" fillcolor="white [3212]" stroked="f" strokeweight="1.25pt">
              <w10:wrap anchorx="margin"/>
            </v:roundrect>
          </w:pict>
        </mc:Fallback>
      </mc:AlternateContent>
    </w:r>
    <w:r>
      <w:rPr>
        <w:rFonts w:hint="cs"/>
        <w:noProof/>
        <w:rtl/>
      </w:rPr>
      <mc:AlternateContent>
        <mc:Choice Requires="wps">
          <w:drawing>
            <wp:anchor distT="0" distB="0" distL="114300" distR="114300" simplePos="0" relativeHeight="251672576" behindDoc="0" locked="0" layoutInCell="1" allowOverlap="1" wp14:anchorId="52750FDC" wp14:editId="6FEE5E29">
              <wp:simplePos x="0" y="0"/>
              <wp:positionH relativeFrom="column">
                <wp:posOffset>5832821</wp:posOffset>
              </wp:positionH>
              <wp:positionV relativeFrom="paragraph">
                <wp:posOffset>-115673</wp:posOffset>
              </wp:positionV>
              <wp:extent cx="1085849" cy="972184"/>
              <wp:effectExtent l="0" t="0" r="63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49" cy="972184"/>
                      </a:xfrm>
                      <a:prstGeom prst="rect">
                        <a:avLst/>
                      </a:prstGeom>
                      <a:noFill/>
                      <a:ln w="9525">
                        <a:noFill/>
                        <a:miter lim="800000"/>
                        <a:headEnd/>
                        <a:tailEnd/>
                      </a:ln>
                    </wps:spPr>
                    <wps:txbx>
                      <w:txbxContent>
                        <w:p w14:paraId="1676DC2D" w14:textId="77777777" w:rsidR="00263436" w:rsidRPr="002F3A86" w:rsidRDefault="00263436" w:rsidP="008B2484">
                          <w:pPr>
                            <w:bidi/>
                            <w:spacing w:line="192" w:lineRule="auto"/>
                            <w:jc w:val="center"/>
                            <w:rPr>
                              <w:rFonts w:ascii="IranNastaliq" w:hAnsi="IranNastaliq" w:cs="IranNastaliq"/>
                              <w:spacing w:val="0"/>
                              <w:sz w:val="22"/>
                              <w:szCs w:val="22"/>
                              <w:rtl/>
                              <w14:glow w14:rad="127000">
                                <w14:schemeClr w14:val="bg1"/>
                              </w14:glow>
                            </w:rPr>
                          </w:pPr>
                        </w:p>
                        <w:p w14:paraId="68E97533" w14:textId="77777777" w:rsidR="00263436" w:rsidRPr="000062C4" w:rsidRDefault="00263436" w:rsidP="008B2484">
                          <w:pPr>
                            <w:bidi/>
                            <w:spacing w:before="240" w:line="120" w:lineRule="auto"/>
                            <w:jc w:val="center"/>
                            <w:rPr>
                              <w:rFonts w:ascii="IranNastaliq" w:hAnsi="IranNastaliq" w:cs="IranNastaliq"/>
                              <w:color w:val="002060"/>
                              <w:spacing w:val="0"/>
                              <w:sz w:val="22"/>
                              <w:szCs w:val="22"/>
                              <w:rtl/>
                              <w14:glow w14:rad="127000">
                                <w14:schemeClr w14:val="bg1"/>
                              </w14:glow>
                            </w:rPr>
                          </w:pPr>
                          <w:r w:rsidRPr="000062C4">
                            <w:rPr>
                              <w:rFonts w:ascii="IranNastaliq" w:hAnsi="IranNastaliq" w:cs="IranNastaliq"/>
                              <w:color w:val="002060"/>
                              <w:spacing w:val="0"/>
                              <w:sz w:val="22"/>
                              <w:szCs w:val="22"/>
                              <w:rtl/>
                              <w14:glow w14:rad="127000">
                                <w14:schemeClr w14:val="bg1"/>
                              </w14:glow>
                            </w:rPr>
                            <w:t>مرکز نظارت و ارزیابی</w:t>
                          </w:r>
                        </w:p>
                        <w:p w14:paraId="5F4210F9" w14:textId="77777777" w:rsidR="00263436" w:rsidRPr="002F3A86" w:rsidRDefault="00263436" w:rsidP="008B2484">
                          <w:pPr>
                            <w:bidi/>
                            <w:spacing w:line="120" w:lineRule="auto"/>
                            <w:jc w:val="center"/>
                            <w:rPr>
                              <w:rFonts w:ascii="IranNastaliq" w:hAnsi="IranNastaliq" w:cs="IranNastaliq"/>
                              <w:spacing w:val="0"/>
                              <w:sz w:val="22"/>
                              <w:szCs w:val="22"/>
                              <w:rtl/>
                              <w14:glow w14:rad="127000">
                                <w14:schemeClr w14:val="bg1"/>
                              </w14:glow>
                            </w:rPr>
                          </w:pPr>
                          <w:r w:rsidRPr="002F3A86">
                            <w:rPr>
                              <w:rFonts w:ascii="IranNastaliq" w:hAnsi="IranNastaliq" w:cs="IranNastaliq"/>
                              <w:color w:val="002060"/>
                              <w:spacing w:val="0"/>
                              <w:sz w:val="22"/>
                              <w:szCs w:val="22"/>
                              <w:rtl/>
                              <w14:glow w14:rad="127000">
                                <w14:schemeClr w14:val="bg1"/>
                              </w14:glow>
                            </w:rPr>
                            <w:t>صداوسیما</w:t>
                          </w:r>
                        </w:p>
                      </w:txbxContent>
                    </wps:txbx>
                    <wps:bodyPr rot="0" vert="horz" wrap="square" lIns="0" tIns="0" rIns="0" bIns="0" anchor="t" anchorCtr="0">
                      <a:spAutoFit/>
                    </wps:bodyPr>
                  </wps:wsp>
                </a:graphicData>
              </a:graphic>
            </wp:anchor>
          </w:drawing>
        </mc:Choice>
        <mc:Fallback>
          <w:pict>
            <v:shapetype w14:anchorId="52750FDC" id="_x0000_t202" coordsize="21600,21600" o:spt="202" path="m,l,21600r21600,l21600,xe">
              <v:stroke joinstyle="miter"/>
              <v:path gradientshapeok="t" o:connecttype="rect"/>
            </v:shapetype>
            <v:shape id="_x0000_s1040" type="#_x0000_t202" style="position:absolute;left:0;text-align:left;margin-left:459.3pt;margin-top:-9.1pt;width:85.5pt;height:76.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" filled="f" stroked="f">
              <v:textbox style="mso-fit-shape-to-text:t" inset="0,0,0,0">
                <w:txbxContent>
                  <w:p w14:paraId="1676DC2D" w14:textId="77777777" w:rsidR="00263436" w:rsidRPr="002F3A86" w:rsidRDefault="00263436" w:rsidP="008B2484">
                    <w:pPr>
                      <w:bidi/>
                      <w:spacing w:line="192" w:lineRule="auto"/>
                      <w:jc w:val="center"/>
                      <w:rPr>
                        <w:rFonts w:ascii="IranNastaliq" w:hAnsi="IranNastaliq" w:cs="IranNastaliq"/>
                        <w:spacing w:val="0"/>
                        <w:sz w:val="22"/>
                        <w:szCs w:val="22"/>
                        <w:rtl/>
                        <w14:glow w14:rad="127000">
                          <w14:schemeClr w14:val="bg1"/>
                        </w14:glow>
                      </w:rPr>
                    </w:pPr>
                  </w:p>
                  <w:p w14:paraId="68E97533" w14:textId="77777777" w:rsidR="00263436" w:rsidRPr="000062C4" w:rsidRDefault="00263436" w:rsidP="008B2484">
                    <w:pPr>
                      <w:bidi/>
                      <w:spacing w:before="240" w:line="120" w:lineRule="auto"/>
                      <w:jc w:val="center"/>
                      <w:rPr>
                        <w:rFonts w:ascii="IranNastaliq" w:hAnsi="IranNastaliq" w:cs="IranNastaliq"/>
                        <w:color w:val="002060"/>
                        <w:spacing w:val="0"/>
                        <w:sz w:val="22"/>
                        <w:szCs w:val="22"/>
                        <w:rtl/>
                        <w14:glow w14:rad="127000">
                          <w14:schemeClr w14:val="bg1"/>
                        </w14:glow>
                      </w:rPr>
                    </w:pPr>
                    <w:r w:rsidRPr="000062C4">
                      <w:rPr>
                        <w:rFonts w:ascii="IranNastaliq" w:hAnsi="IranNastaliq" w:cs="IranNastaliq"/>
                        <w:color w:val="002060"/>
                        <w:spacing w:val="0"/>
                        <w:sz w:val="22"/>
                        <w:szCs w:val="22"/>
                        <w:rtl/>
                        <w14:glow w14:rad="127000">
                          <w14:schemeClr w14:val="bg1"/>
                        </w14:glow>
                      </w:rPr>
                      <w:t>مرکز نظارت و ارزیابی</w:t>
                    </w:r>
                  </w:p>
                  <w:p w14:paraId="5F4210F9" w14:textId="77777777" w:rsidR="00263436" w:rsidRPr="002F3A86" w:rsidRDefault="00263436" w:rsidP="008B2484">
                    <w:pPr>
                      <w:bidi/>
                      <w:spacing w:line="120" w:lineRule="auto"/>
                      <w:jc w:val="center"/>
                      <w:rPr>
                        <w:rFonts w:ascii="IranNastaliq" w:hAnsi="IranNastaliq" w:cs="IranNastaliq"/>
                        <w:spacing w:val="0"/>
                        <w:sz w:val="22"/>
                        <w:szCs w:val="22"/>
                        <w:rtl/>
                        <w14:glow w14:rad="127000">
                          <w14:schemeClr w14:val="bg1"/>
                        </w14:glow>
                      </w:rPr>
                    </w:pPr>
                    <w:r w:rsidRPr="002F3A86">
                      <w:rPr>
                        <w:rFonts w:ascii="IranNastaliq" w:hAnsi="IranNastaliq" w:cs="IranNastaliq"/>
                        <w:color w:val="002060"/>
                        <w:spacing w:val="0"/>
                        <w:sz w:val="22"/>
                        <w:szCs w:val="22"/>
                        <w:rtl/>
                        <w14:glow w14:rad="127000">
                          <w14:schemeClr w14:val="bg1"/>
                        </w14:glow>
                      </w:rPr>
                      <w:t>صداوسیما</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269F32AC" wp14:editId="4467B9FD">
              <wp:simplePos x="0" y="0"/>
              <wp:positionH relativeFrom="column">
                <wp:posOffset>5941060</wp:posOffset>
              </wp:positionH>
              <wp:positionV relativeFrom="paragraph">
                <wp:posOffset>4871196</wp:posOffset>
              </wp:positionV>
              <wp:extent cx="794385" cy="250825"/>
              <wp:effectExtent l="0" t="0" r="571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250825"/>
                      </a:xfrm>
                      <a:prstGeom prst="rect">
                        <a:avLst/>
                      </a:prstGeom>
                      <a:noFill/>
                      <a:ln w="9525">
                        <a:noFill/>
                        <a:miter lim="800000"/>
                        <a:headEnd/>
                        <a:tailEnd/>
                      </a:ln>
                    </wps:spPr>
                    <wps:txbx>
                      <w:txbxContent>
                        <w:p w14:paraId="71F3A7FB" w14:textId="77777777" w:rsidR="00263436" w:rsidRPr="00B87C18" w:rsidRDefault="00263436" w:rsidP="008B2484">
                          <w:pPr>
                            <w:pStyle w:val="Header"/>
                            <w:bidi/>
                            <w:ind w:left="-36" w:right="0"/>
                            <w:jc w:val="center"/>
                            <w:rPr>
                              <w:rStyle w:val="Emphasis"/>
                            </w:rPr>
                          </w:pPr>
                          <w:r w:rsidRPr="00B87C18">
                            <w:rPr>
                              <w:rStyle w:val="Emphasis"/>
                              <w:rFonts w:hint="cs"/>
                              <w:rtl/>
                            </w:rPr>
                            <w:t>موضوع</w:t>
                          </w:r>
                          <w:r>
                            <w:rPr>
                              <w:rStyle w:val="Emphasis"/>
                              <w:rFonts w:hint="cs"/>
                              <w:rtl/>
                            </w:rPr>
                            <w:t xml:space="preserve"> </w:t>
                          </w:r>
                          <w:r w:rsidRPr="00B87C18">
                            <w:rPr>
                              <w:rStyle w:val="Emphasis"/>
                              <w:rFonts w:hint="cs"/>
                              <w:rtl/>
                            </w:rPr>
                            <w:t>گزارش</w:t>
                          </w:r>
                        </w:p>
                      </w:txbxContent>
                    </wps:txbx>
                    <wps:bodyPr rot="0" vert="horz" wrap="square" lIns="0" tIns="0" rIns="0" bIns="0" anchor="t" anchorCtr="0">
                      <a:noAutofit/>
                    </wps:bodyPr>
                  </wps:wsp>
                </a:graphicData>
              </a:graphic>
            </wp:anchor>
          </w:drawing>
        </mc:Choice>
        <mc:Fallback>
          <w:pict>
            <v:shape w14:anchorId="269F32AC" id="_x0000_s1041" type="#_x0000_t202" style="position:absolute;left:0;text-align:left;margin-left:467.8pt;margin-top:383.55pt;width:62.55pt;height:19.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" filled="f" stroked="f">
              <v:textbox inset="0,0,0,0">
                <w:txbxContent>
                  <w:p w14:paraId="71F3A7FB" w14:textId="77777777" w:rsidR="00263436" w:rsidRPr="00B87C18" w:rsidRDefault="00263436" w:rsidP="008B2484">
                    <w:pPr>
                      <w:pStyle w:val="Header"/>
                      <w:bidi/>
                      <w:ind w:left="-36" w:right="0"/>
                      <w:jc w:val="center"/>
                      <w:rPr>
                        <w:rStyle w:val="Emphasis"/>
                      </w:rPr>
                    </w:pPr>
                    <w:r w:rsidRPr="00B87C18">
                      <w:rPr>
                        <w:rStyle w:val="Emphasis"/>
                        <w:rFonts w:hint="cs"/>
                        <w:rtl/>
                      </w:rPr>
                      <w:t>موضوع</w:t>
                    </w:r>
                    <w:r>
                      <w:rPr>
                        <w:rStyle w:val="Emphasis"/>
                        <w:rFonts w:hint="cs"/>
                        <w:rtl/>
                      </w:rPr>
                      <w:t xml:space="preserve"> </w:t>
                    </w:r>
                    <w:r w:rsidRPr="00B87C18">
                      <w:rPr>
                        <w:rStyle w:val="Emphasis"/>
                        <w:rFonts w:hint="cs"/>
                        <w:rtl/>
                      </w:rPr>
                      <w:t>گزارش</w:t>
                    </w:r>
                  </w:p>
                </w:txbxContent>
              </v:textbox>
            </v:shape>
          </w:pict>
        </mc:Fallback>
      </mc:AlternateContent>
    </w:r>
    <w:r>
      <w:rPr>
        <w:noProof/>
      </w:rPr>
      <mc:AlternateContent>
        <mc:Choice Requires="wpg">
          <w:drawing>
            <wp:anchor distT="0" distB="0" distL="114300" distR="114300" simplePos="0" relativeHeight="251655168" behindDoc="0" locked="0" layoutInCell="1" allowOverlap="1" wp14:anchorId="5A570004" wp14:editId="56A882E0">
              <wp:simplePos x="0" y="0"/>
              <wp:positionH relativeFrom="column">
                <wp:posOffset>5942965</wp:posOffset>
              </wp:positionH>
              <wp:positionV relativeFrom="paragraph">
                <wp:posOffset>4854686</wp:posOffset>
              </wp:positionV>
              <wp:extent cx="792480" cy="1343660"/>
              <wp:effectExtent l="0" t="0" r="26670" b="27940"/>
              <wp:wrapNone/>
              <wp:docPr id="80" name="Group 80"/>
              <wp:cNvGraphicFramePr/>
              <a:graphic xmlns:a="http://schemas.openxmlformats.org/drawingml/2006/main">
                <a:graphicData uri="http://schemas.microsoft.com/office/word/2010/wordprocessingGroup">
                  <wpg:wgp>
                    <wpg:cNvGrpSpPr/>
                    <wpg:grpSpPr>
                      <a:xfrm>
                        <a:off x="0" y="0"/>
                        <a:ext cx="792480" cy="1343660"/>
                        <a:chOff x="0" y="95327"/>
                        <a:chExt cx="793523" cy="1344168"/>
                      </a:xfrm>
                    </wpg:grpSpPr>
                    <wps:wsp>
                      <wps:cNvPr id="81" name="Rounded Rectangle 27"/>
                      <wps:cNvSpPr/>
                      <wps:spPr>
                        <a:xfrm>
                          <a:off x="1523" y="98858"/>
                          <a:ext cx="792000" cy="260604"/>
                        </a:xfrm>
                        <a:prstGeom prst="roundRect">
                          <a:avLst>
                            <a:gd name="adj" fmla="val 13298"/>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5A503A"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ounded Rectangle 28"/>
                      <wps:cNvSpPr/>
                      <wps:spPr>
                        <a:xfrm>
                          <a:off x="0" y="95327"/>
                          <a:ext cx="792000" cy="1344168"/>
                        </a:xfrm>
                        <a:prstGeom prst="roundRect">
                          <a:avLst>
                            <a:gd name="adj" fmla="val 3917"/>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5A570004" id="Group 80" o:spid="_x0000_s1042" style="position:absolute;left:0;text-align:left;margin-left:467.95pt;margin-top:382.25pt;width:62.4pt;height:105.8pt;z-index:251655168" coordorigin=",953" coordsize="7935,1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">
              <v:roundrect id="Rounded Rectangle 27" o:spid="_x0000_s1043" style="position:absolute;left:15;top:988;width:7920;height:2606;visibility:visible;mso-wrap-style:square;v-text-anchor:middle" arcsize="871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" fillcolor="#1b3a7d [1609]" stroked="f" strokeweight="1.25pt">
                <v:textbox>
                  <w:txbxContent>
                    <w:p w14:paraId="735A503A" w14:textId="77777777" w:rsidR="00263436" w:rsidRDefault="00263436" w:rsidP="00642D45"/>
                  </w:txbxContent>
                </v:textbox>
              </v:roundrect>
              <v:roundrect id="Rounded Rectangle 28" o:spid="_x0000_s1044" style="position:absolute;top:953;width:7920;height:13441;visibility:visible;mso-wrap-style:square;v-text-anchor:middle" arcsize="25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" filled="f" strokecolor="#1b3a7d [1609]" strokeweight="1pt">
                <v:textbox inset="2mm,2mm,2mm,2mm"/>
              </v:roundrect>
            </v:group>
          </w:pict>
        </mc:Fallback>
      </mc:AlternateContent>
    </w:r>
    <w:r>
      <w:rPr>
        <w:rFonts w:hint="cs"/>
        <w:noProof/>
        <w:rtl/>
      </w:rPr>
      <mc:AlternateContent>
        <mc:Choice Requires="wpg">
          <w:drawing>
            <wp:anchor distT="0" distB="0" distL="114300" distR="114300" simplePos="0" relativeHeight="251653120" behindDoc="0" locked="0" layoutInCell="1" allowOverlap="1" wp14:anchorId="19B1BB05" wp14:editId="52607B05">
              <wp:simplePos x="0" y="0"/>
              <wp:positionH relativeFrom="column">
                <wp:posOffset>5941695</wp:posOffset>
              </wp:positionH>
              <wp:positionV relativeFrom="paragraph">
                <wp:posOffset>2800461</wp:posOffset>
              </wp:positionV>
              <wp:extent cx="792480" cy="741045"/>
              <wp:effectExtent l="0" t="0" r="26670" b="20955"/>
              <wp:wrapNone/>
              <wp:docPr id="67" name="Group 67"/>
              <wp:cNvGraphicFramePr/>
              <a:graphic xmlns:a="http://schemas.openxmlformats.org/drawingml/2006/main">
                <a:graphicData uri="http://schemas.microsoft.com/office/word/2010/wordprocessingGroup">
                  <wpg:wgp>
                    <wpg:cNvGrpSpPr/>
                    <wpg:grpSpPr>
                      <a:xfrm>
                        <a:off x="0" y="0"/>
                        <a:ext cx="792480" cy="741045"/>
                        <a:chOff x="0" y="45894"/>
                        <a:chExt cx="793524" cy="742175"/>
                      </a:xfrm>
                    </wpg:grpSpPr>
                    <wps:wsp>
                      <wps:cNvPr id="69" name="Rounded Rectangle 27"/>
                      <wps:cNvSpPr/>
                      <wps:spPr>
                        <a:xfrm>
                          <a:off x="1524" y="49428"/>
                          <a:ext cx="792000" cy="187200"/>
                        </a:xfrm>
                        <a:prstGeom prst="roundRect">
                          <a:avLst>
                            <a:gd name="adj" fmla="val 1854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EA26C4"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Rounded Rectangle 28"/>
                      <wps:cNvSpPr/>
                      <wps:spPr>
                        <a:xfrm>
                          <a:off x="0" y="45894"/>
                          <a:ext cx="792000" cy="742175"/>
                        </a:xfrm>
                        <a:prstGeom prst="roundRect">
                          <a:avLst>
                            <a:gd name="adj" fmla="val 6572"/>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B1BB05" id="Group 67" o:spid="_x0000_s1045" style="position:absolute;left:0;text-align:left;margin-left:467.85pt;margin-top:220.5pt;width:62.4pt;height:58.35pt;z-index:251653120;mso-height-relative:margin" coordorigin=",458" coordsize="7935,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">
              <v:roundrect id="Rounded Rectangle 27" o:spid="_x0000_s1046" style="position:absolute;left:15;top:494;width:7920;height:1872;visibility:visible;mso-wrap-style:square;v-text-anchor:middle" arcsize="121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" fillcolor="#1b3a7d [1609]" stroked="f" strokeweight="1.25pt">
                <v:textbox>
                  <w:txbxContent>
                    <w:p w14:paraId="16EA26C4" w14:textId="77777777" w:rsidR="00263436" w:rsidRDefault="00263436" w:rsidP="00642D45"/>
                  </w:txbxContent>
                </v:textbox>
              </v:roundrect>
              <v:roundrect id="Rounded Rectangle 28" o:spid="_x0000_s1047" style="position:absolute;top:458;width:7920;height:7422;visibility:visible;mso-wrap-style:square;v-text-anchor:middle" arcsize="430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62336" behindDoc="0" locked="0" layoutInCell="1" allowOverlap="1" wp14:anchorId="5A5C3E3D" wp14:editId="1FCC98AF">
              <wp:simplePos x="0" y="0"/>
              <wp:positionH relativeFrom="column">
                <wp:posOffset>5935345</wp:posOffset>
              </wp:positionH>
              <wp:positionV relativeFrom="paragraph">
                <wp:posOffset>3572399</wp:posOffset>
              </wp:positionV>
              <wp:extent cx="792480" cy="203835"/>
              <wp:effectExtent l="0" t="0" r="7620" b="571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03835"/>
                      </a:xfrm>
                      <a:prstGeom prst="rect">
                        <a:avLst/>
                      </a:prstGeom>
                      <a:noFill/>
                      <a:ln w="9525">
                        <a:noFill/>
                        <a:miter lim="800000"/>
                        <a:headEnd/>
                        <a:tailEnd/>
                      </a:ln>
                    </wps:spPr>
                    <wps:txbx>
                      <w:txbxContent>
                        <w:p w14:paraId="70292C0D" w14:textId="77777777" w:rsidR="00263436" w:rsidRPr="00543081" w:rsidRDefault="00263436" w:rsidP="008B2484">
                          <w:pPr>
                            <w:pStyle w:val="Header"/>
                            <w:bidi/>
                            <w:ind w:left="-42" w:right="0"/>
                            <w:jc w:val="center"/>
                            <w:rPr>
                              <w:rStyle w:val="Emphasis"/>
                            </w:rPr>
                          </w:pPr>
                          <w:r w:rsidRPr="00543081">
                            <w:rPr>
                              <w:rStyle w:val="Emphasis"/>
                              <w:rFonts w:hint="cs"/>
                              <w:rtl/>
                            </w:rPr>
                            <w:t>نوع گزارش</w:t>
                          </w:r>
                        </w:p>
                      </w:txbxContent>
                    </wps:txbx>
                    <wps:bodyPr rot="0" vert="horz" wrap="square" lIns="0" tIns="0" rIns="0" bIns="0" anchor="t" anchorCtr="0">
                      <a:noAutofit/>
                    </wps:bodyPr>
                  </wps:wsp>
                </a:graphicData>
              </a:graphic>
            </wp:anchor>
          </w:drawing>
        </mc:Choice>
        <mc:Fallback>
          <w:pict>
            <v:shape w14:anchorId="5A5C3E3D" id="_x0000_s1048" type="#_x0000_t202" style="position:absolute;left:0;text-align:left;margin-left:467.35pt;margin-top:281.3pt;width:62.4pt;height:16.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" filled="f" stroked="f">
              <v:textbox inset="0,0,0,0">
                <w:txbxContent>
                  <w:p w14:paraId="70292C0D" w14:textId="77777777" w:rsidR="00263436" w:rsidRPr="00543081" w:rsidRDefault="00263436" w:rsidP="008B2484">
                    <w:pPr>
                      <w:pStyle w:val="Header"/>
                      <w:bidi/>
                      <w:ind w:left="-42" w:right="0"/>
                      <w:jc w:val="center"/>
                      <w:rPr>
                        <w:rStyle w:val="Emphasis"/>
                      </w:rPr>
                    </w:pPr>
                    <w:r w:rsidRPr="00543081">
                      <w:rPr>
                        <w:rStyle w:val="Emphasis"/>
                        <w:rFonts w:hint="cs"/>
                        <w:rtl/>
                      </w:rPr>
                      <w:t>نوع گزارش</w:t>
                    </w:r>
                  </w:p>
                </w:txbxContent>
              </v:textbox>
            </v:shape>
          </w:pict>
        </mc:Fallback>
      </mc:AlternateContent>
    </w:r>
    <w:r>
      <w:rPr>
        <w:rFonts w:hint="cs"/>
        <w:noProof/>
        <w:rtl/>
      </w:rPr>
      <mc:AlternateContent>
        <mc:Choice Requires="wpg">
          <w:drawing>
            <wp:anchor distT="0" distB="0" distL="114300" distR="114300" simplePos="0" relativeHeight="251661312" behindDoc="0" locked="0" layoutInCell="1" allowOverlap="1" wp14:anchorId="070A21FB" wp14:editId="2AC65AB3">
              <wp:simplePos x="0" y="0"/>
              <wp:positionH relativeFrom="column">
                <wp:posOffset>5941060</wp:posOffset>
              </wp:positionH>
              <wp:positionV relativeFrom="paragraph">
                <wp:posOffset>3593989</wp:posOffset>
              </wp:positionV>
              <wp:extent cx="791845" cy="406400"/>
              <wp:effectExtent l="0" t="0" r="8255" b="12700"/>
              <wp:wrapNone/>
              <wp:docPr id="74" name="Group 74"/>
              <wp:cNvGraphicFramePr/>
              <a:graphic xmlns:a="http://schemas.openxmlformats.org/drawingml/2006/main">
                <a:graphicData uri="http://schemas.microsoft.com/office/word/2010/wordprocessingGroup">
                  <wpg:wgp>
                    <wpg:cNvGrpSpPr/>
                    <wpg:grpSpPr>
                      <a:xfrm>
                        <a:off x="0" y="0"/>
                        <a:ext cx="791845" cy="406400"/>
                        <a:chOff x="0" y="276889"/>
                        <a:chExt cx="793522" cy="552451"/>
                      </a:xfrm>
                    </wpg:grpSpPr>
                    <wps:wsp>
                      <wps:cNvPr id="75" name="Rounded Rectangle 27"/>
                      <wps:cNvSpPr/>
                      <wps:spPr>
                        <a:xfrm>
                          <a:off x="1522" y="279937"/>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B0B601"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6" name="Rounded Rectangle 28"/>
                      <wps:cNvSpPr/>
                      <wps:spPr>
                        <a:xfrm>
                          <a:off x="0" y="276889"/>
                          <a:ext cx="792000" cy="552451"/>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070A21FB" id="Group 74" o:spid="_x0000_s1049" style="position:absolute;left:0;text-align:left;margin-left:467.8pt;margin-top:283pt;width:62.35pt;height:32pt;z-index:251661312" coordorigin=",2768"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">
              <v:roundrect id="Rounded Rectangle 27" o:spid="_x0000_s1050" style="position:absolute;left:15;top:2799;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" fillcolor="#1b3a7d [1609]" stroked="f" strokeweight="1.25pt">
                <v:textbox>
                  <w:txbxContent>
                    <w:p w14:paraId="6DB0B601" w14:textId="77777777" w:rsidR="00263436" w:rsidRDefault="00263436" w:rsidP="00642D45"/>
                  </w:txbxContent>
                </v:textbox>
              </v:roundrect>
              <v:roundrect id="Rounded Rectangle 28" o:spid="_x0000_s1051" style="position:absolute;top:2768;width:7920;height:5525;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59264" behindDoc="0" locked="0" layoutInCell="1" allowOverlap="1" wp14:anchorId="16924791" wp14:editId="04D0448B">
              <wp:simplePos x="0" y="0"/>
              <wp:positionH relativeFrom="column">
                <wp:posOffset>5932541</wp:posOffset>
              </wp:positionH>
              <wp:positionV relativeFrom="paragraph">
                <wp:posOffset>4048760</wp:posOffset>
              </wp:positionV>
              <wp:extent cx="797967" cy="188595"/>
              <wp:effectExtent l="0" t="0" r="2540" b="190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967" cy="188595"/>
                      </a:xfrm>
                      <a:prstGeom prst="rect">
                        <a:avLst/>
                      </a:prstGeom>
                      <a:noFill/>
                      <a:ln w="9525">
                        <a:noFill/>
                        <a:miter lim="800000"/>
                        <a:headEnd/>
                        <a:tailEnd/>
                      </a:ln>
                    </wps:spPr>
                    <wps:txbx>
                      <w:txbxContent>
                        <w:p w14:paraId="3E0435F7" w14:textId="77777777" w:rsidR="00263436" w:rsidRPr="00543081" w:rsidRDefault="00263436" w:rsidP="008B2484">
                          <w:pPr>
                            <w:pStyle w:val="Header"/>
                            <w:bidi/>
                            <w:ind w:left="-36" w:right="0"/>
                            <w:jc w:val="center"/>
                            <w:rPr>
                              <w:rStyle w:val="Emphasis"/>
                            </w:rPr>
                          </w:pPr>
                          <w:r w:rsidRPr="00543081">
                            <w:rPr>
                              <w:rStyle w:val="Emphasis"/>
                              <w:rFonts w:hint="cs"/>
                              <w:rtl/>
                            </w:rPr>
                            <w:t>تاریخ و زمان وقوع</w:t>
                          </w:r>
                        </w:p>
                      </w:txbxContent>
                    </wps:txbx>
                    <wps:bodyPr rot="0" vert="horz" wrap="square" lIns="0" tIns="0" rIns="0" bIns="0" anchor="t" anchorCtr="0">
                      <a:noAutofit/>
                    </wps:bodyPr>
                  </wps:wsp>
                </a:graphicData>
              </a:graphic>
            </wp:anchor>
          </w:drawing>
        </mc:Choice>
        <mc:Fallback>
          <w:pict>
            <v:shape w14:anchorId="16924791" id="_x0000_s1052" type="#_x0000_t202" style="position:absolute;left:0;text-align:left;margin-left:467.15pt;margin-top:318.8pt;width:62.85pt;height:14.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" filled="f" stroked="f">
              <v:textbox inset="0,0,0,0">
                <w:txbxContent>
                  <w:p w14:paraId="3E0435F7" w14:textId="77777777" w:rsidR="00263436" w:rsidRPr="00543081" w:rsidRDefault="00263436" w:rsidP="008B2484">
                    <w:pPr>
                      <w:pStyle w:val="Header"/>
                      <w:bidi/>
                      <w:ind w:left="-36" w:right="0"/>
                      <w:jc w:val="center"/>
                      <w:rPr>
                        <w:rStyle w:val="Emphasis"/>
                      </w:rPr>
                    </w:pPr>
                    <w:r w:rsidRPr="00543081">
                      <w:rPr>
                        <w:rStyle w:val="Emphasis"/>
                        <w:rFonts w:hint="cs"/>
                        <w:rtl/>
                      </w:rPr>
                      <w:t>تاریخ و زمان وقوع</w:t>
                    </w:r>
                  </w:p>
                </w:txbxContent>
              </v:textbox>
            </v:shape>
          </w:pict>
        </mc:Fallback>
      </mc:AlternateContent>
    </w:r>
    <w:r>
      <w:rPr>
        <w:rFonts w:hint="cs"/>
        <w:noProof/>
        <w:rtl/>
      </w:rPr>
      <mc:AlternateContent>
        <mc:Choice Requires="wpg">
          <w:drawing>
            <wp:anchor distT="0" distB="0" distL="114300" distR="114300" simplePos="0" relativeHeight="251652096" behindDoc="0" locked="0" layoutInCell="1" allowOverlap="1" wp14:anchorId="44E24B2F" wp14:editId="386B16E0">
              <wp:simplePos x="0" y="0"/>
              <wp:positionH relativeFrom="column">
                <wp:posOffset>5941060</wp:posOffset>
              </wp:positionH>
              <wp:positionV relativeFrom="paragraph">
                <wp:posOffset>4060549</wp:posOffset>
              </wp:positionV>
              <wp:extent cx="792259" cy="742953"/>
              <wp:effectExtent l="0" t="0" r="8255" b="19050"/>
              <wp:wrapNone/>
              <wp:docPr id="77" name="Group 77"/>
              <wp:cNvGraphicFramePr/>
              <a:graphic xmlns:a="http://schemas.openxmlformats.org/drawingml/2006/main">
                <a:graphicData uri="http://schemas.microsoft.com/office/word/2010/wordprocessingGroup">
                  <wpg:wgp>
                    <wpg:cNvGrpSpPr/>
                    <wpg:grpSpPr>
                      <a:xfrm>
                        <a:off x="0" y="0"/>
                        <a:ext cx="792259" cy="742953"/>
                        <a:chOff x="0" y="84735"/>
                        <a:chExt cx="793523" cy="742953"/>
                      </a:xfrm>
                    </wpg:grpSpPr>
                    <wps:wsp>
                      <wps:cNvPr id="78" name="Rounded Rectangle 27"/>
                      <wps:cNvSpPr/>
                      <wps:spPr>
                        <a:xfrm>
                          <a:off x="1523" y="84735"/>
                          <a:ext cx="792000" cy="187200"/>
                        </a:xfrm>
                        <a:prstGeom prst="roundRect">
                          <a:avLst>
                            <a:gd name="adj" fmla="val 1858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6E9061"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9" name="Rounded Rectangle 28"/>
                      <wps:cNvSpPr/>
                      <wps:spPr>
                        <a:xfrm>
                          <a:off x="0" y="84738"/>
                          <a:ext cx="792000" cy="742950"/>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44E24B2F" id="Group 77" o:spid="_x0000_s1053" style="position:absolute;left:0;text-align:left;margin-left:467.8pt;margin-top:319.75pt;width:62.4pt;height:58.5pt;z-index:251652096" coordorigin=",847" coordsize="7935,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">
              <v:roundrect id="Rounded Rectangle 27" o:spid="_x0000_s1054" style="position:absolute;left:15;top:847;width:7920;height:1872;visibility:visible;mso-wrap-style:square;v-text-anchor:middle" arcsize="121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" fillcolor="#1b3a7d [1609]" stroked="f" strokeweight="1.25pt">
                <v:textbox>
                  <w:txbxContent>
                    <w:p w14:paraId="386E9061" w14:textId="77777777" w:rsidR="00263436" w:rsidRDefault="00263436" w:rsidP="00642D45"/>
                  </w:txbxContent>
                </v:textbox>
              </v:roundrect>
              <v:roundrect id="Rounded Rectangle 28" o:spid="_x0000_s1055" style="position:absolute;top:847;width:7920;height:7429;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" filled="f" strokecolor="#1b3a7d [1609]" strokeweight="1pt">
                <v:textbox inset="2mm,2mm,2mm,2mm"/>
              </v:roundrect>
            </v:group>
          </w:pict>
        </mc:Fallback>
      </mc:AlternateContent>
    </w:r>
    <w:r>
      <w:rPr>
        <w:noProof/>
      </w:rPr>
      <mc:AlternateContent>
        <mc:Choice Requires="wpg">
          <w:drawing>
            <wp:anchor distT="0" distB="0" distL="114300" distR="114300" simplePos="0" relativeHeight="251651072" behindDoc="0" locked="0" layoutInCell="1" allowOverlap="1" wp14:anchorId="7F59702E" wp14:editId="253188A1">
              <wp:simplePos x="0" y="0"/>
              <wp:positionH relativeFrom="column">
                <wp:posOffset>5942965</wp:posOffset>
              </wp:positionH>
              <wp:positionV relativeFrom="paragraph">
                <wp:posOffset>6358255</wp:posOffset>
              </wp:positionV>
              <wp:extent cx="791845" cy="406400"/>
              <wp:effectExtent l="0" t="0" r="8255" b="12700"/>
              <wp:wrapNone/>
              <wp:docPr id="83" name="Group 83"/>
              <wp:cNvGraphicFramePr/>
              <a:graphic xmlns:a="http://schemas.openxmlformats.org/drawingml/2006/main">
                <a:graphicData uri="http://schemas.microsoft.com/office/word/2010/wordprocessingGroup">
                  <wpg:wgp>
                    <wpg:cNvGrpSpPr/>
                    <wpg:grpSpPr>
                      <a:xfrm>
                        <a:off x="0" y="0"/>
                        <a:ext cx="791845" cy="406400"/>
                        <a:chOff x="0" y="190500"/>
                        <a:chExt cx="793522" cy="552450"/>
                      </a:xfrm>
                    </wpg:grpSpPr>
                    <wps:wsp>
                      <wps:cNvPr id="84" name="Rounded Rectangle 27"/>
                      <wps:cNvSpPr/>
                      <wps:spPr>
                        <a:xfrm>
                          <a:off x="1522" y="193544"/>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B8F58"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5" name="Rounded Rectangle 28"/>
                      <wps:cNvSpPr/>
                      <wps:spPr>
                        <a:xfrm>
                          <a:off x="0" y="190500"/>
                          <a:ext cx="792000" cy="552450"/>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7F59702E" id="Group 83" o:spid="_x0000_s1056" style="position:absolute;left:0;text-align:left;margin-left:467.95pt;margin-top:500.65pt;width:62.35pt;height:32pt;z-index:251651072" coordorigin=",1905"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">
              <v:roundrect id="Rounded Rectangle 27" o:spid="_x0000_s1057" style="position:absolute;left:15;top:1935;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" fillcolor="#1b3a7d [1609]" stroked="f" strokeweight="1.25pt">
                <v:textbox>
                  <w:txbxContent>
                    <w:p w14:paraId="61CB8F58" w14:textId="77777777" w:rsidR="00263436" w:rsidRDefault="00263436" w:rsidP="00642D45"/>
                  </w:txbxContent>
                </v:textbox>
              </v:roundrect>
              <v:roundrect id="Rounded Rectangle 28" o:spid="_x0000_s1058" style="position:absolute;top:1905;width:7920;height:5524;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" filled="f" strokecolor="#1b3a7d [1609]" strokeweight="1pt">
                <v:textbox inset="2mm,2mm,2mm,2mm"/>
              </v:roundrect>
            </v:group>
          </w:pict>
        </mc:Fallback>
      </mc:AlternateContent>
    </w:r>
    <w:r>
      <w:rPr>
        <w:noProof/>
      </w:rPr>
      <mc:AlternateContent>
        <mc:Choice Requires="wpg">
          <w:drawing>
            <wp:anchor distT="0" distB="0" distL="114300" distR="114300" simplePos="0" relativeHeight="251650048" behindDoc="0" locked="0" layoutInCell="1" allowOverlap="1" wp14:anchorId="78533BF6" wp14:editId="2C304467">
              <wp:simplePos x="0" y="0"/>
              <wp:positionH relativeFrom="column">
                <wp:posOffset>5942965</wp:posOffset>
              </wp:positionH>
              <wp:positionV relativeFrom="paragraph">
                <wp:posOffset>6816090</wp:posOffset>
              </wp:positionV>
              <wp:extent cx="791845" cy="406400"/>
              <wp:effectExtent l="0" t="0" r="8255" b="12700"/>
              <wp:wrapNone/>
              <wp:docPr id="87" name="Group 87"/>
              <wp:cNvGraphicFramePr/>
              <a:graphic xmlns:a="http://schemas.openxmlformats.org/drawingml/2006/main">
                <a:graphicData uri="http://schemas.microsoft.com/office/word/2010/wordprocessingGroup">
                  <wpg:wgp>
                    <wpg:cNvGrpSpPr/>
                    <wpg:grpSpPr>
                      <a:xfrm>
                        <a:off x="0" y="0"/>
                        <a:ext cx="791845" cy="406400"/>
                        <a:chOff x="0" y="190500"/>
                        <a:chExt cx="793522" cy="552450"/>
                      </a:xfrm>
                    </wpg:grpSpPr>
                    <wps:wsp>
                      <wps:cNvPr id="88" name="Rounded Rectangle 27"/>
                      <wps:cNvSpPr/>
                      <wps:spPr>
                        <a:xfrm>
                          <a:off x="1522" y="193544"/>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8A64B"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9" name="Rounded Rectangle 28"/>
                      <wps:cNvSpPr/>
                      <wps:spPr>
                        <a:xfrm>
                          <a:off x="0" y="190500"/>
                          <a:ext cx="792000" cy="552450"/>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78533BF6" id="Group 87" o:spid="_x0000_s1059" style="position:absolute;left:0;text-align:left;margin-left:467.95pt;margin-top:536.7pt;width:62.35pt;height:32pt;z-index:251650048" coordorigin=",1905"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">
              <v:roundrect id="Rounded Rectangle 27" o:spid="_x0000_s1060" style="position:absolute;left:15;top:1935;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" fillcolor="#1b3a7d [1609]" stroked="f" strokeweight="1.25pt">
                <v:textbox>
                  <w:txbxContent>
                    <w:p w14:paraId="15D8A64B" w14:textId="77777777" w:rsidR="00263436" w:rsidRDefault="00263436" w:rsidP="00642D45"/>
                  </w:txbxContent>
                </v:textbox>
              </v:roundrect>
              <v:roundrect id="Rounded Rectangle 28" o:spid="_x0000_s1061" style="position:absolute;top:1905;width:7920;height:5524;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58240" behindDoc="0" locked="0" layoutInCell="1" allowOverlap="1" wp14:anchorId="52BCFCF5" wp14:editId="37411F2B">
              <wp:simplePos x="0" y="0"/>
              <wp:positionH relativeFrom="column">
                <wp:posOffset>5937885</wp:posOffset>
              </wp:positionH>
              <wp:positionV relativeFrom="paragraph">
                <wp:posOffset>6805295</wp:posOffset>
              </wp:positionV>
              <wp:extent cx="799465" cy="209550"/>
              <wp:effectExtent l="0" t="0" r="635"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09550"/>
                      </a:xfrm>
                      <a:prstGeom prst="rect">
                        <a:avLst/>
                      </a:prstGeom>
                      <a:noFill/>
                      <a:ln w="9525">
                        <a:noFill/>
                        <a:miter lim="800000"/>
                        <a:headEnd/>
                        <a:tailEnd/>
                      </a:ln>
                    </wps:spPr>
                    <wps:txbx>
                      <w:txbxContent>
                        <w:p w14:paraId="75902074" w14:textId="77777777" w:rsidR="00263436" w:rsidRPr="00B87C18" w:rsidRDefault="00263436" w:rsidP="008B2484">
                          <w:pPr>
                            <w:pStyle w:val="Header"/>
                            <w:bidi/>
                            <w:ind w:left="-36" w:right="0"/>
                            <w:jc w:val="center"/>
                            <w:rPr>
                              <w:rStyle w:val="Emphasis"/>
                            </w:rPr>
                          </w:pPr>
                          <w:r w:rsidRPr="00B87C18">
                            <w:rPr>
                              <w:rStyle w:val="Emphasis"/>
                              <w:rFonts w:hint="cs"/>
                              <w:rtl/>
                            </w:rPr>
                            <w:t>قالب برنامه</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52BCFCF5" id="_x0000_s1062" type="#_x0000_t202" style="position:absolute;left:0;text-align:left;margin-left:467.55pt;margin-top:535.85pt;width:62.95pt;height:1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" filled="f" stroked="f">
              <v:textbox inset="0,0,0,0">
                <w:txbxContent>
                  <w:p w14:paraId="75902074" w14:textId="77777777" w:rsidR="00263436" w:rsidRPr="00B87C18" w:rsidRDefault="00263436" w:rsidP="008B2484">
                    <w:pPr>
                      <w:pStyle w:val="Header"/>
                      <w:bidi/>
                      <w:ind w:left="-36" w:right="0"/>
                      <w:jc w:val="center"/>
                      <w:rPr>
                        <w:rStyle w:val="Emphasis"/>
                      </w:rPr>
                    </w:pPr>
                    <w:r w:rsidRPr="00B87C18">
                      <w:rPr>
                        <w:rStyle w:val="Emphasis"/>
                        <w:rFonts w:hint="cs"/>
                        <w:rtl/>
                      </w:rPr>
                      <w:t>قالب برنامه</w:t>
                    </w:r>
                  </w:p>
                </w:txbxContent>
              </v:textbox>
            </v:shape>
          </w:pict>
        </mc:Fallback>
      </mc:AlternateContent>
    </w:r>
    <w:r>
      <w:rPr>
        <w:noProof/>
      </w:rPr>
      <mc:AlternateContent>
        <mc:Choice Requires="wpg">
          <w:drawing>
            <wp:anchor distT="0" distB="0" distL="114300" distR="114300" simplePos="0" relativeHeight="251649024" behindDoc="0" locked="0" layoutInCell="1" allowOverlap="1" wp14:anchorId="58557821" wp14:editId="61EE7D14">
              <wp:simplePos x="0" y="0"/>
              <wp:positionH relativeFrom="column">
                <wp:posOffset>5943600</wp:posOffset>
              </wp:positionH>
              <wp:positionV relativeFrom="paragraph">
                <wp:posOffset>7272020</wp:posOffset>
              </wp:positionV>
              <wp:extent cx="791845" cy="753745"/>
              <wp:effectExtent l="0" t="0" r="8255" b="27305"/>
              <wp:wrapNone/>
              <wp:docPr id="90" name="Group 90"/>
              <wp:cNvGraphicFramePr/>
              <a:graphic xmlns:a="http://schemas.openxmlformats.org/drawingml/2006/main">
                <a:graphicData uri="http://schemas.microsoft.com/office/word/2010/wordprocessingGroup">
                  <wpg:wgp>
                    <wpg:cNvGrpSpPr/>
                    <wpg:grpSpPr>
                      <a:xfrm>
                        <a:off x="0" y="0"/>
                        <a:ext cx="791845" cy="753745"/>
                        <a:chOff x="0" y="1"/>
                        <a:chExt cx="793524" cy="754379"/>
                      </a:xfrm>
                    </wpg:grpSpPr>
                    <wps:wsp>
                      <wps:cNvPr id="91" name="Rounded Rectangle 27"/>
                      <wps:cNvSpPr/>
                      <wps:spPr>
                        <a:xfrm>
                          <a:off x="1524" y="3530"/>
                          <a:ext cx="792000" cy="187357"/>
                        </a:xfrm>
                        <a:prstGeom prst="roundRect">
                          <a:avLst>
                            <a:gd name="adj" fmla="val 19628"/>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5C6F8"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2" name="Rounded Rectangle 28"/>
                      <wps:cNvSpPr/>
                      <wps:spPr>
                        <a:xfrm>
                          <a:off x="0" y="1"/>
                          <a:ext cx="792000" cy="754379"/>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58557821" id="Group 90" o:spid="_x0000_s1063" style="position:absolute;left:0;text-align:left;margin-left:468pt;margin-top:572.6pt;width:62.35pt;height:59.35pt;z-index:251649024" coordorigin="" coordsize="7935,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">
              <v:roundrect id="Rounded Rectangle 27" o:spid="_x0000_s1064" style="position:absolute;left:15;top:35;width:7920;height:1873;visibility:visible;mso-wrap-style:square;v-text-anchor:middle" arcsize="1286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" fillcolor="#1b3a7d [1609]" stroked="f" strokeweight="1.25pt">
                <v:textbox>
                  <w:txbxContent>
                    <w:p w14:paraId="09B5C6F8" w14:textId="77777777" w:rsidR="00263436" w:rsidRDefault="00263436" w:rsidP="00642D45"/>
                  </w:txbxContent>
                </v:textbox>
              </v:roundrect>
              <v:roundrect id="Rounded Rectangle 28" o:spid="_x0000_s1065" style="position:absolute;width:7920;height:7543;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63360" behindDoc="0" locked="0" layoutInCell="1" allowOverlap="1" wp14:anchorId="1541421C" wp14:editId="0391D77C">
              <wp:simplePos x="0" y="0"/>
              <wp:positionH relativeFrom="column">
                <wp:posOffset>5944235</wp:posOffset>
              </wp:positionH>
              <wp:positionV relativeFrom="paragraph">
                <wp:posOffset>7244715</wp:posOffset>
              </wp:positionV>
              <wp:extent cx="786765" cy="234315"/>
              <wp:effectExtent l="0" t="0" r="13335" b="1333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34315"/>
                      </a:xfrm>
                      <a:prstGeom prst="rect">
                        <a:avLst/>
                      </a:prstGeom>
                      <a:noFill/>
                      <a:ln w="9525">
                        <a:noFill/>
                        <a:miter lim="800000"/>
                        <a:headEnd/>
                        <a:tailEnd/>
                      </a:ln>
                    </wps:spPr>
                    <wps:txbx>
                      <w:txbxContent>
                        <w:p w14:paraId="6FCF1364" w14:textId="77777777" w:rsidR="00263436" w:rsidRPr="00B87C18" w:rsidRDefault="00263436" w:rsidP="008B2484">
                          <w:pPr>
                            <w:pStyle w:val="Header"/>
                            <w:bidi/>
                            <w:ind w:left="-36" w:right="0"/>
                            <w:jc w:val="center"/>
                            <w:rPr>
                              <w:rStyle w:val="Emphasis"/>
                            </w:rPr>
                          </w:pPr>
                          <w:r w:rsidRPr="00B87C18">
                            <w:rPr>
                              <w:rStyle w:val="Emphasis"/>
                              <w:rFonts w:hint="cs"/>
                              <w:rtl/>
                            </w:rPr>
                            <w:t>موضوع برنامه</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1541421C" id="_x0000_s1066" type="#_x0000_t202" style="position:absolute;left:0;text-align:left;margin-left:468.05pt;margin-top:570.45pt;width:61.95pt;height:18.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" filled="f" stroked="f">
              <v:textbox inset="0,0,0,0">
                <w:txbxContent>
                  <w:p w14:paraId="6FCF1364" w14:textId="77777777" w:rsidR="00263436" w:rsidRPr="00B87C18" w:rsidRDefault="00263436" w:rsidP="008B2484">
                    <w:pPr>
                      <w:pStyle w:val="Header"/>
                      <w:bidi/>
                      <w:ind w:left="-36" w:right="0"/>
                      <w:jc w:val="center"/>
                      <w:rPr>
                        <w:rStyle w:val="Emphasis"/>
                      </w:rPr>
                    </w:pPr>
                    <w:r w:rsidRPr="00B87C18">
                      <w:rPr>
                        <w:rStyle w:val="Emphasis"/>
                        <w:rFonts w:hint="cs"/>
                        <w:rtl/>
                      </w:rPr>
                      <w:t>موضوع برنامه</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D046314" wp14:editId="7C599E20">
              <wp:simplePos x="0" y="0"/>
              <wp:positionH relativeFrom="column">
                <wp:posOffset>5942965</wp:posOffset>
              </wp:positionH>
              <wp:positionV relativeFrom="paragraph">
                <wp:posOffset>8065770</wp:posOffset>
              </wp:positionV>
              <wp:extent cx="792480" cy="219075"/>
              <wp:effectExtent l="0" t="0" r="7620"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19075"/>
                      </a:xfrm>
                      <a:prstGeom prst="rect">
                        <a:avLst/>
                      </a:prstGeom>
                      <a:noFill/>
                      <a:ln w="9525">
                        <a:noFill/>
                        <a:miter lim="800000"/>
                        <a:headEnd/>
                        <a:tailEnd/>
                      </a:ln>
                    </wps:spPr>
                    <wps:txbx>
                      <w:txbxContent>
                        <w:p w14:paraId="6FC732D0" w14:textId="77777777" w:rsidR="00263436" w:rsidRPr="007202FD" w:rsidRDefault="00263436" w:rsidP="008B2484">
                          <w:pPr>
                            <w:pStyle w:val="Header"/>
                            <w:bidi/>
                            <w:ind w:left="-36" w:right="0"/>
                            <w:jc w:val="center"/>
                          </w:pPr>
                          <w:r w:rsidRPr="00B87C18">
                            <w:rPr>
                              <w:rStyle w:val="Emphasis"/>
                              <w:rFonts w:hint="cs"/>
                              <w:rtl/>
                            </w:rPr>
                            <w:t>کلید</w:t>
                          </w:r>
                          <w:r>
                            <w:rPr>
                              <w:rFonts w:hint="cs"/>
                              <w:rtl/>
                            </w:rPr>
                            <w:t xml:space="preserve"> </w:t>
                          </w:r>
                          <w:r w:rsidRPr="00B87C18">
                            <w:rPr>
                              <w:rStyle w:val="Emphasis"/>
                              <w:rFonts w:hint="cs"/>
                              <w:rtl/>
                            </w:rPr>
                            <w:t>واژگان</w:t>
                          </w:r>
                        </w:p>
                      </w:txbxContent>
                    </wps:txbx>
                    <wps:bodyPr rot="0" vert="horz" wrap="square" lIns="0" tIns="0" rIns="0" bIns="0" anchor="t" anchorCtr="0">
                      <a:noAutofit/>
                    </wps:bodyPr>
                  </wps:wsp>
                </a:graphicData>
              </a:graphic>
            </wp:anchor>
          </w:drawing>
        </mc:Choice>
        <mc:Fallback>
          <w:pict>
            <v:shape w14:anchorId="0D046314" id="_x0000_s1067" type="#_x0000_t202" style="position:absolute;left:0;text-align:left;margin-left:467.95pt;margin-top:635.1pt;width:62.4pt;height:17.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" filled="f" stroked="f">
              <v:textbox inset="0,0,0,0">
                <w:txbxContent>
                  <w:p w14:paraId="6FC732D0" w14:textId="77777777" w:rsidR="00263436" w:rsidRPr="007202FD" w:rsidRDefault="00263436" w:rsidP="008B2484">
                    <w:pPr>
                      <w:pStyle w:val="Header"/>
                      <w:bidi/>
                      <w:ind w:left="-36" w:right="0"/>
                      <w:jc w:val="center"/>
                    </w:pPr>
                    <w:r w:rsidRPr="00B87C18">
                      <w:rPr>
                        <w:rStyle w:val="Emphasis"/>
                        <w:rFonts w:hint="cs"/>
                        <w:rtl/>
                      </w:rPr>
                      <w:t>کلید</w:t>
                    </w:r>
                    <w:r>
                      <w:rPr>
                        <w:rFonts w:hint="cs"/>
                        <w:rtl/>
                      </w:rPr>
                      <w:t xml:space="preserve"> </w:t>
                    </w:r>
                    <w:r w:rsidRPr="00B87C18">
                      <w:rPr>
                        <w:rStyle w:val="Emphasis"/>
                        <w:rFonts w:hint="cs"/>
                        <w:rtl/>
                      </w:rPr>
                      <w:t>واژگان</w:t>
                    </w:r>
                  </w:p>
                </w:txbxContent>
              </v:textbox>
            </v:shape>
          </w:pict>
        </mc:Fallback>
      </mc:AlternateContent>
    </w:r>
    <w:r>
      <w:rPr>
        <w:rFonts w:hint="cs"/>
        <w:noProof/>
        <w:rtl/>
      </w:rPr>
      <mc:AlternateContent>
        <mc:Choice Requires="wps">
          <w:drawing>
            <wp:anchor distT="0" distB="0" distL="114300" distR="114300" simplePos="0" relativeHeight="251654144" behindDoc="0" locked="0" layoutInCell="1" allowOverlap="1" wp14:anchorId="151423BE" wp14:editId="40ABFC13">
              <wp:simplePos x="0" y="0"/>
              <wp:positionH relativeFrom="column">
                <wp:posOffset>5937831</wp:posOffset>
              </wp:positionH>
              <wp:positionV relativeFrom="paragraph">
                <wp:posOffset>2819015</wp:posOffset>
              </wp:positionV>
              <wp:extent cx="794507" cy="148007"/>
              <wp:effectExtent l="0" t="0" r="5715" b="444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507" cy="148007"/>
                      </a:xfrm>
                      <a:prstGeom prst="rect">
                        <a:avLst/>
                      </a:prstGeom>
                      <a:noFill/>
                      <a:ln w="9525">
                        <a:noFill/>
                        <a:miter lim="800000"/>
                        <a:headEnd/>
                        <a:tailEnd/>
                      </a:ln>
                    </wps:spPr>
                    <wps:txbx>
                      <w:txbxContent>
                        <w:p w14:paraId="28EB1D55"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برنامه</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423BE" id="_x0000_s1068" type="#_x0000_t202" style="position:absolute;left:0;text-align:left;margin-left:467.55pt;margin-top:221.95pt;width:62.55pt;height:1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" filled="f" stroked="f">
              <v:textbox inset="0,0,0,0">
                <w:txbxContent>
                  <w:p w14:paraId="28EB1D55"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برنامه</w:t>
                    </w:r>
                  </w:p>
                </w:txbxContent>
              </v:textbox>
            </v:shape>
          </w:pict>
        </mc:Fallback>
      </mc:AlternateContent>
    </w:r>
    <w:r>
      <w:rPr>
        <w:rFonts w:hint="cs"/>
        <w:noProof/>
        <w:rtl/>
      </w:rPr>
      <mc:AlternateContent>
        <mc:Choice Requires="wpg">
          <w:drawing>
            <wp:anchor distT="0" distB="0" distL="114300" distR="114300" simplePos="0" relativeHeight="251646976" behindDoc="0" locked="0" layoutInCell="1" allowOverlap="1" wp14:anchorId="20F24CC1" wp14:editId="0A775884">
              <wp:simplePos x="0" y="0"/>
              <wp:positionH relativeFrom="column">
                <wp:posOffset>5940282</wp:posOffset>
              </wp:positionH>
              <wp:positionV relativeFrom="paragraph">
                <wp:posOffset>2342667</wp:posOffset>
              </wp:positionV>
              <wp:extent cx="792480" cy="406800"/>
              <wp:effectExtent l="0" t="0" r="26670" b="12700"/>
              <wp:wrapNone/>
              <wp:docPr id="19" name="Group 19"/>
              <wp:cNvGraphicFramePr/>
              <a:graphic xmlns:a="http://schemas.openxmlformats.org/drawingml/2006/main">
                <a:graphicData uri="http://schemas.microsoft.com/office/word/2010/wordprocessingGroup">
                  <wpg:wgp>
                    <wpg:cNvGrpSpPr/>
                    <wpg:grpSpPr>
                      <a:xfrm>
                        <a:off x="0" y="0"/>
                        <a:ext cx="792480" cy="406800"/>
                        <a:chOff x="0" y="45895"/>
                        <a:chExt cx="793524" cy="407087"/>
                      </a:xfrm>
                    </wpg:grpSpPr>
                    <wps:wsp>
                      <wps:cNvPr id="27" name="Rounded Rectangle 27"/>
                      <wps:cNvSpPr/>
                      <wps:spPr>
                        <a:xfrm>
                          <a:off x="1524" y="45905"/>
                          <a:ext cx="792000" cy="187200"/>
                        </a:xfrm>
                        <a:prstGeom prst="roundRect">
                          <a:avLst>
                            <a:gd name="adj" fmla="val 16366"/>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8FE07A"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 name="Rounded Rectangle 28"/>
                      <wps:cNvSpPr/>
                      <wps:spPr>
                        <a:xfrm>
                          <a:off x="0" y="45895"/>
                          <a:ext cx="792000" cy="407087"/>
                        </a:xfrm>
                        <a:prstGeom prst="roundRect">
                          <a:avLst>
                            <a:gd name="adj" fmla="val 8235"/>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F24CC1" id="Group 19" o:spid="_x0000_s1069" style="position:absolute;left:0;text-align:left;margin-left:467.75pt;margin-top:184.45pt;width:62.4pt;height:32.05pt;z-index:251646976;mso-height-relative:margin" coordorigin=",458" coordsize="7935,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">
              <v:roundrect id="Rounded Rectangle 27" o:spid="_x0000_s1070" style="position:absolute;left:15;top:459;width:7920;height:1872;visibility:visible;mso-wrap-style:square;v-text-anchor:middle" arcsize="107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" fillcolor="#1b3a7d [1609]" stroked="f" strokeweight="1.25pt">
                <v:textbox>
                  <w:txbxContent>
                    <w:p w14:paraId="158FE07A" w14:textId="77777777" w:rsidR="00263436" w:rsidRDefault="00263436" w:rsidP="00642D45"/>
                  </w:txbxContent>
                </v:textbox>
              </v:roundrect>
              <v:roundrect id="Rounded Rectangle 28" o:spid="_x0000_s1071" style="position:absolute;top:458;width:7920;height:4071;visibility:visible;mso-wrap-style:square;v-text-anchor:middle" arcsize="53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60288" behindDoc="0" locked="0" layoutInCell="1" allowOverlap="1" wp14:anchorId="1F8B6F9C" wp14:editId="43457B3B">
              <wp:simplePos x="0" y="0"/>
              <wp:positionH relativeFrom="column">
                <wp:posOffset>5942207</wp:posOffset>
              </wp:positionH>
              <wp:positionV relativeFrom="paragraph">
                <wp:posOffset>2360885</wp:posOffset>
              </wp:positionV>
              <wp:extent cx="789096" cy="154090"/>
              <wp:effectExtent l="0" t="0" r="1143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096" cy="154090"/>
                      </a:xfrm>
                      <a:prstGeom prst="rect">
                        <a:avLst/>
                      </a:prstGeom>
                      <a:noFill/>
                      <a:ln w="9525">
                        <a:noFill/>
                        <a:miter lim="800000"/>
                        <a:headEnd/>
                        <a:tailEnd/>
                      </a:ln>
                    </wps:spPr>
                    <wps:txbx>
                      <w:txbxContent>
                        <w:p w14:paraId="592A230F"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شبکه</w:t>
                          </w:r>
                        </w:p>
                        <w:p w14:paraId="408FDDB3" w14:textId="77777777" w:rsidR="00263436" w:rsidRPr="00543081" w:rsidRDefault="00263436" w:rsidP="00543081">
                          <w:pPr>
                            <w:pStyle w:val="Header"/>
                            <w:spacing w:line="168" w:lineRule="auto"/>
                            <w:ind w:left="-40" w:right="0"/>
                            <w:jc w:val="center"/>
                            <w:rPr>
                              <w:rStyle w:val="Emphasis"/>
                              <w:rtl/>
                            </w:rPr>
                          </w:pP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1F8B6F9C" id="_x0000_s1072" type="#_x0000_t202" style="position:absolute;left:0;text-align:left;margin-left:467.9pt;margin-top:185.9pt;width:62.15pt;height:12.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" filled="f" stroked="f">
              <v:textbox inset="0,0,0,0">
                <w:txbxContent>
                  <w:p w14:paraId="592A230F"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شبکه</w:t>
                    </w:r>
                  </w:p>
                  <w:p w14:paraId="408FDDB3" w14:textId="77777777" w:rsidR="00263436" w:rsidRPr="00543081" w:rsidRDefault="00263436" w:rsidP="00543081">
                    <w:pPr>
                      <w:pStyle w:val="Header"/>
                      <w:spacing w:line="168" w:lineRule="auto"/>
                      <w:ind w:left="-40" w:right="0"/>
                      <w:jc w:val="center"/>
                      <w:rPr>
                        <w:rStyle w:val="Emphasis"/>
                        <w:rtl/>
                      </w:rPr>
                    </w:pPr>
                  </w:p>
                </w:txbxContent>
              </v:textbox>
            </v:shape>
          </w:pict>
        </mc:Fallback>
      </mc:AlternateContent>
    </w:r>
    <w:r>
      <w:rPr>
        <w:rFonts w:hint="cs"/>
        <w:noProof/>
        <w:rtl/>
      </w:rPr>
      <mc:AlternateContent>
        <mc:Choice Requires="wps">
          <w:drawing>
            <wp:anchor distT="45720" distB="45720" distL="114300" distR="114300" simplePos="0" relativeHeight="251636736" behindDoc="0" locked="0" layoutInCell="1" allowOverlap="1" wp14:anchorId="5B954BD1" wp14:editId="098A7269">
              <wp:simplePos x="0" y="0"/>
              <wp:positionH relativeFrom="margin">
                <wp:posOffset>6008370</wp:posOffset>
              </wp:positionH>
              <wp:positionV relativeFrom="paragraph">
                <wp:posOffset>1344295</wp:posOffset>
              </wp:positionV>
              <wp:extent cx="737235" cy="278130"/>
              <wp:effectExtent l="0" t="0" r="5715" b="76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278130"/>
                      </a:xfrm>
                      <a:prstGeom prst="rect">
                        <a:avLst/>
                      </a:prstGeom>
                      <a:noFill/>
                      <a:ln w="9525">
                        <a:noFill/>
                        <a:miter lim="800000"/>
                        <a:headEnd/>
                        <a:tailEnd/>
                      </a:ln>
                    </wps:spPr>
                    <wps:txbx>
                      <w:txbxContent>
                        <w:p w14:paraId="27F7C368" w14:textId="77777777" w:rsidR="00263436" w:rsidRPr="00194AB3" w:rsidRDefault="00263436" w:rsidP="008B2484">
                          <w:pPr>
                            <w:pStyle w:val="Header"/>
                            <w:bidi/>
                            <w:spacing w:line="216" w:lineRule="auto"/>
                            <w:jc w:val="center"/>
                            <w:rPr>
                              <w:rFonts w:ascii="IranNastaliq" w:hAnsi="IranNastaliq" w:cs="IranNastaliq"/>
                              <w:b/>
                              <w:bCs/>
                              <w:color w:val="1B3A7E" w:themeColor="accent6" w:themeShade="80"/>
                              <w:spacing w:val="0"/>
                              <w:sz w:val="22"/>
                              <w:szCs w:val="22"/>
                            </w:rPr>
                          </w:pPr>
                          <w:r>
                            <w:rPr>
                              <w:rStyle w:val="Emphasis"/>
                              <w:rFonts w:ascii="IranNastaliq" w:hAnsi="IranNastaliq" w:cs="IranNastaliq" w:hint="cs"/>
                              <w:b w:val="0"/>
                              <w:bCs w:val="0"/>
                              <w:color w:val="1B3A7E" w:themeColor="accent6" w:themeShade="80"/>
                              <w:spacing w:val="0"/>
                              <w:sz w:val="22"/>
                              <w:szCs w:val="22"/>
                              <w:rtl/>
                            </w:rPr>
                            <w:t>سیمای ملی</w:t>
                          </w:r>
                        </w:p>
                        <w:p w14:paraId="67103157" w14:textId="77777777" w:rsidR="00263436" w:rsidRPr="00194AB3" w:rsidRDefault="00263436" w:rsidP="00365A28">
                          <w:pPr>
                            <w:pStyle w:val="Header"/>
                            <w:spacing w:before="240" w:line="216" w:lineRule="auto"/>
                            <w:jc w:val="center"/>
                            <w:rPr>
                              <w:rFonts w:ascii="IranNastaliq" w:hAnsi="IranNastaliq" w:cs="IranNastaliq"/>
                              <w:color w:val="1B3A7E" w:themeColor="accent6" w:themeShade="80"/>
                              <w:spacing w:val="0"/>
                              <w:sz w:val="22"/>
                              <w:szCs w:val="22"/>
                              <w:rtl/>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54BD1" id="_x0000_s1073" type="#_x0000_t202" style="position:absolute;left:0;text-align:left;margin-left:473.1pt;margin-top:105.85pt;width:58.05pt;height:21.9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" filled="f" stroked="f">
              <v:textbox inset="0,0,0,0">
                <w:txbxContent>
                  <w:p w14:paraId="27F7C368" w14:textId="77777777" w:rsidR="00263436" w:rsidRPr="00194AB3" w:rsidRDefault="00263436" w:rsidP="008B2484">
                    <w:pPr>
                      <w:pStyle w:val="Header"/>
                      <w:bidi/>
                      <w:spacing w:line="216" w:lineRule="auto"/>
                      <w:jc w:val="center"/>
                      <w:rPr>
                        <w:rFonts w:ascii="IranNastaliq" w:hAnsi="IranNastaliq" w:cs="IranNastaliq"/>
                        <w:b/>
                        <w:bCs/>
                        <w:color w:val="1B3A7E" w:themeColor="accent6" w:themeShade="80"/>
                        <w:spacing w:val="0"/>
                        <w:sz w:val="22"/>
                        <w:szCs w:val="22"/>
                      </w:rPr>
                    </w:pPr>
                    <w:r>
                      <w:rPr>
                        <w:rStyle w:val="Emphasis"/>
                        <w:rFonts w:ascii="IranNastaliq" w:hAnsi="IranNastaliq" w:cs="IranNastaliq" w:hint="cs"/>
                        <w:b w:val="0"/>
                        <w:bCs w:val="0"/>
                        <w:color w:val="1B3A7E" w:themeColor="accent6" w:themeShade="80"/>
                        <w:spacing w:val="0"/>
                        <w:sz w:val="22"/>
                        <w:szCs w:val="22"/>
                        <w:rtl/>
                      </w:rPr>
                      <w:t>سیمای ملی</w:t>
                    </w:r>
                  </w:p>
                  <w:p w14:paraId="67103157" w14:textId="77777777" w:rsidR="00263436" w:rsidRPr="00194AB3" w:rsidRDefault="00263436" w:rsidP="00365A28">
                    <w:pPr>
                      <w:pStyle w:val="Header"/>
                      <w:spacing w:before="240" w:line="216" w:lineRule="auto"/>
                      <w:jc w:val="center"/>
                      <w:rPr>
                        <w:rFonts w:ascii="IranNastaliq" w:hAnsi="IranNastaliq" w:cs="IranNastaliq"/>
                        <w:color w:val="1B3A7E" w:themeColor="accent6" w:themeShade="80"/>
                        <w:spacing w:val="0"/>
                        <w:sz w:val="22"/>
                        <w:szCs w:val="22"/>
                        <w:rtl/>
                      </w:rPr>
                    </w:pPr>
                  </w:p>
                </w:txbxContent>
              </v:textbox>
              <w10:wrap type="square" anchorx="margin"/>
            </v:shape>
          </w:pict>
        </mc:Fallback>
      </mc:AlternateContent>
    </w:r>
    <w:r>
      <w:rPr>
        <w:rFonts w:hint="cs"/>
        <w:noProof/>
        <w:rtl/>
      </w:rPr>
      <mc:AlternateContent>
        <mc:Choice Requires="wps">
          <w:drawing>
            <wp:anchor distT="45720" distB="45720" distL="114300" distR="114300" simplePos="0" relativeHeight="251669504" behindDoc="0" locked="0" layoutInCell="1" allowOverlap="1" wp14:anchorId="1F53E5B0" wp14:editId="709F459C">
              <wp:simplePos x="0" y="0"/>
              <wp:positionH relativeFrom="margin">
                <wp:posOffset>5905500</wp:posOffset>
              </wp:positionH>
              <wp:positionV relativeFrom="paragraph">
                <wp:posOffset>925830</wp:posOffset>
              </wp:positionV>
              <wp:extent cx="783590" cy="462280"/>
              <wp:effectExtent l="0" t="0" r="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462280"/>
                      </a:xfrm>
                      <a:prstGeom prst="rect">
                        <a:avLst/>
                      </a:prstGeom>
                      <a:noFill/>
                      <a:ln w="9525">
                        <a:noFill/>
                        <a:miter lim="800000"/>
                        <a:headEnd/>
                        <a:tailEnd/>
                      </a:ln>
                    </wps:spPr>
                    <wps:txbx>
                      <w:txbxContent>
                        <w:p w14:paraId="3B42E9C4" w14:textId="77777777" w:rsidR="00263436" w:rsidRPr="00194AB3" w:rsidRDefault="00263436" w:rsidP="008B2484">
                          <w:pPr>
                            <w:tabs>
                              <w:tab w:val="left" w:pos="1078"/>
                            </w:tabs>
                            <w:bidi/>
                            <w:spacing w:before="240" w:line="216" w:lineRule="auto"/>
                            <w:ind w:left="89"/>
                            <w:jc w:val="center"/>
                            <w:rPr>
                              <w:rFonts w:ascii="IranNastaliq" w:hAnsi="IranNastaliq" w:cs="IranNastaliq"/>
                              <w:color w:val="1B3A7E" w:themeColor="accent6" w:themeShade="80"/>
                              <w:spacing w:val="0"/>
                              <w:sz w:val="22"/>
                              <w:szCs w:val="22"/>
                              <w:rtl/>
                            </w:rPr>
                          </w:pPr>
                          <w:r>
                            <w:rPr>
                              <w:rStyle w:val="Heading1Char"/>
                              <w:rFonts w:ascii="IranNastaliq" w:hAnsi="IranNastaliq" w:cs="IranNastaliq" w:hint="cs"/>
                              <w:b w:val="0"/>
                              <w:bCs w:val="0"/>
                              <w:color w:val="1B3A7E" w:themeColor="accent6" w:themeShade="80"/>
                              <w:spacing w:val="0"/>
                              <w:sz w:val="22"/>
                              <w:szCs w:val="22"/>
                              <w:rtl/>
                            </w:rPr>
                            <w:t>گزارش نظارتی</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3E5B0" id="_x0000_s1074" type="#_x0000_t202" style="position:absolute;left:0;text-align:left;margin-left:465pt;margin-top:72.9pt;width:61.7pt;height:36.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" filled="f" stroked="f">
              <v:textbox inset="0,0,0,0">
                <w:txbxContent>
                  <w:p w14:paraId="3B42E9C4" w14:textId="77777777" w:rsidR="00263436" w:rsidRPr="00194AB3" w:rsidRDefault="00263436" w:rsidP="008B2484">
                    <w:pPr>
                      <w:tabs>
                        <w:tab w:val="left" w:pos="1078"/>
                      </w:tabs>
                      <w:bidi/>
                      <w:spacing w:before="240" w:line="216" w:lineRule="auto"/>
                      <w:ind w:left="89"/>
                      <w:jc w:val="center"/>
                      <w:rPr>
                        <w:rFonts w:ascii="IranNastaliq" w:hAnsi="IranNastaliq" w:cs="IranNastaliq"/>
                        <w:color w:val="1B3A7E" w:themeColor="accent6" w:themeShade="80"/>
                        <w:spacing w:val="0"/>
                        <w:sz w:val="22"/>
                        <w:szCs w:val="22"/>
                        <w:rtl/>
                      </w:rPr>
                    </w:pPr>
                    <w:r>
                      <w:rPr>
                        <w:rStyle w:val="Heading1Char"/>
                        <w:rFonts w:ascii="IranNastaliq" w:hAnsi="IranNastaliq" w:cs="IranNastaliq" w:hint="cs"/>
                        <w:b w:val="0"/>
                        <w:bCs w:val="0"/>
                        <w:color w:val="1B3A7E" w:themeColor="accent6" w:themeShade="80"/>
                        <w:spacing w:val="0"/>
                        <w:sz w:val="22"/>
                        <w:szCs w:val="22"/>
                        <w:rtl/>
                      </w:rPr>
                      <w:t>گزارش نظارتی</w:t>
                    </w:r>
                  </w:p>
                </w:txbxContent>
              </v:textbox>
              <w10:wrap type="square" anchorx="margin"/>
            </v:shape>
          </w:pict>
        </mc:Fallback>
      </mc:AlternateContent>
    </w:r>
    <w:r>
      <w:rPr>
        <w:rFonts w:hint="cs"/>
        <w:noProof/>
        <w:rtl/>
      </w:rPr>
      <mc:AlternateContent>
        <mc:Choice Requires="wps">
          <w:drawing>
            <wp:anchor distT="45720" distB="45720" distL="114300" distR="114300" simplePos="0" relativeHeight="251634688" behindDoc="0" locked="0" layoutInCell="1" allowOverlap="1" wp14:anchorId="293E661D" wp14:editId="59E02480">
              <wp:simplePos x="0" y="0"/>
              <wp:positionH relativeFrom="margin">
                <wp:posOffset>2292985</wp:posOffset>
              </wp:positionH>
              <wp:positionV relativeFrom="paragraph">
                <wp:posOffset>-148442</wp:posOffset>
              </wp:positionV>
              <wp:extent cx="980803" cy="4997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803" cy="499745"/>
                      </a:xfrm>
                      <a:prstGeom prst="rect">
                        <a:avLst/>
                      </a:prstGeom>
                      <a:solidFill>
                        <a:srgbClr val="FFFFFF"/>
                      </a:solidFill>
                      <a:ln w="9525">
                        <a:noFill/>
                        <a:miter lim="800000"/>
                        <a:headEnd/>
                        <a:tailEnd/>
                      </a:ln>
                    </wps:spPr>
                    <wps:txbx>
                      <w:txbxContent>
                        <w:p w14:paraId="01FBE296" w14:textId="77777777" w:rsidR="00263436" w:rsidRPr="008650E6" w:rsidRDefault="00263436" w:rsidP="00BE3BD9">
                          <w:pPr>
                            <w:pStyle w:val="Header"/>
                            <w:bidi/>
                            <w:rPr>
                              <w:rFonts w:ascii="IranNastaliq" w:hAnsi="IranNastaliq" w:cs="IranNastaliq"/>
                              <w:spacing w:val="0"/>
                              <w:rtl/>
                            </w:rPr>
                          </w:pPr>
                          <w:r w:rsidRPr="008650E6">
                            <w:rPr>
                              <w:rFonts w:ascii="IranNastaliq" w:hAnsi="IranNastaliq" w:cs="IranNastaliq"/>
                              <w:spacing w:val="0"/>
                              <w:rtl/>
                            </w:rPr>
                            <w:t>ب</w:t>
                          </w:r>
                          <w:r>
                            <w:rPr>
                              <w:rFonts w:ascii="IranNastaliq" w:hAnsi="IranNastaliq" w:cs="IranNastaliq" w:hint="cs"/>
                              <w:spacing w:val="0"/>
                              <w:rtl/>
                            </w:rPr>
                            <w:t>ا</w:t>
                          </w:r>
                          <w:r w:rsidRPr="008650E6">
                            <w:rPr>
                              <w:rFonts w:ascii="IranNastaliq" w:hAnsi="IranNastaliq" w:cs="IranNastaliq"/>
                              <w:spacing w:val="0"/>
                              <w:rtl/>
                            </w:rPr>
                            <w:t>سمه تعالی</w:t>
                          </w:r>
                        </w:p>
                        <w:p w14:paraId="37304AAB" w14:textId="77777777" w:rsidR="00263436" w:rsidRPr="00F365FC" w:rsidRDefault="00263436" w:rsidP="00642D45">
                          <w:pPr>
                            <w:rPr>
                              <w:rFonts w:ascii="IranNastaliq" w:hAnsi="IranNastaliq" w:cs="IranNastaliq"/>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661D" id="_x0000_s1075" type="#_x0000_t202" style="position:absolute;left:0;text-align:left;margin-left:180.55pt;margin-top:-11.7pt;width:77.25pt;height:39.3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" stroked="f">
              <v:textbox>
                <w:txbxContent>
                  <w:p w14:paraId="01FBE296" w14:textId="77777777" w:rsidR="00263436" w:rsidRPr="008650E6" w:rsidRDefault="00263436" w:rsidP="00BE3BD9">
                    <w:pPr>
                      <w:pStyle w:val="Header"/>
                      <w:bidi/>
                      <w:rPr>
                        <w:rFonts w:ascii="IranNastaliq" w:hAnsi="IranNastaliq" w:cs="IranNastaliq"/>
                        <w:spacing w:val="0"/>
                        <w:rtl/>
                      </w:rPr>
                    </w:pPr>
                    <w:r w:rsidRPr="008650E6">
                      <w:rPr>
                        <w:rFonts w:ascii="IranNastaliq" w:hAnsi="IranNastaliq" w:cs="IranNastaliq"/>
                        <w:spacing w:val="0"/>
                        <w:rtl/>
                      </w:rPr>
                      <w:t>ب</w:t>
                    </w:r>
                    <w:r>
                      <w:rPr>
                        <w:rFonts w:ascii="IranNastaliq" w:hAnsi="IranNastaliq" w:cs="IranNastaliq" w:hint="cs"/>
                        <w:spacing w:val="0"/>
                        <w:rtl/>
                      </w:rPr>
                      <w:t>ا</w:t>
                    </w:r>
                    <w:r w:rsidRPr="008650E6">
                      <w:rPr>
                        <w:rFonts w:ascii="IranNastaliq" w:hAnsi="IranNastaliq" w:cs="IranNastaliq"/>
                        <w:spacing w:val="0"/>
                        <w:rtl/>
                      </w:rPr>
                      <w:t>سمه تعالی</w:t>
                    </w:r>
                  </w:p>
                  <w:p w14:paraId="37304AAB" w14:textId="77777777" w:rsidR="00263436" w:rsidRPr="00F365FC" w:rsidRDefault="00263436" w:rsidP="00642D45">
                    <w:pPr>
                      <w:rPr>
                        <w:rFonts w:ascii="IranNastaliq" w:hAnsi="IranNastaliq" w:cs="IranNastaliq"/>
                      </w:rPr>
                    </w:pPr>
                  </w:p>
                </w:txbxContent>
              </v:textbox>
              <w10:wrap anchorx="margin"/>
            </v:shape>
          </w:pict>
        </mc:Fallback>
      </mc:AlternateContent>
    </w:r>
    <w:r>
      <w:rPr>
        <w:rFonts w:hint="cs"/>
        <w:noProof/>
        <w:rtl/>
      </w:rPr>
      <mc:AlternateContent>
        <mc:Choice Requires="wps">
          <w:drawing>
            <wp:anchor distT="45720" distB="45720" distL="114300" distR="114300" simplePos="0" relativeHeight="251633664" behindDoc="0" locked="0" layoutInCell="1" allowOverlap="1" wp14:anchorId="06E524A9" wp14:editId="1FBC18ED">
              <wp:simplePos x="0" y="0"/>
              <wp:positionH relativeFrom="margin">
                <wp:posOffset>-259384</wp:posOffset>
              </wp:positionH>
              <wp:positionV relativeFrom="paragraph">
                <wp:posOffset>66979</wp:posOffset>
              </wp:positionV>
              <wp:extent cx="1311910" cy="775970"/>
              <wp:effectExtent l="0" t="0" r="254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775970"/>
                      </a:xfrm>
                      <a:prstGeom prst="rect">
                        <a:avLst/>
                      </a:prstGeom>
                      <a:solidFill>
                        <a:srgbClr val="FFFFFF"/>
                      </a:solidFill>
                      <a:ln w="9525">
                        <a:noFill/>
                        <a:miter lim="800000"/>
                        <a:headEnd/>
                        <a:tailEnd/>
                      </a:ln>
                    </wps:spPr>
                    <wps:txbx>
                      <w:txbxContent>
                        <w:p w14:paraId="5BCE21A8" w14:textId="77777777" w:rsidR="00263436" w:rsidRPr="00F365FC" w:rsidRDefault="00263436" w:rsidP="00205CB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xml:space="preserve"> :</w:t>
                          </w:r>
                          <w:r w:rsidRPr="00F365FC">
                            <w:rPr>
                              <w:rFonts w:ascii="IranNastaliq" w:hAnsi="IranNastaliq" w:cs="B Nazanin"/>
                              <w:b/>
                              <w:bCs/>
                              <w:sz w:val="22"/>
                              <w:szCs w:val="22"/>
                              <w:rtl/>
                            </w:rPr>
                            <w:t>تاریخ</w:t>
                          </w:r>
                        </w:p>
                        <w:p w14:paraId="0DEE230B"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شماره</w:t>
                          </w:r>
                        </w:p>
                        <w:p w14:paraId="03C31DE3"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پیوست</w:t>
                          </w:r>
                        </w:p>
                        <w:p w14:paraId="6F5E4C7A" w14:textId="77777777" w:rsidR="00263436" w:rsidRPr="00F365FC" w:rsidRDefault="00263436" w:rsidP="00642D45">
                          <w:pPr>
                            <w:rPr>
                              <w:rFonts w:ascii="IranNastaliq" w:hAnsi="IranNastaliq" w:cs="B Nazanin"/>
                              <w:b/>
                              <w:bCs/>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524A9" id="_x0000_s1076" type="#_x0000_t202" style="position:absolute;left:0;text-align:left;margin-left:-20.4pt;margin-top:5.25pt;width:103.3pt;height:61.1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" stroked="f">
              <v:textbox>
                <w:txbxContent>
                  <w:p w14:paraId="5BCE21A8" w14:textId="77777777" w:rsidR="00263436" w:rsidRPr="00F365FC" w:rsidRDefault="00263436" w:rsidP="00205CB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xml:space="preserve"> :</w:t>
                    </w:r>
                    <w:r w:rsidRPr="00F365FC">
                      <w:rPr>
                        <w:rFonts w:ascii="IranNastaliq" w:hAnsi="IranNastaliq" w:cs="B Nazanin"/>
                        <w:b/>
                        <w:bCs/>
                        <w:sz w:val="22"/>
                        <w:szCs w:val="22"/>
                        <w:rtl/>
                      </w:rPr>
                      <w:t>تاریخ</w:t>
                    </w:r>
                  </w:p>
                  <w:p w14:paraId="0DEE230B"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شماره</w:t>
                    </w:r>
                  </w:p>
                  <w:p w14:paraId="03C31DE3"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پیوست</w:t>
                    </w:r>
                  </w:p>
                  <w:p w14:paraId="6F5E4C7A" w14:textId="77777777" w:rsidR="00263436" w:rsidRPr="00F365FC" w:rsidRDefault="00263436" w:rsidP="00642D45">
                    <w:pPr>
                      <w:rPr>
                        <w:rFonts w:ascii="IranNastaliq" w:hAnsi="IranNastaliq" w:cs="B Nazanin"/>
                        <w:b/>
                        <w:bCs/>
                        <w:sz w:val="22"/>
                        <w:szCs w:val="22"/>
                      </w:rPr>
                    </w:pPr>
                  </w:p>
                </w:txbxContent>
              </v:textbox>
              <w10:wrap type="square" anchorx="margin"/>
            </v:shape>
          </w:pict>
        </mc:Fallback>
      </mc:AlternateContent>
    </w:r>
    <w:r>
      <w:rPr>
        <w:rFonts w:hint="cs"/>
        <w:noProof/>
        <w:rtl/>
      </w:rPr>
      <mc:AlternateContent>
        <mc:Choice Requires="wps">
          <w:drawing>
            <wp:anchor distT="0" distB="0" distL="114300" distR="114300" simplePos="0" relativeHeight="251645952" behindDoc="0" locked="0" layoutInCell="1" allowOverlap="1" wp14:anchorId="0E14F20D" wp14:editId="549687CE">
              <wp:simplePos x="0" y="0"/>
              <wp:positionH relativeFrom="column">
                <wp:posOffset>5930900</wp:posOffset>
              </wp:positionH>
              <wp:positionV relativeFrom="paragraph">
                <wp:posOffset>1016000</wp:posOffset>
              </wp:positionV>
              <wp:extent cx="792000" cy="36000"/>
              <wp:effectExtent l="0" t="0" r="8255" b="2540"/>
              <wp:wrapNone/>
              <wp:docPr id="17" name="Rectangle 17"/>
              <wp:cNvGraphicFramePr/>
              <a:graphic xmlns:a="http://schemas.openxmlformats.org/drawingml/2006/main">
                <a:graphicData uri="http://schemas.microsoft.com/office/word/2010/wordprocessingShape">
                  <wps:wsp>
                    <wps:cNvSpPr/>
                    <wps:spPr>
                      <a:xfrm>
                        <a:off x="0" y="0"/>
                        <a:ext cx="792000" cy="360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7D691" id="Rectangle 17" o:spid="_x0000_s1026" style="position:absolute;margin-left:467pt;margin-top:80pt;width:62.35pt;height:2.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" fillcolor="#c00000" stroked="f" strokeweight="1.25pt"/>
          </w:pict>
        </mc:Fallback>
      </mc:AlternateContent>
    </w:r>
    <w:r>
      <w:rPr>
        <w:rFonts w:hint="cs"/>
        <w:noProof/>
        <w:rtl/>
      </w:rPr>
      <mc:AlternateContent>
        <mc:Choice Requires="wps">
          <w:drawing>
            <wp:anchor distT="0" distB="0" distL="114300" distR="114300" simplePos="0" relativeHeight="251637760" behindDoc="0" locked="0" layoutInCell="1" allowOverlap="1" wp14:anchorId="2DE4D4AF" wp14:editId="3EC0182A">
              <wp:simplePos x="0" y="0"/>
              <wp:positionH relativeFrom="column">
                <wp:posOffset>6026785</wp:posOffset>
              </wp:positionH>
              <wp:positionV relativeFrom="paragraph">
                <wp:posOffset>1767840</wp:posOffset>
              </wp:positionV>
              <wp:extent cx="605155" cy="328930"/>
              <wp:effectExtent l="0" t="0" r="4445" b="0"/>
              <wp:wrapNone/>
              <wp:docPr id="23" name="Rounded Rectangle 23"/>
              <wp:cNvGraphicFramePr/>
              <a:graphic xmlns:a="http://schemas.openxmlformats.org/drawingml/2006/main">
                <a:graphicData uri="http://schemas.microsoft.com/office/word/2010/wordprocessingShape">
                  <wps:wsp>
                    <wps:cNvSpPr/>
                    <wps:spPr>
                      <a:xfrm>
                        <a:off x="0" y="0"/>
                        <a:ext cx="605155" cy="328930"/>
                      </a:xfrm>
                      <a:prstGeom prst="roundRect">
                        <a:avLst>
                          <a:gd name="adj" fmla="val 6739"/>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D972C" id="Rounded Rectangle 23" o:spid="_x0000_s1026" style="position:absolute;margin-left:474.55pt;margin-top:139.2pt;width:47.65pt;height:25.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" fillcolor="#c00000" stroked="f" strokeweight="1.25pt"/>
          </w:pict>
        </mc:Fallback>
      </mc:AlternateContent>
    </w:r>
    <w:r w:rsidRPr="00447426">
      <w:rPr>
        <w:rFonts w:hint="cs"/>
        <w:noProof/>
        <w:sz w:val="24"/>
        <w:szCs w:val="24"/>
        <w:rtl/>
      </w:rPr>
      <mc:AlternateContent>
        <mc:Choice Requires="wps">
          <w:drawing>
            <wp:anchor distT="45720" distB="45720" distL="114300" distR="114300" simplePos="0" relativeHeight="251631616" behindDoc="0" locked="0" layoutInCell="1" allowOverlap="1" wp14:anchorId="6A6BCDE2" wp14:editId="44C65402">
              <wp:simplePos x="0" y="0"/>
              <wp:positionH relativeFrom="rightMargin">
                <wp:align>left</wp:align>
              </wp:positionH>
              <wp:positionV relativeFrom="paragraph">
                <wp:posOffset>-457200</wp:posOffset>
              </wp:positionV>
              <wp:extent cx="1351915" cy="10732770"/>
              <wp:effectExtent l="0" t="0" r="63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10732770"/>
                      </a:xfrm>
                      <a:prstGeom prst="rect">
                        <a:avLst/>
                      </a:prstGeom>
                      <a:pattFill prst="pct10">
                        <a:fgClr>
                          <a:srgbClr val="002060"/>
                        </a:fgClr>
                        <a:bgClr>
                          <a:schemeClr val="bg1"/>
                        </a:bgClr>
                      </a:pattFill>
                      <a:ln w="25400">
                        <a:noFill/>
                        <a:miter lim="800000"/>
                        <a:headEnd/>
                        <a:tailEnd/>
                      </a:ln>
                    </wps:spPr>
                    <wps:txbx>
                      <w:txbxContent>
                        <w:p w14:paraId="5BF22A42" w14:textId="77777777" w:rsidR="00263436" w:rsidRPr="00021252" w:rsidRDefault="00263436" w:rsidP="00642D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BCDE2" id="_x0000_s1077" type="#_x0000_t202" style="position:absolute;left:0;text-align:left;margin-left:0;margin-top:-36pt;width:106.45pt;height:845.1pt;z-index:25163161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" fillcolor="#002060" stroked="f" strokeweight="2pt">
              <v:fill r:id="rId1" o:title="" color2="white [3212]" type="pattern"/>
              <v:textbox>
                <w:txbxContent>
                  <w:p w14:paraId="5BF22A42" w14:textId="77777777" w:rsidR="00263436" w:rsidRPr="00021252" w:rsidRDefault="00263436" w:rsidP="00642D45"/>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225DC"/>
    <w:multiLevelType w:val="hybridMultilevel"/>
    <w:tmpl w:val="8110D202"/>
    <w:lvl w:ilvl="0" w:tplc="04090005">
      <w:start w:val="1"/>
      <w:numFmt w:val="bullet"/>
      <w:lvlText w:val=""/>
      <w:lvlJc w:val="left"/>
      <w:pPr>
        <w:ind w:left="124" w:hanging="360"/>
      </w:pPr>
      <w:rPr>
        <w:rFonts w:ascii="Wingdings" w:hAnsi="Wingdings" w:hint="default"/>
      </w:rPr>
    </w:lvl>
    <w:lvl w:ilvl="1" w:tplc="04090003" w:tentative="1">
      <w:start w:val="1"/>
      <w:numFmt w:val="bullet"/>
      <w:lvlText w:val="o"/>
      <w:lvlJc w:val="left"/>
      <w:pPr>
        <w:ind w:left="844" w:hanging="360"/>
      </w:pPr>
      <w:rPr>
        <w:rFonts w:ascii="Courier New" w:hAnsi="Courier New" w:cs="Courier New" w:hint="default"/>
      </w:rPr>
    </w:lvl>
    <w:lvl w:ilvl="2" w:tplc="04090005" w:tentative="1">
      <w:start w:val="1"/>
      <w:numFmt w:val="bullet"/>
      <w:lvlText w:val=""/>
      <w:lvlJc w:val="left"/>
      <w:pPr>
        <w:ind w:left="1564" w:hanging="360"/>
      </w:pPr>
      <w:rPr>
        <w:rFonts w:ascii="Wingdings" w:hAnsi="Wingdings" w:hint="default"/>
      </w:rPr>
    </w:lvl>
    <w:lvl w:ilvl="3" w:tplc="04090001" w:tentative="1">
      <w:start w:val="1"/>
      <w:numFmt w:val="bullet"/>
      <w:lvlText w:val=""/>
      <w:lvlJc w:val="left"/>
      <w:pPr>
        <w:ind w:left="2284" w:hanging="360"/>
      </w:pPr>
      <w:rPr>
        <w:rFonts w:ascii="Symbol" w:hAnsi="Symbol" w:hint="default"/>
      </w:rPr>
    </w:lvl>
    <w:lvl w:ilvl="4" w:tplc="04090003" w:tentative="1">
      <w:start w:val="1"/>
      <w:numFmt w:val="bullet"/>
      <w:lvlText w:val="o"/>
      <w:lvlJc w:val="left"/>
      <w:pPr>
        <w:ind w:left="3004" w:hanging="360"/>
      </w:pPr>
      <w:rPr>
        <w:rFonts w:ascii="Courier New" w:hAnsi="Courier New" w:cs="Courier New" w:hint="default"/>
      </w:rPr>
    </w:lvl>
    <w:lvl w:ilvl="5" w:tplc="04090005" w:tentative="1">
      <w:start w:val="1"/>
      <w:numFmt w:val="bullet"/>
      <w:lvlText w:val=""/>
      <w:lvlJc w:val="left"/>
      <w:pPr>
        <w:ind w:left="3724" w:hanging="360"/>
      </w:pPr>
      <w:rPr>
        <w:rFonts w:ascii="Wingdings" w:hAnsi="Wingdings" w:hint="default"/>
      </w:rPr>
    </w:lvl>
    <w:lvl w:ilvl="6" w:tplc="04090001" w:tentative="1">
      <w:start w:val="1"/>
      <w:numFmt w:val="bullet"/>
      <w:lvlText w:val=""/>
      <w:lvlJc w:val="left"/>
      <w:pPr>
        <w:ind w:left="4444" w:hanging="360"/>
      </w:pPr>
      <w:rPr>
        <w:rFonts w:ascii="Symbol" w:hAnsi="Symbol" w:hint="default"/>
      </w:rPr>
    </w:lvl>
    <w:lvl w:ilvl="7" w:tplc="04090003" w:tentative="1">
      <w:start w:val="1"/>
      <w:numFmt w:val="bullet"/>
      <w:lvlText w:val="o"/>
      <w:lvlJc w:val="left"/>
      <w:pPr>
        <w:ind w:left="5164" w:hanging="360"/>
      </w:pPr>
      <w:rPr>
        <w:rFonts w:ascii="Courier New" w:hAnsi="Courier New" w:cs="Courier New" w:hint="default"/>
      </w:rPr>
    </w:lvl>
    <w:lvl w:ilvl="8" w:tplc="04090005" w:tentative="1">
      <w:start w:val="1"/>
      <w:numFmt w:val="bullet"/>
      <w:lvlText w:val=""/>
      <w:lvlJc w:val="left"/>
      <w:pPr>
        <w:ind w:left="5884" w:hanging="360"/>
      </w:pPr>
      <w:rPr>
        <w:rFonts w:ascii="Wingdings" w:hAnsi="Wingdings" w:hint="default"/>
      </w:rPr>
    </w:lvl>
  </w:abstractNum>
  <w:abstractNum w:abstractNumId="1" w15:restartNumberingAfterBreak="0">
    <w:nsid w:val="32AD52FC"/>
    <w:multiLevelType w:val="hybridMultilevel"/>
    <w:tmpl w:val="CAF0113C"/>
    <w:lvl w:ilvl="0" w:tplc="04090005">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2" w15:restartNumberingAfterBreak="0">
    <w:nsid w:val="38B64CB4"/>
    <w:multiLevelType w:val="hybridMultilevel"/>
    <w:tmpl w:val="56E642D4"/>
    <w:lvl w:ilvl="0" w:tplc="3A147016">
      <w:start w:val="1"/>
      <w:numFmt w:val="bullet"/>
      <w:pStyle w:val="Heading3"/>
      <w:lvlText w:val=""/>
      <w:lvlJc w:val="left"/>
      <w:pPr>
        <w:ind w:left="1524" w:hanging="360"/>
      </w:pPr>
      <w:rPr>
        <w:rFonts w:ascii="Wingdings" w:hAnsi="Wingdings" w:cs="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3" w15:restartNumberingAfterBreak="0">
    <w:nsid w:val="6D273DE5"/>
    <w:multiLevelType w:val="hybridMultilevel"/>
    <w:tmpl w:val="89E0D806"/>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4" w15:restartNumberingAfterBreak="0">
    <w:nsid w:val="739F65F8"/>
    <w:multiLevelType w:val="hybridMultilevel"/>
    <w:tmpl w:val="6E74ED5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5" w15:restartNumberingAfterBreak="0">
    <w:nsid w:val="76E80165"/>
    <w:multiLevelType w:val="hybridMultilevel"/>
    <w:tmpl w:val="4EC44F30"/>
    <w:lvl w:ilvl="0" w:tplc="342CE71C">
      <w:start w:val="1"/>
      <w:numFmt w:val="bullet"/>
      <w:lvlText w:val=""/>
      <w:lvlJc w:val="left"/>
      <w:pPr>
        <w:ind w:left="5321" w:hanging="360"/>
      </w:pPr>
      <w:rPr>
        <w:rFonts w:ascii="Wingdings" w:hAnsi="Wingdings" w:cs="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2033993568">
    <w:abstractNumId w:val="5"/>
  </w:num>
  <w:num w:numId="2" w16cid:durableId="1112095340">
    <w:abstractNumId w:val="0"/>
  </w:num>
  <w:num w:numId="3" w16cid:durableId="1627195816">
    <w:abstractNumId w:val="1"/>
  </w:num>
  <w:num w:numId="4" w16cid:durableId="836195066">
    <w:abstractNumId w:val="4"/>
  </w:num>
  <w:num w:numId="5" w16cid:durableId="1000499250">
    <w:abstractNumId w:val="3"/>
  </w:num>
  <w:num w:numId="6" w16cid:durableId="1453744125">
    <w:abstractNumId w:val="2"/>
  </w:num>
  <w:num w:numId="7" w16cid:durableId="1742561650">
    <w:abstractNumId w:val="2"/>
  </w:num>
  <w:num w:numId="8" w16cid:durableId="1412778939">
    <w:abstractNumId w:val="2"/>
  </w:num>
  <w:num w:numId="9" w16cid:durableId="553468258">
    <w:abstractNumId w:val="2"/>
  </w:num>
  <w:num w:numId="10" w16cid:durableId="446392972">
    <w:abstractNumId w:val="2"/>
  </w:num>
  <w:num w:numId="11" w16cid:durableId="1347488959">
    <w:abstractNumId w:val="2"/>
  </w:num>
  <w:num w:numId="12" w16cid:durableId="1390152120">
    <w:abstractNumId w:val="2"/>
  </w:num>
  <w:num w:numId="13" w16cid:durableId="454906237">
    <w:abstractNumId w:val="2"/>
  </w:num>
  <w:num w:numId="14" w16cid:durableId="241305820">
    <w:abstractNumId w:val="2"/>
  </w:num>
  <w:num w:numId="15" w16cid:durableId="2076200903">
    <w:abstractNumId w:val="2"/>
  </w:num>
  <w:num w:numId="16" w16cid:durableId="282929764">
    <w:abstractNumId w:val="2"/>
  </w:num>
  <w:num w:numId="17" w16cid:durableId="1442457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saveSubsetFonts/>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510"/>
    <w:rsid w:val="00004408"/>
    <w:rsid w:val="000067D8"/>
    <w:rsid w:val="00021252"/>
    <w:rsid w:val="00023857"/>
    <w:rsid w:val="00027E50"/>
    <w:rsid w:val="000323FD"/>
    <w:rsid w:val="00041E44"/>
    <w:rsid w:val="0004255D"/>
    <w:rsid w:val="000504BA"/>
    <w:rsid w:val="00053553"/>
    <w:rsid w:val="00054C8B"/>
    <w:rsid w:val="00063916"/>
    <w:rsid w:val="000670B3"/>
    <w:rsid w:val="000674CE"/>
    <w:rsid w:val="00074E8D"/>
    <w:rsid w:val="00075F99"/>
    <w:rsid w:val="00094510"/>
    <w:rsid w:val="0009725E"/>
    <w:rsid w:val="000973BB"/>
    <w:rsid w:val="00097F04"/>
    <w:rsid w:val="000A1374"/>
    <w:rsid w:val="000A29EC"/>
    <w:rsid w:val="000A3323"/>
    <w:rsid w:val="000B4DAB"/>
    <w:rsid w:val="000C5402"/>
    <w:rsid w:val="000C6C60"/>
    <w:rsid w:val="000D574A"/>
    <w:rsid w:val="000D6C95"/>
    <w:rsid w:val="000E3173"/>
    <w:rsid w:val="000E4292"/>
    <w:rsid w:val="000F46ED"/>
    <w:rsid w:val="000F79DE"/>
    <w:rsid w:val="000F7B2B"/>
    <w:rsid w:val="00105A84"/>
    <w:rsid w:val="00106ECA"/>
    <w:rsid w:val="00112A09"/>
    <w:rsid w:val="001200DA"/>
    <w:rsid w:val="00120CC2"/>
    <w:rsid w:val="00125C38"/>
    <w:rsid w:val="00127B5A"/>
    <w:rsid w:val="00135399"/>
    <w:rsid w:val="00135EBB"/>
    <w:rsid w:val="0014514F"/>
    <w:rsid w:val="00156666"/>
    <w:rsid w:val="001621FC"/>
    <w:rsid w:val="0017027A"/>
    <w:rsid w:val="00184267"/>
    <w:rsid w:val="00185649"/>
    <w:rsid w:val="00190BDA"/>
    <w:rsid w:val="00192380"/>
    <w:rsid w:val="00194AB3"/>
    <w:rsid w:val="00197E3D"/>
    <w:rsid w:val="001A203E"/>
    <w:rsid w:val="001A2784"/>
    <w:rsid w:val="001A3287"/>
    <w:rsid w:val="001A4772"/>
    <w:rsid w:val="001A4FDD"/>
    <w:rsid w:val="001A5175"/>
    <w:rsid w:val="001A756D"/>
    <w:rsid w:val="001B2901"/>
    <w:rsid w:val="001B6C11"/>
    <w:rsid w:val="001C1932"/>
    <w:rsid w:val="001C5B69"/>
    <w:rsid w:val="001D063B"/>
    <w:rsid w:val="001D17C3"/>
    <w:rsid w:val="001D4720"/>
    <w:rsid w:val="001E26E4"/>
    <w:rsid w:val="001F2445"/>
    <w:rsid w:val="001F3760"/>
    <w:rsid w:val="00201817"/>
    <w:rsid w:val="00201D56"/>
    <w:rsid w:val="00203B39"/>
    <w:rsid w:val="00205CB5"/>
    <w:rsid w:val="00207456"/>
    <w:rsid w:val="00214958"/>
    <w:rsid w:val="002337D4"/>
    <w:rsid w:val="00237159"/>
    <w:rsid w:val="0024221D"/>
    <w:rsid w:val="00243BC5"/>
    <w:rsid w:val="00245965"/>
    <w:rsid w:val="0026175C"/>
    <w:rsid w:val="00263436"/>
    <w:rsid w:val="002654F3"/>
    <w:rsid w:val="00270A4C"/>
    <w:rsid w:val="00271913"/>
    <w:rsid w:val="00272603"/>
    <w:rsid w:val="00281362"/>
    <w:rsid w:val="00282762"/>
    <w:rsid w:val="002842D9"/>
    <w:rsid w:val="00290DCF"/>
    <w:rsid w:val="00294DA8"/>
    <w:rsid w:val="002A1E9D"/>
    <w:rsid w:val="002A2B4D"/>
    <w:rsid w:val="002A2BED"/>
    <w:rsid w:val="002B126A"/>
    <w:rsid w:val="002B3BE2"/>
    <w:rsid w:val="002B54E3"/>
    <w:rsid w:val="002C33BE"/>
    <w:rsid w:val="002C3BE6"/>
    <w:rsid w:val="002C3CB2"/>
    <w:rsid w:val="002C3E70"/>
    <w:rsid w:val="002C5EB5"/>
    <w:rsid w:val="002C75C2"/>
    <w:rsid w:val="002D24E2"/>
    <w:rsid w:val="002D7D71"/>
    <w:rsid w:val="002E173E"/>
    <w:rsid w:val="002F5775"/>
    <w:rsid w:val="002F7C1F"/>
    <w:rsid w:val="0030628D"/>
    <w:rsid w:val="003258D0"/>
    <w:rsid w:val="0033531E"/>
    <w:rsid w:val="00336C03"/>
    <w:rsid w:val="0035342E"/>
    <w:rsid w:val="0035441F"/>
    <w:rsid w:val="00357F55"/>
    <w:rsid w:val="00360A07"/>
    <w:rsid w:val="0036185D"/>
    <w:rsid w:val="00365535"/>
    <w:rsid w:val="00365A28"/>
    <w:rsid w:val="00382708"/>
    <w:rsid w:val="00390807"/>
    <w:rsid w:val="00393FF3"/>
    <w:rsid w:val="003975C6"/>
    <w:rsid w:val="003A2D4A"/>
    <w:rsid w:val="003C1AD4"/>
    <w:rsid w:val="003C2777"/>
    <w:rsid w:val="003E5B9B"/>
    <w:rsid w:val="003F095F"/>
    <w:rsid w:val="003F0C4C"/>
    <w:rsid w:val="003F47F3"/>
    <w:rsid w:val="003F5E6A"/>
    <w:rsid w:val="004013B4"/>
    <w:rsid w:val="00401517"/>
    <w:rsid w:val="0040310F"/>
    <w:rsid w:val="00403BA9"/>
    <w:rsid w:val="00405190"/>
    <w:rsid w:val="004071BA"/>
    <w:rsid w:val="00415F7B"/>
    <w:rsid w:val="00422DF4"/>
    <w:rsid w:val="00426632"/>
    <w:rsid w:val="0042699B"/>
    <w:rsid w:val="0043061C"/>
    <w:rsid w:val="00434FFA"/>
    <w:rsid w:val="00440281"/>
    <w:rsid w:val="004431B7"/>
    <w:rsid w:val="00445C5E"/>
    <w:rsid w:val="00447426"/>
    <w:rsid w:val="004522AA"/>
    <w:rsid w:val="004564D4"/>
    <w:rsid w:val="004605D3"/>
    <w:rsid w:val="00462DD8"/>
    <w:rsid w:val="00464BEF"/>
    <w:rsid w:val="00465425"/>
    <w:rsid w:val="00471E68"/>
    <w:rsid w:val="00473189"/>
    <w:rsid w:val="00477603"/>
    <w:rsid w:val="004804C5"/>
    <w:rsid w:val="004816EF"/>
    <w:rsid w:val="004853D4"/>
    <w:rsid w:val="00494850"/>
    <w:rsid w:val="004A6356"/>
    <w:rsid w:val="004B4032"/>
    <w:rsid w:val="004B757E"/>
    <w:rsid w:val="004C0C86"/>
    <w:rsid w:val="004C5F11"/>
    <w:rsid w:val="004D6306"/>
    <w:rsid w:val="004E2E11"/>
    <w:rsid w:val="004F7E50"/>
    <w:rsid w:val="00500DC3"/>
    <w:rsid w:val="00505010"/>
    <w:rsid w:val="0050645F"/>
    <w:rsid w:val="0050790F"/>
    <w:rsid w:val="00521BA3"/>
    <w:rsid w:val="00532DC6"/>
    <w:rsid w:val="00533678"/>
    <w:rsid w:val="0053484E"/>
    <w:rsid w:val="00541409"/>
    <w:rsid w:val="0054304E"/>
    <w:rsid w:val="00543081"/>
    <w:rsid w:val="00545F9D"/>
    <w:rsid w:val="00547787"/>
    <w:rsid w:val="00552305"/>
    <w:rsid w:val="0055293C"/>
    <w:rsid w:val="00554D41"/>
    <w:rsid w:val="00561B6C"/>
    <w:rsid w:val="005648F4"/>
    <w:rsid w:val="00571EC6"/>
    <w:rsid w:val="00575902"/>
    <w:rsid w:val="00577E2B"/>
    <w:rsid w:val="00580FFD"/>
    <w:rsid w:val="00597E43"/>
    <w:rsid w:val="005B14EA"/>
    <w:rsid w:val="005B3A59"/>
    <w:rsid w:val="005C078F"/>
    <w:rsid w:val="005C7288"/>
    <w:rsid w:val="005D520A"/>
    <w:rsid w:val="005E1ADF"/>
    <w:rsid w:val="005E2F1A"/>
    <w:rsid w:val="005E3B07"/>
    <w:rsid w:val="005E4B3F"/>
    <w:rsid w:val="006140FF"/>
    <w:rsid w:val="00617CEB"/>
    <w:rsid w:val="00622A04"/>
    <w:rsid w:val="00623A27"/>
    <w:rsid w:val="00626287"/>
    <w:rsid w:val="00626405"/>
    <w:rsid w:val="00636ABA"/>
    <w:rsid w:val="006425B4"/>
    <w:rsid w:val="00642D45"/>
    <w:rsid w:val="00647EB2"/>
    <w:rsid w:val="0065476C"/>
    <w:rsid w:val="0066258B"/>
    <w:rsid w:val="00674B6D"/>
    <w:rsid w:val="006750B7"/>
    <w:rsid w:val="0068207D"/>
    <w:rsid w:val="00686A30"/>
    <w:rsid w:val="006904AF"/>
    <w:rsid w:val="00691656"/>
    <w:rsid w:val="006A12C5"/>
    <w:rsid w:val="006B0A27"/>
    <w:rsid w:val="006B2554"/>
    <w:rsid w:val="006B412A"/>
    <w:rsid w:val="006B6E53"/>
    <w:rsid w:val="006C3ACD"/>
    <w:rsid w:val="006C418A"/>
    <w:rsid w:val="006E7B7F"/>
    <w:rsid w:val="006F712D"/>
    <w:rsid w:val="007026F6"/>
    <w:rsid w:val="007100E2"/>
    <w:rsid w:val="007128C2"/>
    <w:rsid w:val="00715DCC"/>
    <w:rsid w:val="00715E54"/>
    <w:rsid w:val="00716D7C"/>
    <w:rsid w:val="007202FD"/>
    <w:rsid w:val="007231BA"/>
    <w:rsid w:val="007258B8"/>
    <w:rsid w:val="0073473F"/>
    <w:rsid w:val="00753E1E"/>
    <w:rsid w:val="00756035"/>
    <w:rsid w:val="007561A8"/>
    <w:rsid w:val="00760FD9"/>
    <w:rsid w:val="00780095"/>
    <w:rsid w:val="00794E3E"/>
    <w:rsid w:val="00796AC5"/>
    <w:rsid w:val="00797640"/>
    <w:rsid w:val="007A0831"/>
    <w:rsid w:val="007A1D83"/>
    <w:rsid w:val="007A5492"/>
    <w:rsid w:val="007B0014"/>
    <w:rsid w:val="007B1BF0"/>
    <w:rsid w:val="007B6FF1"/>
    <w:rsid w:val="007B788C"/>
    <w:rsid w:val="007C145F"/>
    <w:rsid w:val="007C742D"/>
    <w:rsid w:val="007C7C3E"/>
    <w:rsid w:val="007D47C6"/>
    <w:rsid w:val="007D6C24"/>
    <w:rsid w:val="007E0033"/>
    <w:rsid w:val="007E4CB2"/>
    <w:rsid w:val="007E6EA3"/>
    <w:rsid w:val="007E7DBA"/>
    <w:rsid w:val="00800A96"/>
    <w:rsid w:val="00812C9F"/>
    <w:rsid w:val="00825681"/>
    <w:rsid w:val="008272DF"/>
    <w:rsid w:val="008341F7"/>
    <w:rsid w:val="008349B3"/>
    <w:rsid w:val="00835111"/>
    <w:rsid w:val="008360D0"/>
    <w:rsid w:val="0083751A"/>
    <w:rsid w:val="0085684E"/>
    <w:rsid w:val="008617B1"/>
    <w:rsid w:val="008650E6"/>
    <w:rsid w:val="00867E4A"/>
    <w:rsid w:val="0087465F"/>
    <w:rsid w:val="00875BD5"/>
    <w:rsid w:val="0089369E"/>
    <w:rsid w:val="008B2484"/>
    <w:rsid w:val="008B2F14"/>
    <w:rsid w:val="008B3610"/>
    <w:rsid w:val="008B56C2"/>
    <w:rsid w:val="008C61B6"/>
    <w:rsid w:val="008C7BD6"/>
    <w:rsid w:val="008D2AD7"/>
    <w:rsid w:val="008D2FBE"/>
    <w:rsid w:val="008D5795"/>
    <w:rsid w:val="008E383A"/>
    <w:rsid w:val="008E6E41"/>
    <w:rsid w:val="008F0B18"/>
    <w:rsid w:val="008F324E"/>
    <w:rsid w:val="009037A9"/>
    <w:rsid w:val="0091694D"/>
    <w:rsid w:val="00917CAB"/>
    <w:rsid w:val="00920EB5"/>
    <w:rsid w:val="00924C0F"/>
    <w:rsid w:val="00925950"/>
    <w:rsid w:val="00926AAA"/>
    <w:rsid w:val="00931E37"/>
    <w:rsid w:val="009339A2"/>
    <w:rsid w:val="0094469F"/>
    <w:rsid w:val="00945C7B"/>
    <w:rsid w:val="0095658E"/>
    <w:rsid w:val="00962AB8"/>
    <w:rsid w:val="0096389B"/>
    <w:rsid w:val="009657BD"/>
    <w:rsid w:val="00966468"/>
    <w:rsid w:val="00973F98"/>
    <w:rsid w:val="0097462A"/>
    <w:rsid w:val="009766A5"/>
    <w:rsid w:val="0099466E"/>
    <w:rsid w:val="00995991"/>
    <w:rsid w:val="009A6396"/>
    <w:rsid w:val="009B021D"/>
    <w:rsid w:val="009B5ABD"/>
    <w:rsid w:val="009C306D"/>
    <w:rsid w:val="009C54D6"/>
    <w:rsid w:val="009E405D"/>
    <w:rsid w:val="00A065B4"/>
    <w:rsid w:val="00A10FAA"/>
    <w:rsid w:val="00A12E8B"/>
    <w:rsid w:val="00A209C5"/>
    <w:rsid w:val="00A2196F"/>
    <w:rsid w:val="00A21B5C"/>
    <w:rsid w:val="00A22902"/>
    <w:rsid w:val="00A32012"/>
    <w:rsid w:val="00A345EC"/>
    <w:rsid w:val="00A4019A"/>
    <w:rsid w:val="00A61107"/>
    <w:rsid w:val="00A63E8A"/>
    <w:rsid w:val="00A666E4"/>
    <w:rsid w:val="00A66929"/>
    <w:rsid w:val="00A74A99"/>
    <w:rsid w:val="00A74EA9"/>
    <w:rsid w:val="00A75915"/>
    <w:rsid w:val="00A81292"/>
    <w:rsid w:val="00A81425"/>
    <w:rsid w:val="00A84ADC"/>
    <w:rsid w:val="00A86C41"/>
    <w:rsid w:val="00A91C89"/>
    <w:rsid w:val="00A92C77"/>
    <w:rsid w:val="00A9711F"/>
    <w:rsid w:val="00AB4475"/>
    <w:rsid w:val="00AC1441"/>
    <w:rsid w:val="00AC160A"/>
    <w:rsid w:val="00AC27E7"/>
    <w:rsid w:val="00AC7CC2"/>
    <w:rsid w:val="00AD7CFB"/>
    <w:rsid w:val="00AD7E46"/>
    <w:rsid w:val="00AE0DC8"/>
    <w:rsid w:val="00AE14AF"/>
    <w:rsid w:val="00B05338"/>
    <w:rsid w:val="00B1427F"/>
    <w:rsid w:val="00B32BA2"/>
    <w:rsid w:val="00B35811"/>
    <w:rsid w:val="00B42992"/>
    <w:rsid w:val="00B42AB0"/>
    <w:rsid w:val="00B5153C"/>
    <w:rsid w:val="00B54153"/>
    <w:rsid w:val="00B55927"/>
    <w:rsid w:val="00B57B09"/>
    <w:rsid w:val="00B610B6"/>
    <w:rsid w:val="00B61392"/>
    <w:rsid w:val="00B670BD"/>
    <w:rsid w:val="00B700F5"/>
    <w:rsid w:val="00B729D0"/>
    <w:rsid w:val="00B77659"/>
    <w:rsid w:val="00B84212"/>
    <w:rsid w:val="00B87C18"/>
    <w:rsid w:val="00B91AA0"/>
    <w:rsid w:val="00B957CD"/>
    <w:rsid w:val="00BB27F1"/>
    <w:rsid w:val="00BC0B9A"/>
    <w:rsid w:val="00BC4A47"/>
    <w:rsid w:val="00BC5D29"/>
    <w:rsid w:val="00BC6434"/>
    <w:rsid w:val="00BE3BD9"/>
    <w:rsid w:val="00BF5FA2"/>
    <w:rsid w:val="00C02152"/>
    <w:rsid w:val="00C11C1C"/>
    <w:rsid w:val="00C1631A"/>
    <w:rsid w:val="00C2341F"/>
    <w:rsid w:val="00C30C6A"/>
    <w:rsid w:val="00C35FA7"/>
    <w:rsid w:val="00C46F41"/>
    <w:rsid w:val="00C52FD9"/>
    <w:rsid w:val="00C546FF"/>
    <w:rsid w:val="00C65B0F"/>
    <w:rsid w:val="00C67E08"/>
    <w:rsid w:val="00C77425"/>
    <w:rsid w:val="00C84C16"/>
    <w:rsid w:val="00C913AD"/>
    <w:rsid w:val="00C9601D"/>
    <w:rsid w:val="00C966C4"/>
    <w:rsid w:val="00CA0551"/>
    <w:rsid w:val="00CA487F"/>
    <w:rsid w:val="00CB3565"/>
    <w:rsid w:val="00CC01B2"/>
    <w:rsid w:val="00CC79B1"/>
    <w:rsid w:val="00CE2812"/>
    <w:rsid w:val="00CE61D0"/>
    <w:rsid w:val="00CE7EA8"/>
    <w:rsid w:val="00D01EA0"/>
    <w:rsid w:val="00D02042"/>
    <w:rsid w:val="00D050C9"/>
    <w:rsid w:val="00D062F1"/>
    <w:rsid w:val="00D070CD"/>
    <w:rsid w:val="00D10459"/>
    <w:rsid w:val="00D13FB9"/>
    <w:rsid w:val="00D17F9C"/>
    <w:rsid w:val="00D3354E"/>
    <w:rsid w:val="00D335C9"/>
    <w:rsid w:val="00D37474"/>
    <w:rsid w:val="00D41AAA"/>
    <w:rsid w:val="00D445AD"/>
    <w:rsid w:val="00D470FE"/>
    <w:rsid w:val="00D47B29"/>
    <w:rsid w:val="00D578CA"/>
    <w:rsid w:val="00D62557"/>
    <w:rsid w:val="00D633E7"/>
    <w:rsid w:val="00D7020A"/>
    <w:rsid w:val="00D7042C"/>
    <w:rsid w:val="00D73FBB"/>
    <w:rsid w:val="00D75D63"/>
    <w:rsid w:val="00D80E84"/>
    <w:rsid w:val="00D87EBE"/>
    <w:rsid w:val="00D91B47"/>
    <w:rsid w:val="00DA2596"/>
    <w:rsid w:val="00DA6C4F"/>
    <w:rsid w:val="00DB187B"/>
    <w:rsid w:val="00DC08C0"/>
    <w:rsid w:val="00DD068D"/>
    <w:rsid w:val="00DD2144"/>
    <w:rsid w:val="00DD4633"/>
    <w:rsid w:val="00DD5670"/>
    <w:rsid w:val="00DE000F"/>
    <w:rsid w:val="00DE01AA"/>
    <w:rsid w:val="00DF0E1D"/>
    <w:rsid w:val="00DF1956"/>
    <w:rsid w:val="00E01410"/>
    <w:rsid w:val="00E073FB"/>
    <w:rsid w:val="00E16A1C"/>
    <w:rsid w:val="00E2335E"/>
    <w:rsid w:val="00E23A5B"/>
    <w:rsid w:val="00E328BF"/>
    <w:rsid w:val="00E45876"/>
    <w:rsid w:val="00E60291"/>
    <w:rsid w:val="00E624C8"/>
    <w:rsid w:val="00E82568"/>
    <w:rsid w:val="00E82FD4"/>
    <w:rsid w:val="00E869F3"/>
    <w:rsid w:val="00E90634"/>
    <w:rsid w:val="00EA442B"/>
    <w:rsid w:val="00EA45CF"/>
    <w:rsid w:val="00EB0350"/>
    <w:rsid w:val="00EB5656"/>
    <w:rsid w:val="00EC148B"/>
    <w:rsid w:val="00EC7C5F"/>
    <w:rsid w:val="00ED3D1F"/>
    <w:rsid w:val="00ED64CE"/>
    <w:rsid w:val="00EF351A"/>
    <w:rsid w:val="00F06C9E"/>
    <w:rsid w:val="00F1467E"/>
    <w:rsid w:val="00F207A9"/>
    <w:rsid w:val="00F33D8A"/>
    <w:rsid w:val="00F365FC"/>
    <w:rsid w:val="00F373D0"/>
    <w:rsid w:val="00F453C4"/>
    <w:rsid w:val="00F55E12"/>
    <w:rsid w:val="00F605F3"/>
    <w:rsid w:val="00F634C7"/>
    <w:rsid w:val="00F71EB8"/>
    <w:rsid w:val="00F762D2"/>
    <w:rsid w:val="00F77059"/>
    <w:rsid w:val="00F81A08"/>
    <w:rsid w:val="00F9222A"/>
    <w:rsid w:val="00FA2AFF"/>
    <w:rsid w:val="00FB1298"/>
    <w:rsid w:val="00FB16F4"/>
    <w:rsid w:val="00FB6741"/>
    <w:rsid w:val="00FB6F4B"/>
    <w:rsid w:val="00FC51A7"/>
    <w:rsid w:val="00FD572E"/>
    <w:rsid w:val="00FF18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F334E"/>
  <w15:docId w15:val="{5AFD3F74-7207-4833-9607-541227EB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Lotus"/>
        <w:spacing w:val="-4"/>
        <w:sz w:val="26"/>
        <w:szCs w:val="26"/>
        <w:lang w:val="en-US" w:eastAsia="en-US" w:bidi="ar-SA"/>
      </w:rPr>
    </w:rPrDefault>
    <w:pPrDefault>
      <w:pPr>
        <w:spacing w:line="288" w:lineRule="auto"/>
        <w:ind w:left="284" w:right="142"/>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گزارش"/>
    <w:qFormat/>
    <w:rsid w:val="00642D45"/>
  </w:style>
  <w:style w:type="paragraph" w:styleId="Heading1">
    <w:name w:val="heading 1"/>
    <w:aliases w:val="مخاطب"/>
    <w:basedOn w:val="Normal"/>
    <w:next w:val="Normal"/>
    <w:link w:val="Heading1Char"/>
    <w:uiPriority w:val="9"/>
    <w:qFormat/>
    <w:rsid w:val="002E173E"/>
    <w:pPr>
      <w:spacing w:line="240" w:lineRule="auto"/>
      <w:outlineLvl w:val="0"/>
    </w:pPr>
    <w:rPr>
      <w:b/>
      <w:bCs/>
    </w:rPr>
  </w:style>
  <w:style w:type="paragraph" w:styleId="Heading2">
    <w:name w:val="heading 2"/>
    <w:aliases w:val="متن نامه"/>
    <w:basedOn w:val="Normal"/>
    <w:next w:val="Normal"/>
    <w:link w:val="Heading2Char"/>
    <w:uiPriority w:val="9"/>
    <w:unhideWhenUsed/>
    <w:qFormat/>
    <w:rsid w:val="00F55E12"/>
    <w:pPr>
      <w:spacing w:line="240" w:lineRule="auto"/>
      <w:outlineLvl w:val="1"/>
    </w:pPr>
    <w:rPr>
      <w:sz w:val="27"/>
      <w:szCs w:val="27"/>
    </w:rPr>
  </w:style>
  <w:style w:type="paragraph" w:styleId="Heading3">
    <w:name w:val="heading 3"/>
    <w:aliases w:val="روایت مسئله. تحلیل,رویداد-نظر کارشناس"/>
    <w:basedOn w:val="Normal"/>
    <w:next w:val="Normal"/>
    <w:link w:val="Heading3Char"/>
    <w:uiPriority w:val="9"/>
    <w:unhideWhenUsed/>
    <w:qFormat/>
    <w:rsid w:val="0036185D"/>
    <w:pPr>
      <w:numPr>
        <w:numId w:val="6"/>
      </w:numPr>
      <w:spacing w:before="480" w:line="120" w:lineRule="auto"/>
      <w:outlineLvl w:val="2"/>
    </w:pPr>
    <w:rPr>
      <w:rFonts w:ascii="IranNastaliq" w:hAnsi="IranNastaliq" w:cs="IranNastaliq"/>
      <w:noProof/>
      <w:sz w:val="32"/>
      <w:szCs w:val="32"/>
    </w:rPr>
  </w:style>
  <w:style w:type="paragraph" w:styleId="Heading4">
    <w:name w:val="heading 4"/>
    <w:basedOn w:val="Normal"/>
    <w:next w:val="Normal"/>
    <w:link w:val="Heading4Char"/>
    <w:uiPriority w:val="9"/>
    <w:semiHidden/>
    <w:unhideWhenUsed/>
    <w:rsid w:val="00505010"/>
    <w:pPr>
      <w:pBdr>
        <w:top w:val="dotted" w:sz="6" w:space="2" w:color="92278F" w:themeColor="accent1"/>
      </w:pBdr>
      <w:spacing w:before="200"/>
      <w:outlineLvl w:val="3"/>
    </w:pPr>
    <w:rPr>
      <w:caps/>
      <w:color w:val="6D1D6A" w:themeColor="accent1" w:themeShade="BF"/>
      <w:spacing w:val="10"/>
    </w:rPr>
  </w:style>
  <w:style w:type="paragraph" w:styleId="Heading5">
    <w:name w:val="heading 5"/>
    <w:basedOn w:val="Normal"/>
    <w:next w:val="Normal"/>
    <w:link w:val="Heading5Char"/>
    <w:uiPriority w:val="9"/>
    <w:semiHidden/>
    <w:unhideWhenUsed/>
    <w:qFormat/>
    <w:rsid w:val="00505010"/>
    <w:pPr>
      <w:pBdr>
        <w:bottom w:val="single" w:sz="6" w:space="1" w:color="92278F" w:themeColor="accent1"/>
      </w:pBdr>
      <w:spacing w:before="200"/>
      <w:outlineLvl w:val="4"/>
    </w:pPr>
    <w:rPr>
      <w:caps/>
      <w:color w:val="6D1D6A" w:themeColor="accent1" w:themeShade="BF"/>
      <w:spacing w:val="10"/>
    </w:rPr>
  </w:style>
  <w:style w:type="paragraph" w:styleId="Heading6">
    <w:name w:val="heading 6"/>
    <w:basedOn w:val="Normal"/>
    <w:next w:val="Normal"/>
    <w:link w:val="Heading6Char"/>
    <w:uiPriority w:val="9"/>
    <w:semiHidden/>
    <w:unhideWhenUsed/>
    <w:qFormat/>
    <w:rsid w:val="00505010"/>
    <w:pPr>
      <w:pBdr>
        <w:bottom w:val="dotted" w:sz="6" w:space="1" w:color="92278F" w:themeColor="accent1"/>
      </w:pBdr>
      <w:spacing w:before="200"/>
      <w:outlineLvl w:val="5"/>
    </w:pPr>
    <w:rPr>
      <w:caps/>
      <w:color w:val="6D1D6A" w:themeColor="accent1" w:themeShade="BF"/>
      <w:spacing w:val="10"/>
    </w:rPr>
  </w:style>
  <w:style w:type="paragraph" w:styleId="Heading7">
    <w:name w:val="heading 7"/>
    <w:basedOn w:val="Normal"/>
    <w:next w:val="Normal"/>
    <w:link w:val="Heading7Char"/>
    <w:uiPriority w:val="9"/>
    <w:semiHidden/>
    <w:unhideWhenUsed/>
    <w:qFormat/>
    <w:rsid w:val="00505010"/>
    <w:pPr>
      <w:spacing w:before="200"/>
      <w:outlineLvl w:val="6"/>
    </w:pPr>
    <w:rPr>
      <w:caps/>
      <w:color w:val="6D1D6A" w:themeColor="accent1" w:themeShade="BF"/>
      <w:spacing w:val="10"/>
    </w:rPr>
  </w:style>
  <w:style w:type="paragraph" w:styleId="Heading8">
    <w:name w:val="heading 8"/>
    <w:basedOn w:val="Normal"/>
    <w:next w:val="Normal"/>
    <w:link w:val="Heading8Char"/>
    <w:uiPriority w:val="9"/>
    <w:semiHidden/>
    <w:unhideWhenUsed/>
    <w:qFormat/>
    <w:rsid w:val="00505010"/>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505010"/>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مخاطب Char"/>
    <w:basedOn w:val="DefaultParagraphFont"/>
    <w:link w:val="Heading1"/>
    <w:uiPriority w:val="9"/>
    <w:rsid w:val="002E173E"/>
    <w:rPr>
      <w:rFonts w:cs="B Lotus"/>
      <w:b/>
      <w:bCs/>
      <w:sz w:val="26"/>
      <w:szCs w:val="26"/>
      <w:lang w:bidi="fa-IR"/>
    </w:rPr>
  </w:style>
  <w:style w:type="character" w:customStyle="1" w:styleId="Heading2Char">
    <w:name w:val="Heading 2 Char"/>
    <w:aliases w:val="متن نامه Char"/>
    <w:basedOn w:val="DefaultParagraphFont"/>
    <w:link w:val="Heading2"/>
    <w:uiPriority w:val="9"/>
    <w:rsid w:val="00F55E12"/>
    <w:rPr>
      <w:rFonts w:cs="B Lotus"/>
      <w:sz w:val="27"/>
      <w:szCs w:val="27"/>
      <w:lang w:bidi="fa-IR"/>
    </w:rPr>
  </w:style>
  <w:style w:type="character" w:customStyle="1" w:styleId="Heading3Char">
    <w:name w:val="Heading 3 Char"/>
    <w:aliases w:val="روایت مسئله. تحلیل Char,رویداد-نظر کارشناس Char"/>
    <w:basedOn w:val="DefaultParagraphFont"/>
    <w:link w:val="Heading3"/>
    <w:uiPriority w:val="9"/>
    <w:rsid w:val="0036185D"/>
    <w:rPr>
      <w:rFonts w:ascii="IranNastaliq" w:hAnsi="IranNastaliq" w:cs="IranNastaliq"/>
      <w:noProof/>
      <w:spacing w:val="-4"/>
      <w:sz w:val="32"/>
      <w:szCs w:val="32"/>
      <w:lang w:bidi="fa-IR"/>
    </w:rPr>
  </w:style>
  <w:style w:type="character" w:customStyle="1" w:styleId="Heading4Char">
    <w:name w:val="Heading 4 Char"/>
    <w:basedOn w:val="DefaultParagraphFont"/>
    <w:link w:val="Heading4"/>
    <w:uiPriority w:val="9"/>
    <w:semiHidden/>
    <w:rsid w:val="00505010"/>
    <w:rPr>
      <w:caps/>
      <w:color w:val="6D1D6A" w:themeColor="accent1" w:themeShade="BF"/>
      <w:spacing w:val="10"/>
    </w:rPr>
  </w:style>
  <w:style w:type="character" w:customStyle="1" w:styleId="Heading5Char">
    <w:name w:val="Heading 5 Char"/>
    <w:basedOn w:val="DefaultParagraphFont"/>
    <w:link w:val="Heading5"/>
    <w:uiPriority w:val="9"/>
    <w:semiHidden/>
    <w:rsid w:val="00505010"/>
    <w:rPr>
      <w:caps/>
      <w:color w:val="6D1D6A" w:themeColor="accent1" w:themeShade="BF"/>
      <w:spacing w:val="10"/>
    </w:rPr>
  </w:style>
  <w:style w:type="character" w:customStyle="1" w:styleId="Heading6Char">
    <w:name w:val="Heading 6 Char"/>
    <w:basedOn w:val="DefaultParagraphFont"/>
    <w:link w:val="Heading6"/>
    <w:uiPriority w:val="9"/>
    <w:semiHidden/>
    <w:rsid w:val="00505010"/>
    <w:rPr>
      <w:caps/>
      <w:color w:val="6D1D6A" w:themeColor="accent1" w:themeShade="BF"/>
      <w:spacing w:val="10"/>
    </w:rPr>
  </w:style>
  <w:style w:type="character" w:customStyle="1" w:styleId="Heading7Char">
    <w:name w:val="Heading 7 Char"/>
    <w:basedOn w:val="DefaultParagraphFont"/>
    <w:link w:val="Heading7"/>
    <w:uiPriority w:val="9"/>
    <w:semiHidden/>
    <w:rsid w:val="00505010"/>
    <w:rPr>
      <w:caps/>
      <w:color w:val="6D1D6A" w:themeColor="accent1" w:themeShade="BF"/>
      <w:spacing w:val="10"/>
    </w:rPr>
  </w:style>
  <w:style w:type="character" w:customStyle="1" w:styleId="Heading8Char">
    <w:name w:val="Heading 8 Char"/>
    <w:basedOn w:val="DefaultParagraphFont"/>
    <w:link w:val="Heading8"/>
    <w:uiPriority w:val="9"/>
    <w:semiHidden/>
    <w:rsid w:val="00505010"/>
    <w:rPr>
      <w:caps/>
      <w:spacing w:val="10"/>
      <w:sz w:val="18"/>
      <w:szCs w:val="18"/>
    </w:rPr>
  </w:style>
  <w:style w:type="character" w:customStyle="1" w:styleId="Heading9Char">
    <w:name w:val="Heading 9 Char"/>
    <w:basedOn w:val="DefaultParagraphFont"/>
    <w:link w:val="Heading9"/>
    <w:uiPriority w:val="9"/>
    <w:semiHidden/>
    <w:rsid w:val="00505010"/>
    <w:rPr>
      <w:i/>
      <w:iCs/>
      <w:caps/>
      <w:spacing w:val="10"/>
      <w:sz w:val="18"/>
      <w:szCs w:val="18"/>
    </w:rPr>
  </w:style>
  <w:style w:type="paragraph" w:styleId="Caption">
    <w:name w:val="caption"/>
    <w:basedOn w:val="Normal"/>
    <w:next w:val="Normal"/>
    <w:uiPriority w:val="35"/>
    <w:semiHidden/>
    <w:unhideWhenUsed/>
    <w:qFormat/>
    <w:rsid w:val="00505010"/>
    <w:rPr>
      <w:b/>
      <w:bCs/>
      <w:color w:val="6D1D6A" w:themeColor="accent1" w:themeShade="BF"/>
      <w:sz w:val="16"/>
      <w:szCs w:val="16"/>
    </w:rPr>
  </w:style>
  <w:style w:type="paragraph" w:styleId="Title">
    <w:name w:val="Title"/>
    <w:aliases w:val="شماره صفحه"/>
    <w:basedOn w:val="Normal"/>
    <w:next w:val="Normal"/>
    <w:link w:val="TitleChar"/>
    <w:uiPriority w:val="10"/>
    <w:qFormat/>
    <w:rsid w:val="00962AB8"/>
    <w:rPr>
      <w:rFonts w:ascii="IranNastaliq" w:hAnsi="IranNastaliq" w:cs="IranNastaliq"/>
      <w:noProof/>
    </w:rPr>
  </w:style>
  <w:style w:type="character" w:customStyle="1" w:styleId="TitleChar">
    <w:name w:val="Title Char"/>
    <w:aliases w:val="شماره صفحه Char"/>
    <w:basedOn w:val="DefaultParagraphFont"/>
    <w:link w:val="Title"/>
    <w:uiPriority w:val="10"/>
    <w:rsid w:val="00962AB8"/>
    <w:rPr>
      <w:rFonts w:ascii="IranNastaliq" w:hAnsi="IranNastaliq" w:cs="IranNastaliq"/>
      <w:noProof/>
      <w:sz w:val="26"/>
      <w:szCs w:val="26"/>
      <w:lang w:bidi="fa-IR"/>
    </w:rPr>
  </w:style>
  <w:style w:type="paragraph" w:styleId="Subtitle">
    <w:name w:val="Subtitle"/>
    <w:aliases w:val="فرستنده"/>
    <w:basedOn w:val="Heading1"/>
    <w:next w:val="Normal"/>
    <w:link w:val="SubtitleChar"/>
    <w:uiPriority w:val="11"/>
    <w:qFormat/>
    <w:rsid w:val="00642D45"/>
    <w:pPr>
      <w:ind w:left="5386"/>
      <w:jc w:val="center"/>
    </w:pPr>
  </w:style>
  <w:style w:type="character" w:customStyle="1" w:styleId="SubtitleChar">
    <w:name w:val="Subtitle Char"/>
    <w:aliases w:val="فرستنده Char"/>
    <w:basedOn w:val="DefaultParagraphFont"/>
    <w:link w:val="Subtitle"/>
    <w:uiPriority w:val="11"/>
    <w:rsid w:val="00642D45"/>
    <w:rPr>
      <w:rFonts w:cs="B Lotus"/>
      <w:b/>
      <w:bCs/>
      <w:spacing w:val="-4"/>
      <w:sz w:val="26"/>
      <w:szCs w:val="26"/>
      <w:lang w:bidi="fa-IR"/>
    </w:rPr>
  </w:style>
  <w:style w:type="character" w:styleId="Strong">
    <w:name w:val="Strong"/>
    <w:aliases w:val="ص2به بعد. متن گزارش"/>
    <w:uiPriority w:val="22"/>
    <w:qFormat/>
    <w:rsid w:val="00F365FC"/>
    <w:rPr>
      <w:rFonts w:cs="B Lotus"/>
    </w:rPr>
  </w:style>
  <w:style w:type="character" w:styleId="Emphasis">
    <w:name w:val="Emphasis"/>
    <w:aliases w:val="شناسنامه"/>
    <w:uiPriority w:val="20"/>
    <w:qFormat/>
    <w:rsid w:val="00543081"/>
    <w:rPr>
      <w:rFonts w:cs="B Nazanin"/>
      <w:b/>
      <w:bCs/>
      <w:color w:val="FFFFFF" w:themeColor="background1"/>
      <w:sz w:val="20"/>
      <w:szCs w:val="20"/>
    </w:rPr>
  </w:style>
  <w:style w:type="paragraph" w:styleId="NoSpacing">
    <w:name w:val="No Spacing"/>
    <w:uiPriority w:val="1"/>
    <w:rsid w:val="00505010"/>
    <w:pPr>
      <w:spacing w:line="240" w:lineRule="auto"/>
    </w:pPr>
  </w:style>
  <w:style w:type="paragraph" w:styleId="Quote">
    <w:name w:val="Quote"/>
    <w:aliases w:val="ص2به بعد. رونوشت"/>
    <w:basedOn w:val="Normal"/>
    <w:next w:val="Normal"/>
    <w:link w:val="QuoteChar"/>
    <w:uiPriority w:val="29"/>
    <w:qFormat/>
    <w:rsid w:val="00F365FC"/>
    <w:pPr>
      <w:ind w:left="-1134"/>
    </w:pPr>
    <w:rPr>
      <w:sz w:val="18"/>
      <w:szCs w:val="24"/>
    </w:rPr>
  </w:style>
  <w:style w:type="character" w:customStyle="1" w:styleId="QuoteChar">
    <w:name w:val="Quote Char"/>
    <w:aliases w:val="ص2به بعد. رونوشت Char"/>
    <w:basedOn w:val="DefaultParagraphFont"/>
    <w:link w:val="Quote"/>
    <w:uiPriority w:val="29"/>
    <w:rsid w:val="00F365FC"/>
    <w:rPr>
      <w:rFonts w:cs="B Lotus"/>
      <w:spacing w:val="-4"/>
      <w:sz w:val="18"/>
      <w:szCs w:val="24"/>
      <w:lang w:bidi="fa-IR"/>
    </w:rPr>
  </w:style>
  <w:style w:type="paragraph" w:styleId="IntenseQuote">
    <w:name w:val="Intense Quote"/>
    <w:basedOn w:val="Normal"/>
    <w:next w:val="Normal"/>
    <w:link w:val="IntenseQuoteChar"/>
    <w:uiPriority w:val="30"/>
    <w:qFormat/>
    <w:rsid w:val="00505010"/>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505010"/>
    <w:rPr>
      <w:color w:val="92278F" w:themeColor="accent1"/>
      <w:sz w:val="24"/>
      <w:szCs w:val="24"/>
    </w:rPr>
  </w:style>
  <w:style w:type="character" w:styleId="SubtleEmphasis">
    <w:name w:val="Subtle Emphasis"/>
    <w:aliases w:val="رونوشت"/>
    <w:uiPriority w:val="19"/>
    <w:qFormat/>
    <w:rsid w:val="00F365FC"/>
    <w:rPr>
      <w:sz w:val="22"/>
      <w:szCs w:val="18"/>
    </w:rPr>
  </w:style>
  <w:style w:type="character" w:styleId="IntenseEmphasis">
    <w:name w:val="Intense Emphasis"/>
    <w:aliases w:val="ص2. روایت مسئله. تحلیل"/>
    <w:uiPriority w:val="21"/>
    <w:qFormat/>
    <w:rsid w:val="00F365FC"/>
  </w:style>
  <w:style w:type="character" w:styleId="SubtleReference">
    <w:name w:val="Subtle Reference"/>
    <w:uiPriority w:val="31"/>
    <w:qFormat/>
    <w:rsid w:val="00505010"/>
    <w:rPr>
      <w:b/>
      <w:bCs/>
      <w:color w:val="92278F" w:themeColor="accent1"/>
    </w:rPr>
  </w:style>
  <w:style w:type="character" w:styleId="IntenseReference">
    <w:name w:val="Intense Reference"/>
    <w:uiPriority w:val="32"/>
    <w:qFormat/>
    <w:rsid w:val="00505010"/>
    <w:rPr>
      <w:b/>
      <w:bCs/>
      <w:i/>
      <w:iCs/>
      <w:caps/>
      <w:color w:val="92278F" w:themeColor="accent1"/>
    </w:rPr>
  </w:style>
  <w:style w:type="character" w:styleId="BookTitle">
    <w:name w:val="Book Title"/>
    <w:uiPriority w:val="33"/>
    <w:qFormat/>
    <w:rsid w:val="00505010"/>
    <w:rPr>
      <w:b/>
      <w:bCs/>
      <w:i/>
      <w:iCs/>
      <w:spacing w:val="0"/>
    </w:rPr>
  </w:style>
  <w:style w:type="paragraph" w:styleId="TOCHeading">
    <w:name w:val="TOC Heading"/>
    <w:basedOn w:val="Heading1"/>
    <w:next w:val="Normal"/>
    <w:uiPriority w:val="39"/>
    <w:semiHidden/>
    <w:unhideWhenUsed/>
    <w:qFormat/>
    <w:rsid w:val="00505010"/>
    <w:pPr>
      <w:outlineLvl w:val="9"/>
    </w:pPr>
  </w:style>
  <w:style w:type="paragraph" w:styleId="Header">
    <w:name w:val="header"/>
    <w:basedOn w:val="Normal"/>
    <w:link w:val="HeaderChar"/>
    <w:uiPriority w:val="99"/>
    <w:unhideWhenUsed/>
    <w:rsid w:val="00473189"/>
    <w:pPr>
      <w:tabs>
        <w:tab w:val="center" w:pos="4680"/>
        <w:tab w:val="right" w:pos="9360"/>
      </w:tabs>
      <w:spacing w:line="240" w:lineRule="auto"/>
    </w:pPr>
  </w:style>
  <w:style w:type="character" w:customStyle="1" w:styleId="HeaderChar">
    <w:name w:val="Header Char"/>
    <w:basedOn w:val="DefaultParagraphFont"/>
    <w:link w:val="Header"/>
    <w:uiPriority w:val="99"/>
    <w:rsid w:val="00473189"/>
  </w:style>
  <w:style w:type="paragraph" w:styleId="Footer">
    <w:name w:val="footer"/>
    <w:basedOn w:val="Normal"/>
    <w:link w:val="FooterChar"/>
    <w:uiPriority w:val="99"/>
    <w:unhideWhenUsed/>
    <w:rsid w:val="00473189"/>
    <w:pPr>
      <w:tabs>
        <w:tab w:val="center" w:pos="4680"/>
        <w:tab w:val="right" w:pos="9360"/>
      </w:tabs>
      <w:spacing w:line="240" w:lineRule="auto"/>
    </w:pPr>
  </w:style>
  <w:style w:type="character" w:customStyle="1" w:styleId="FooterChar">
    <w:name w:val="Footer Char"/>
    <w:basedOn w:val="DefaultParagraphFont"/>
    <w:link w:val="Footer"/>
    <w:uiPriority w:val="99"/>
    <w:rsid w:val="00473189"/>
  </w:style>
  <w:style w:type="paragraph" w:styleId="ListParagraph">
    <w:name w:val="List Paragraph"/>
    <w:basedOn w:val="Normal"/>
    <w:uiPriority w:val="34"/>
    <w:qFormat/>
    <w:rsid w:val="000F7B2B"/>
    <w:pPr>
      <w:spacing w:line="336" w:lineRule="auto"/>
      <w:ind w:left="720" w:firstLine="567"/>
      <w:contextualSpacing/>
    </w:pPr>
    <w:rPr>
      <w:rFonts w:ascii="Times New Roman" w:eastAsia="Times New Roman" w:hAnsi="Times New Roman" w:cs="Lotus"/>
      <w:sz w:val="24"/>
      <w:szCs w:val="28"/>
    </w:rPr>
  </w:style>
  <w:style w:type="table" w:styleId="TableGrid">
    <w:name w:val="Table Grid"/>
    <w:basedOn w:val="TableNormal"/>
    <w:uiPriority w:val="39"/>
    <w:rsid w:val="002D24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3678"/>
    <w:rPr>
      <w:color w:val="808080"/>
    </w:rPr>
  </w:style>
  <w:style w:type="paragraph" w:styleId="BalloonText">
    <w:name w:val="Balloon Text"/>
    <w:basedOn w:val="Normal"/>
    <w:link w:val="BalloonTextChar"/>
    <w:uiPriority w:val="99"/>
    <w:semiHidden/>
    <w:unhideWhenUsed/>
    <w:rsid w:val="006B255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554"/>
    <w:rPr>
      <w:rFonts w:ascii="Segoe UI" w:hAnsi="Segoe UI" w:cs="Segoe UI"/>
      <w:sz w:val="18"/>
      <w:szCs w:val="1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4009">
      <w:bodyDiv w:val="1"/>
      <w:marLeft w:val="0"/>
      <w:marRight w:val="0"/>
      <w:marTop w:val="0"/>
      <w:marBottom w:val="0"/>
      <w:divBdr>
        <w:top w:val="none" w:sz="0" w:space="0" w:color="auto"/>
        <w:left w:val="none" w:sz="0" w:space="0" w:color="auto"/>
        <w:bottom w:val="none" w:sz="0" w:space="0" w:color="auto"/>
        <w:right w:val="none" w:sz="0" w:space="0" w:color="auto"/>
      </w:divBdr>
    </w:div>
    <w:div w:id="456726454">
      <w:bodyDiv w:val="1"/>
      <w:marLeft w:val="0"/>
      <w:marRight w:val="0"/>
      <w:marTop w:val="0"/>
      <w:marBottom w:val="0"/>
      <w:divBdr>
        <w:top w:val="none" w:sz="0" w:space="0" w:color="auto"/>
        <w:left w:val="none" w:sz="0" w:space="0" w:color="auto"/>
        <w:bottom w:val="none" w:sz="0" w:space="0" w:color="auto"/>
        <w:right w:val="none" w:sz="0" w:space="0" w:color="auto"/>
      </w:divBdr>
      <w:divsChild>
        <w:div w:id="1392121181">
          <w:marLeft w:val="0"/>
          <w:marRight w:val="0"/>
          <w:marTop w:val="0"/>
          <w:marBottom w:val="0"/>
          <w:divBdr>
            <w:top w:val="none" w:sz="0" w:space="0" w:color="auto"/>
            <w:left w:val="none" w:sz="0" w:space="0" w:color="auto"/>
            <w:bottom w:val="none" w:sz="0" w:space="0" w:color="auto"/>
            <w:right w:val="none" w:sz="0" w:space="0" w:color="auto"/>
          </w:divBdr>
          <w:divsChild>
            <w:div w:id="8537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0839">
      <w:bodyDiv w:val="1"/>
      <w:marLeft w:val="0"/>
      <w:marRight w:val="0"/>
      <w:marTop w:val="0"/>
      <w:marBottom w:val="0"/>
      <w:divBdr>
        <w:top w:val="none" w:sz="0" w:space="0" w:color="auto"/>
        <w:left w:val="none" w:sz="0" w:space="0" w:color="auto"/>
        <w:bottom w:val="none" w:sz="0" w:space="0" w:color="auto"/>
        <w:right w:val="none" w:sz="0" w:space="0" w:color="auto"/>
      </w:divBdr>
      <w:divsChild>
        <w:div w:id="1007052512">
          <w:marLeft w:val="0"/>
          <w:marRight w:val="0"/>
          <w:marTop w:val="0"/>
          <w:marBottom w:val="0"/>
          <w:divBdr>
            <w:top w:val="none" w:sz="0" w:space="0" w:color="auto"/>
            <w:left w:val="none" w:sz="0" w:space="0" w:color="auto"/>
            <w:bottom w:val="none" w:sz="0" w:space="0" w:color="auto"/>
            <w:right w:val="none" w:sz="0" w:space="0" w:color="auto"/>
          </w:divBdr>
          <w:divsChild>
            <w:div w:id="2154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9543">
      <w:bodyDiv w:val="1"/>
      <w:marLeft w:val="0"/>
      <w:marRight w:val="0"/>
      <w:marTop w:val="0"/>
      <w:marBottom w:val="0"/>
      <w:divBdr>
        <w:top w:val="none" w:sz="0" w:space="0" w:color="auto"/>
        <w:left w:val="none" w:sz="0" w:space="0" w:color="auto"/>
        <w:bottom w:val="none" w:sz="0" w:space="0" w:color="auto"/>
        <w:right w:val="none" w:sz="0" w:space="0" w:color="auto"/>
      </w:divBdr>
      <w:divsChild>
        <w:div w:id="324280692">
          <w:marLeft w:val="0"/>
          <w:marRight w:val="0"/>
          <w:marTop w:val="0"/>
          <w:marBottom w:val="0"/>
          <w:divBdr>
            <w:top w:val="none" w:sz="0" w:space="0" w:color="auto"/>
            <w:left w:val="none" w:sz="0" w:space="0" w:color="auto"/>
            <w:bottom w:val="none" w:sz="0" w:space="0" w:color="auto"/>
            <w:right w:val="none" w:sz="0" w:space="0" w:color="auto"/>
          </w:divBdr>
          <w:divsChild>
            <w:div w:id="95815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Share\0000&#1587;&#1575;&#1604;%201401\02&#1583;&#1585;%20&#1583;&#1587;&#1578;%20&#1575;&#1602;&#1583;&#1575;&#1605;\01&#1575;&#1588;&#1603;&#1575;&#1604;%20&#1606;&#1592;&#1575;&#1585;&#1578;&#1610;\&#1587;&#1740;&#1605;&#1575;%20&#1606;&#1592;&#1575;&#1585;&#1578;%208.04.140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E2EA0-A31C-48F4-B257-99CCE4DBC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سیما نظارت 8.04.1401</Template>
  <TotalTime>126</TotalTime>
  <Pages>1</Pages>
  <Words>99</Words>
  <Characters>568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Najmeh Shafiei</dc:creator>
  <cp:keywords/>
  <dc:description/>
  <cp:lastModifiedBy>Arash Abolhasani</cp:lastModifiedBy>
  <cp:revision>62</cp:revision>
  <cp:lastPrinted>2021-08-06T17:08:00Z</cp:lastPrinted>
  <dcterms:created xsi:type="dcterms:W3CDTF">2022-06-29T11:33:00Z</dcterms:created>
  <dcterms:modified xsi:type="dcterms:W3CDTF">2024-01-16T17:38:00Z</dcterms:modified>
</cp:coreProperties>
</file>