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3018FA3C" wp14:editId="49448FA3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3436" w:rsidRPr="00543081" w:rsidRDefault="00263436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>
                                <w:rPr>
                                  <w:rFonts w:ascii="IranNastaliq" w:hAnsi="IranNastaliq" w:cs="IranNastaliq" w:hint="cs"/>
                                  <w:rtl/>
                                </w:rPr>
                                <w:t>مهم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716D7C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7100E2" w:rsidRDefault="00263436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2C3E70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محتوا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یی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2C3E70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ترکیبی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زنده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/ ضبطی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">
                <v:rect id="Rectangle 22" o:spid="_x0000_s1027" style="position:absolute;left:954;top:-190;width:5937;height:4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PRsEA&#10;AADbAAAADwAAAGRycy9kb3ducmV2LnhtbESPwWrDMBBE74X8g9hAb/U6DpTiRgkhENpeAnH7AYu1&#10;sU2klZGUxO3XR4VCj8PMvGFWm8lZdeUQBy8aFkUJiqX1ZpBOw9fn/ukFVEwkhqwX1vDNETbr2cOK&#10;auNvcuRrkzqVIRJr0tCnNNaIse3ZUSz8yJK9kw+OUpahQxPoluHOYlWWz+hokLzQ08i7nttzc3Ea&#10;fhCNW37Ehsu3ZXJntIdwtFo/zqftK6jEU/oP/7XfjYaqgt8v+Qfg+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wT0bBAAAA2wAAAA8AAAAAAAAAAAAAAAAAmAIAAGRycy9kb3du&#10;cmV2LnhtbFBLBQYAAAAABAAEAPUAAACGAwAAAAA=&#10;" filled="f" stroked="f" strokeweight="1.25pt">
                  <v:textbox inset="0,0,0,0">
                    <w:txbxContent>
                      <w:p w:rsidR="00263436" w:rsidRPr="00543081" w:rsidRDefault="00263436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>
                          <w:rPr>
                            <w:rFonts w:ascii="IranNastaliq" w:hAnsi="IranNastaliq" w:cs="IranNastaliq" w:hint="cs"/>
                            <w:rtl/>
                          </w:rPr>
                          <w:t>مهم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nVsEA&#10;AADaAAAADwAAAGRycy9kb3ducmV2LnhtbERPz2vCMBS+D/Y/hDfwMjR1yCbVKKMw6KEX3Rjs9mie&#10;TbF56ZLY1v/eHASPH9/v7X6ynRjIh9axguUiA0FcO91yo+Dn+2u+BhEissbOMSm4UoD97vlpi7l2&#10;Ix9oOMZGpBAOOSowMfa5lKE2ZDEsXE+cuJPzFmOCvpHa45jCbSffsuxdWmw5NRjsqTBUn48Xq2D4&#10;LVf6MJjoX4uqzMpz9f/xVyk1e5k+NyAiTfEhvrtLrSBtTVfSDZ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o51bBAAAA2gAAAA8AAAAAAAAAAAAAAAAAmAIAAGRycy9kb3du&#10;cmV2LnhtbFBLBQYAAAAABAAEAPUAAACGAwAAAAA=&#10;" filled="f" stroked="f" strokeweight=".5pt">
                  <v:textbox>
                    <w:txbxContent>
                      <w:p w:rsidR="00263436" w:rsidRPr="00B87C18" w:rsidRDefault="00263436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:rsidR="00263436" w:rsidRPr="00B87C18" w:rsidRDefault="00263436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+2wsIA&#10;AADbAAAADwAAAGRycy9kb3ducmV2LnhtbERPS2sCMRC+F/wPYQQvRbM+aGVrlCIIe9iLthR6GzbT&#10;zeJmsk3iuv57Uyh4m4/vOZvdYFvRkw+NYwXzWQaCuHK64VrB58dhugYRIrLG1jEpuFGA3Xb0tMFc&#10;uysfqT/FWqQQDjkqMDF2uZShMmQxzFxHnLgf5y3GBH0ttcdrCretXGTZi7TYcGow2NHeUHU+XayC&#10;/qtY6WNvon/el0VWnMvf1+9Sqcl4eH8DEWmID/G/u9Bp/hL+fk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7bCwgAAANsAAAAPAAAAAAAAAAAAAAAAAJgCAABkcnMvZG93&#10;bnJldi54bWxQSwUGAAAAAAQABAD1AAAAhwMAAAAA&#10;" filled="f" stroked="f" strokeweight=".5pt">
                  <v:textbox>
                    <w:txbxContent>
                      <w:p w:rsidR="00263436" w:rsidRPr="00B87C18" w:rsidRDefault="00263436" w:rsidP="00716D7C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BSmcMA&#10;AADaAAAADwAAAGRycy9kb3ducmV2LnhtbESPzW7CMBCE70i8g7VIvTUOHAoKGMRPK/XApcCB4xIv&#10;cSBep7GbpG+PK1XiOJqZbzSLVW8r0VLjS8cKxkkKgjh3uuRCwen48ToD4QOyxsoxKfglD6vlcLDA&#10;TLuOv6g9hEJECPsMFZgQ6kxKnxuy6BNXE0fv6hqLIcqmkLrBLsJtJSdp+iYtlhwXDNa0NZTfDz9W&#10;wW4dpruu3Z8v7fst/catySezjVIvo349BxGoD8/wf/tTK5jC35V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BSmcMAAADaAAAADwAAAAAAAAAAAAAAAACYAgAAZHJzL2Rv&#10;d25yZXYueG1sUEsFBgAAAAAEAAQA9QAAAIgDAAAAAA==&#10;" filled="f" stroked="f" strokeweight=".5pt">
                  <v:textbox inset="5mm,,5mm">
                    <w:txbxContent>
                      <w:p w:rsidR="00263436" w:rsidRPr="00B87C18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fxAcMA&#10;AADaAAAADwAAAGRycy9kb3ducmV2LnhtbESPMW/CMBSE90r9D9arxAZOMwAKGEShSAwsQIeOj/gR&#10;h8bPaewm4d9jJKSOp7v7Tjdf9rYSLTW+dKzgfZSAIM6dLrlQ8HXaDqcgfEDWWDkmBTfysFy8vswx&#10;067jA7XHUIgIYZ+hAhNCnUnpc0MW/cjVxNG7uMZiiLIppG6wi3BbyTRJxtJiyXHBYE1rQ/nP8c8q&#10;2KzCZNO1++9z+3lNfnFt8nT6odTgrV/NQATqw3/42d5pBSk8rsQb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fxAcMAAADaAAAADwAAAAAAAAAAAAAAAACYAgAAZHJzL2Rv&#10;d25yZXYueG1sUEsFBgAAAAAEAAQA9QAAAIgDAAAAAA==&#10;" filled="f" stroked="f" strokeweight=".5pt">
                  <v:textbox inset="5mm,,5mm">
                    <w:txbxContent>
                      <w:p w:rsidR="00263436" w:rsidRPr="007100E2" w:rsidRDefault="00263436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otc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/T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7Si1xQAAANsAAAAPAAAAAAAAAAAAAAAAAJgCAABkcnMv&#10;ZG93bnJldi54bWxQSwUGAAAAAAQABAD1AAAAigMAAAAA&#10;" filled="f" stroked="f" strokeweight=".5pt">
                  <v:textbox>
                    <w:txbxContent>
                      <w:p w:rsidR="00263436" w:rsidRPr="002C3E70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محتوا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یی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LLcIA&#10;AADbAAAADwAAAGRycy9kb3ducmV2LnhtbERPTWsCMRC9F/wPYQQvRbOKtrI1ShGEPexFWwq9DZvp&#10;ZnEz2SZxXf+9KRS8zeN9zmY32Fb05EPjWMF8loEgrpxuuFbw+XGYrkGEiKyxdUwKbhRgtx09bTDX&#10;7spH6k+xFimEQ44KTIxdLmWoDFkMM9cRJ+7HeYsxQV9L7fGawm0rF1n2Ii02nBoMdrQ3VJ1PF6ug&#10;/yqW+tib6J/3ZZEV5/L39btUajIe3t9ARBriQ/zvLnSav4K/X9I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ostwgAAANsAAAAPAAAAAAAAAAAAAAAAAJgCAABkcnMvZG93&#10;bnJldi54bWxQSwUGAAAAAAQABAD1AAAAhwMAAAAA&#10;" filled="f" stroked="f" strokeweight=".5pt">
                  <v:textbox>
                    <w:txbxContent>
                      <w:p w:rsidR="00263436" w:rsidRPr="00B87C18" w:rsidRDefault="00263436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bookmarkStart w:id="1" w:name="_GoBack"/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.....</w:t>
                        </w:r>
                        <w:bookmarkEnd w:id="1"/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ks8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7D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ySzxQAAANsAAAAPAAAAAAAAAAAAAAAAAJgCAABkcnMv&#10;ZG93bnJldi54bWxQSwUGAAAAAAQABAD1AAAAigMAAAAA&#10;" filled="f" stroked="f" strokeweight=".5pt">
                  <v:textbox>
                    <w:txbxContent>
                      <w:p w:rsidR="00263436" w:rsidRPr="002C3E70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ترکیبی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؟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VWsIA&#10;AADbAAAADwAAAGRycy9kb3ducmV2LnhtbERPTWsCMRC9C/0PYQq9SM0qxZbVKCIIe9iLVoTehs24&#10;WdxM1iSu23/fCEJv83ifs1wPthU9+dA4VjCdZCCIK6cbrhUcv3fvXyBCRNbYOiYFvxRgvXoZLTHX&#10;7s576g+xFimEQ44KTIxdLmWoDFkME9cRJ+7svMWYoK+l9nhP4baVsyybS4sNpwaDHW0NVZfDzSro&#10;T8WH3vcm+vG2LLLiUl4/f0ql3l6HzQJEpCH+i5/uQqf5c3j8k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BVawgAAANsAAAAPAAAAAAAAAAAAAAAAAJgCAABkcnMvZG93&#10;bnJldi54bWxQSwUGAAAAAAQABAD1AAAAhwMAAAAA&#10;" filled="f" stroked="f" strokeweight=".5pt">
                  <v:textbox>
                    <w:txbxContent>
                      <w:p w:rsidR="00263436" w:rsidRPr="00B87C18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زنده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/ ضبطی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:rsidR="00106ECA" w:rsidRDefault="000F46ED" w:rsidP="00106ECA">
      <w:pPr>
        <w:pStyle w:val="Heading1"/>
        <w:bidi/>
        <w:rPr>
          <w:rFonts w:hint="cs"/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A74EA9" w:rsidRPr="0085684E">
        <w:rPr>
          <w:rFonts w:hint="cs"/>
          <w:rtl/>
        </w:rPr>
        <w:t xml:space="preserve">جناب آقای </w:t>
      </w:r>
      <w:r w:rsidR="00106ECA">
        <w:rPr>
          <w:rFonts w:hint="cs"/>
          <w:rtl/>
        </w:rPr>
        <w:t>.....</w:t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</w:p>
    <w:p w:rsidR="00A74EA9" w:rsidRPr="0085684E" w:rsidRDefault="00A74EA9" w:rsidP="00106ECA">
      <w:pPr>
        <w:pStyle w:val="Heading1"/>
        <w:bidi/>
        <w:rPr>
          <w:rtl/>
        </w:rPr>
      </w:pPr>
      <w:bookmarkStart w:id="0" w:name="_GoBack"/>
      <w:bookmarkEnd w:id="0"/>
      <w:r w:rsidRPr="0085684E">
        <w:rPr>
          <w:rFonts w:hint="cs"/>
          <w:rtl/>
        </w:rPr>
        <w:t xml:space="preserve">مدیر محترم شبكه </w:t>
      </w:r>
      <w:r w:rsidR="00106ECA">
        <w:rPr>
          <w:rFonts w:hint="cs"/>
          <w:rtl/>
        </w:rPr>
        <w:t>.....</w:t>
      </w:r>
      <w:r w:rsidRPr="0085684E">
        <w:rPr>
          <w:rFonts w:hint="cs"/>
          <w:rtl/>
        </w:rPr>
        <w:t xml:space="preserve"> </w:t>
      </w:r>
    </w:p>
    <w:p w:rsidR="000973BB" w:rsidRPr="002E173E" w:rsidRDefault="000973BB" w:rsidP="001A5175">
      <w:pPr>
        <w:pStyle w:val="Heading1"/>
        <w:bidi/>
        <w:rPr>
          <w:rtl/>
        </w:rPr>
      </w:pPr>
    </w:p>
    <w:p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:rsidR="00F55E12" w:rsidRDefault="000973BB" w:rsidP="001A5175">
      <w:pPr>
        <w:pStyle w:val="Heading1"/>
        <w:bidi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 xml:space="preserve">با احترام، گزارش </w:t>
      </w:r>
      <w:r w:rsidRPr="00393FF3">
        <w:rPr>
          <w:rFonts w:hint="cs"/>
          <w:b w:val="0"/>
          <w:bCs w:val="0"/>
          <w:rtl/>
        </w:rPr>
        <w:t xml:space="preserve">مهم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«.....................»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:rsidR="00794E3E" w:rsidRPr="0036185D" w:rsidRDefault="00E45876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:rsidR="00794E3E" w:rsidRDefault="00E073FB" w:rsidP="001A5175">
      <w:pPr>
        <w:bidi/>
        <w:rPr>
          <w:rtl/>
        </w:rPr>
      </w:pPr>
      <w:r>
        <w:rPr>
          <w:rFonts w:hint="cs"/>
          <w:rtl/>
        </w:rPr>
        <w:t>....</w:t>
      </w:r>
    </w:p>
    <w:p w:rsidR="00561B6C" w:rsidRPr="00545F9D" w:rsidRDefault="00561B6C" w:rsidP="001A5175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:rsidR="004605D3" w:rsidRPr="00E073FB" w:rsidRDefault="00E073FB" w:rsidP="001A5175">
      <w:pPr>
        <w:bidi/>
        <w:rPr>
          <w:b/>
          <w:bCs/>
          <w:rtl/>
        </w:rPr>
      </w:pPr>
      <w:r w:rsidRPr="00E073FB">
        <w:rPr>
          <w:rFonts w:hint="cs"/>
          <w:b/>
          <w:bCs/>
          <w:rtl/>
        </w:rPr>
        <w:t>....</w:t>
      </w:r>
    </w:p>
    <w:p w:rsidR="002A1E9D" w:rsidRPr="0036185D" w:rsidRDefault="002A1E9D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:rsidR="002A1E9D" w:rsidRPr="00B32BA2" w:rsidRDefault="002A1E9D" w:rsidP="001A5175">
      <w:pPr>
        <w:bidi/>
      </w:pPr>
      <w:r>
        <w:rPr>
          <w:rFonts w:hint="cs"/>
          <w:rtl/>
        </w:rPr>
        <w:t>....</w:t>
      </w:r>
    </w:p>
    <w:p w:rsidR="002A1E9D" w:rsidRPr="00545F9D" w:rsidRDefault="002A1E9D" w:rsidP="001A5175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:rsidR="002A1E9D" w:rsidRPr="00E073FB" w:rsidRDefault="002A1E9D" w:rsidP="001A5175">
      <w:pPr>
        <w:bidi/>
        <w:rPr>
          <w:b/>
          <w:bCs/>
          <w:rtl/>
        </w:rPr>
      </w:pPr>
      <w:r w:rsidRPr="00E073FB">
        <w:rPr>
          <w:rFonts w:hint="cs"/>
          <w:b/>
          <w:bCs/>
          <w:rtl/>
        </w:rPr>
        <w:t>....</w:t>
      </w:r>
    </w:p>
    <w:p w:rsidR="002A1E9D" w:rsidRDefault="002A1E9D" w:rsidP="001A5175">
      <w:pPr>
        <w:pStyle w:val="Subtitle"/>
        <w:bidi/>
        <w:rPr>
          <w:rtl/>
        </w:rPr>
      </w:pPr>
    </w:p>
    <w:p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:rsidR="0097462A" w:rsidRPr="009E405D" w:rsidRDefault="0097462A" w:rsidP="001A5175">
      <w:pPr>
        <w:pStyle w:val="Subtitle"/>
        <w:bidi/>
        <w:rPr>
          <w:rtl/>
        </w:rPr>
      </w:pPr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:rsidR="0097462A" w:rsidRPr="00443C19" w:rsidRDefault="00A9711F" w:rsidP="001A5175">
      <w:pPr>
        <w:pStyle w:val="Quote"/>
        <w:bidi/>
        <w:rPr>
          <w:rStyle w:val="SubtleEmphasis"/>
          <w:highlight w:val="yellow"/>
          <w:rtl/>
        </w:rPr>
      </w:pPr>
      <w:r>
        <w:rPr>
          <w:rStyle w:val="SubtleEmphasis"/>
          <w:rFonts w:hint="cs"/>
          <w:highlight w:val="yellow"/>
          <w:rtl/>
        </w:rPr>
        <w:t xml:space="preserve">برادر گرامی </w:t>
      </w:r>
      <w:r w:rsidR="0097462A" w:rsidRPr="00443C19">
        <w:rPr>
          <w:rStyle w:val="SubtleEmphasis"/>
          <w:highlight w:val="yellow"/>
          <w:rtl/>
        </w:rPr>
        <w:t xml:space="preserve">جناب آقاي </w:t>
      </w:r>
      <w:r w:rsidR="000C6C60">
        <w:rPr>
          <w:rStyle w:val="SubtleEmphasis"/>
          <w:rFonts w:hint="cs"/>
          <w:highlight w:val="yellow"/>
          <w:rtl/>
        </w:rPr>
        <w:t>نقویان</w:t>
      </w:r>
      <w:r w:rsidR="0097462A" w:rsidRPr="00443C19">
        <w:rPr>
          <w:rStyle w:val="SubtleEmphasis"/>
          <w:highlight w:val="yellow"/>
          <w:rtl/>
        </w:rPr>
        <w:t xml:space="preserve">، </w:t>
      </w:r>
      <w:r w:rsidR="0097462A" w:rsidRPr="00443C19">
        <w:rPr>
          <w:rStyle w:val="SubtleEmphasis"/>
          <w:rFonts w:hint="cs"/>
          <w:highlight w:val="yellow"/>
          <w:rtl/>
        </w:rPr>
        <w:t xml:space="preserve">رئیس </w:t>
      </w:r>
      <w:r w:rsidR="0097462A" w:rsidRPr="00443C19">
        <w:rPr>
          <w:rStyle w:val="SubtleEmphasis"/>
          <w:highlight w:val="yellow"/>
          <w:rtl/>
        </w:rPr>
        <w:t xml:space="preserve">محترم </w:t>
      </w:r>
      <w:r w:rsidR="0097462A" w:rsidRPr="00443C19">
        <w:rPr>
          <w:rStyle w:val="SubtleEmphasis"/>
          <w:rFonts w:hint="cs"/>
          <w:highlight w:val="yellow"/>
          <w:rtl/>
        </w:rPr>
        <w:t>مرکز سیما فیلم</w:t>
      </w:r>
      <w:r w:rsidR="0097462A" w:rsidRPr="00443C19">
        <w:rPr>
          <w:rStyle w:val="SubtleEmphasis"/>
          <w:highlight w:val="yellow"/>
          <w:rtl/>
        </w:rPr>
        <w:t xml:space="preserve">، براي استحضار </w:t>
      </w:r>
    </w:p>
    <w:p w:rsidR="0097462A" w:rsidRPr="00443C19" w:rsidRDefault="00A9711F" w:rsidP="001A5175">
      <w:pPr>
        <w:pStyle w:val="Quote"/>
        <w:bidi/>
        <w:rPr>
          <w:rStyle w:val="SubtleEmphasis"/>
          <w:rtl/>
        </w:rPr>
      </w:pPr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Pr="00443C19">
        <w:rPr>
          <w:rStyle w:val="SubtleEmphasis"/>
          <w:rFonts w:hint="cs"/>
          <w:rtl/>
        </w:rPr>
        <w:t>.....</w:t>
      </w:r>
    </w:p>
    <w:p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A666E4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0E1D" w:rsidRDefault="00DF0E1D" w:rsidP="00642D45">
      <w:r>
        <w:separator/>
      </w:r>
    </w:p>
  </w:endnote>
  <w:endnote w:type="continuationSeparator" w:id="0">
    <w:p w:rsidR="00DF0E1D" w:rsidRDefault="00DF0E1D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57C5D5E7-E618-44AD-AB4F-A3E773CE4963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CC1CCD20-5997-47A0-96E4-19AC5998FDDF}"/>
    <w:embedBold r:id="rId3" w:fontKey="{7E8D88BA-8078-4582-A855-B418D9C90F0A}"/>
    <w:embedItalic r:id="rId4" w:fontKey="{E061E4A6-B14D-41D7-B8D2-188C713E1769}"/>
  </w:font>
  <w:font w:name="IranNastaliq">
    <w:panose1 w:val="02020505000000020003"/>
    <w:charset w:val="00"/>
    <w:family w:val="auto"/>
    <w:pitch w:val="variable"/>
    <w:sig w:usb0="A1002AEF" w:usb1="D000604A" w:usb2="00000008" w:usb3="00000000" w:csb0="000101FF" w:csb1="00000000"/>
    <w:embedRegular r:id="rId5" w:fontKey="{DF755FBF-B3E2-4CDF-A204-68A068720E6D}"/>
    <w:embedBold r:id="rId6" w:fontKey="{372DCC05-CD3B-4EA3-A840-4FD055306144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DEC2A61B-6A98-4133-8705-03DBF022B781}"/>
    <w:embedBold r:id="rId8" w:fontKey="{50EFFC84-788D-41CD-94C1-8B6003E30839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6AD10FD5-BBBD-4A3E-82C2-248A3EB1206B}"/>
  </w:font>
  <w:font w:name="Sakkal Majall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00409B39" wp14:editId="498F93B4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4222A80" wp14:editId="4DC524A6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" filled="f" stroked="f">
              <v:textbox style="mso-fit-shape-to-text:t">
                <w:txbxContent>
                  <w:p w:rsidR="008650E6" w:rsidRPr="00577E2B" w:rsidRDefault="008650E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:rsidR="008650E6" w:rsidRPr="00577E2B" w:rsidRDefault="008650E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41E6CC" wp14:editId="0E3FFA2D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" filled="f" stroked="f">
              <v:textbox inset="0,0,0,0">
                <w:txbxContent>
                  <w:p w:rsidR="007202FD" w:rsidRPr="00B87C18" w:rsidRDefault="007202FD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476D5090" wp14:editId="47B87157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">
              <v:roundrect id="Rounded Rectangle 27" o:spid="_x0000_s1080" style="position:absolute;left:15;width:7920;height:1872;visibility:visible;mso-wrap-style:square;v-text-anchor:middle" arcsize="1217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bUcMIA&#10;AADbAAAADwAAAGRycy9kb3ducmV2LnhtbESPQWsCMRSE7wX/Q3gFbzXbIqJbo4hlpR5dBfH22Lxu&#10;FjcvYRPX9d83hYLHYWa+YZbrwbaipy40jhW8TzIQxJXTDdcKTsfibQ4iRGSNrWNS8KAA69XoZYm5&#10;dnc+UF/GWiQIhxwVmBh9LmWoDFkME+eJk/fjOosxya6WusN7gttWfmTZTFpsOC0Y9LQ1VF3Lm1Vw&#10;2Hztiuu5P02LqjTW7P0xXLxS49dh8wki0hCf4f/2t1awmMLfl/Q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tRwwgAAANsAAAAPAAAAAAAAAAAAAAAAAJgCAABkcnMvZG93&#10;bnJldi54bWxQSwUGAAAAAAQABAD1AAAAhwMAAAAA&#10;" fillcolor="#1b3a7d [1609]" stroked="f" strokeweight="1.25pt">
                <v:textbox>
                  <w:txbxContent>
                    <w:p w:rsidR="00780095" w:rsidRDefault="00780095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A34L8A&#10;AADbAAAADwAAAGRycy9kb3ducmV2LnhtbESPzarCMBSE9xd8h3AEd5qqeNFqFBEUXXn9XR+bY1ts&#10;TkoTtb69EYS7HGbmG2Yyq00hHlS53LKCbicCQZxYnXOq4HhYtocgnEfWWFgmBS9yMJs2fiYYa/vk&#10;HT32PhUBwi5GBZn3ZSylSzIy6Dq2JA7e1VYGfZBVKnWFzwA3hexF0a80mHNYyLCkRUbJbX83CpK/&#10;+Tbd5Jf+eWWdJD6RvUtSqtWs52MQnmr/H/6211rBaACfL+EHyO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QDfg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09E0E5F5" wp14:editId="13E2A932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98197B0" wp14:editId="7BA5217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" filled="f" stroked="f">
              <v:textbox style="mso-fit-shape-to-text:t">
                <w:txbxContent>
                  <w:p w:rsidR="006B2554" w:rsidRPr="00577E2B" w:rsidRDefault="006B2554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-‌ 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خیابان شهید بهشتی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-‌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‌ 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بین خیابان شهید احمد قصیر و شهید خالد اسلامبولی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-‌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پلاک 285</w:t>
                    </w:r>
                  </w:p>
                  <w:p w:rsidR="006B2554" w:rsidRPr="00577E2B" w:rsidRDefault="006B2554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="00577E2B"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</w:t>
                    </w:r>
                    <w:r w:rsidR="00BC0B9A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0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="00577E2B"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="00577E2B"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0E1D" w:rsidRDefault="00DF0E1D" w:rsidP="00642D45">
      <w:r>
        <w:separator/>
      </w:r>
    </w:p>
  </w:footnote>
  <w:footnote w:type="continuationSeparator" w:id="0">
    <w:p w:rsidR="00DF0E1D" w:rsidRDefault="00DF0E1D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E3487C" wp14:editId="636084D4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8D4934F" wp14:editId="5E23EC74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2333052B" wp14:editId="775A1317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63436" w:rsidRPr="00194AB3" w:rsidRDefault="00DF0E1D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106ECA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...</w:t>
                              </w:r>
                            </w:sdtContent>
                          </w:sdt>
                        </w:p>
                        <w:p w:rsidR="00263436" w:rsidRPr="00545F9D" w:rsidRDefault="00263436" w:rsidP="00547787">
                          <w:pPr>
                            <w:bidi/>
                          </w:pPr>
                        </w:p>
                        <w:p w:rsidR="00263436" w:rsidRPr="00545F9D" w:rsidRDefault="00263436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:rsidR="00263436" w:rsidRPr="00545F9D" w:rsidRDefault="00263436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97LQIAAFM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" filled="f" stroked="f" strokeweight=".5pt">
              <v:textbox>
                <w:txbxContent>
                  <w:p w:rsidR="00263436" w:rsidRPr="00194AB3" w:rsidRDefault="00DF0E1D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EndPr/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106ECA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...</w:t>
                        </w:r>
                      </w:sdtContent>
                    </w:sdt>
                  </w:p>
                  <w:p w:rsidR="00263436" w:rsidRPr="00545F9D" w:rsidRDefault="00263436" w:rsidP="00547787">
                    <w:pPr>
                      <w:bidi/>
                    </w:pPr>
                  </w:p>
                  <w:p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559B5CB4" wp14:editId="44404F44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" strokecolor="#c00000" strokeweight="2pt">
              <w10:wrap anchorx="page"/>
            </v:line>
          </w:pict>
        </mc:Fallback>
      </mc:AlternateContent>
    </w:r>
    <w:r>
      <w:t xml:space="preserve">   </w:t>
    </w:r>
  </w:p>
  <w:p w:rsidR="00263436" w:rsidRDefault="00263436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722DB06D" wp14:editId="5DD645C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194AB3" w:rsidRDefault="0026343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:rsidR="00263436" w:rsidRPr="008650E6" w:rsidRDefault="00263436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" filled="f" stroked="f">
              <v:textbox>
                <w:txbxContent>
                  <w:p w:rsidR="009339A2" w:rsidRPr="00194AB3" w:rsidRDefault="009339A2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 w:rsidR="00BB27F1"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 w:rsidR="00075F99"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سیمای ملی</w:t>
                    </w:r>
                    <w:r w:rsidR="008D2AD7"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 w:rsidR="00A61107"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 w:rsidR="00A61107"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:rsidR="009339A2" w:rsidRPr="008650E6" w:rsidRDefault="00925950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">
              <v:rect id="Rectangle 72" o:spid="_x0000_s1027" style="position:absolute;left:1170;top:292;width:4780;height:4780;rotation:-14970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8X8MA&#10;AADbAAAADwAAAGRycy9kb3ducmV2LnhtbESPQYvCMBSE7wv+h/AEb2uqB5WuUaSgiAuCdS/ens2z&#10;KTYvpYna9dcbYWGPw8x8w8yXna3FnVpfOVYwGiYgiAunKy4V/BzXnzMQPiBrrB2Tgl/ysFz0PuaY&#10;avfgA93zUIoIYZ+iAhNCk0rpC0MW/dA1xNG7uNZiiLItpW7xEeG2luMkmUiLFccFgw1lhoprfrMK&#10;6tnzaDLa7P3tlG+rE55ttvtWatDvVl8gAnXhP/zX3moF0zG8v8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y8X8MAAADbAAAADwAAAAAAAAAAAAAAAACYAgAAZHJzL2Rv&#10;d25yZXYueG1sUEsFBgAAAAAEAAQA9QAAAIgD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TrtMMA&#10;AADbAAAADwAAAGRycy9kb3ducmV2LnhtbESPQWsCMRSE7wX/Q3hCbzWrBVtXo2hBWntzq3h9bp67&#10;wc3LkqTr9t83QqHHYWa+YRar3jaiIx+MYwXjUQaCuHTacKXg8LV9egURIrLGxjEp+KEAq+XgYYG5&#10;djfeU1fESiQIhxwV1DG2uZShrMliGLmWOHkX5y3GJH0ltcdbgttGTrJsKi0aTgs1tvRWU3ktvq2C&#10;tTn607R733g8mW2D52L3OTNKPQ779RxEpD7+h//aH1rByzPcv6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TrtMMAAADbAAAADwAAAAAAAAAAAAAAAACYAgAAZHJzL2Rv&#10;d25yZXYueG1sUEsFBgAAAAAEAAQA9QAAAIgD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1CCE359C" wp14:editId="2DEB6D0D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BC35B39" wp14:editId="508F68D5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8B58607" wp14:editId="56E37B6E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2F3A86" w:rsidRDefault="00263436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:rsidR="00263436" w:rsidRPr="000062C4" w:rsidRDefault="00263436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:rsidR="00263436" w:rsidRPr="002F3A86" w:rsidRDefault="00263436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" filled="f" stroked="f">
              <v:textbox style="mso-fit-shape-to-text:t" inset="0,0,0,0">
                <w:txbxContent>
                  <w:p w:rsidR="00403BA9" w:rsidRPr="002F3A86" w:rsidRDefault="00403BA9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:rsidR="00403BA9" w:rsidRPr="000062C4" w:rsidRDefault="00403BA9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:rsidR="00403BA9" w:rsidRPr="002F3A86" w:rsidRDefault="00403BA9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0031056" wp14:editId="4096AA3B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" filled="f" stroked="f">
              <v:textbox inset="0,0,0,0">
                <w:txbxContent>
                  <w:p w:rsidR="00AE0DC8" w:rsidRPr="00B87C18" w:rsidRDefault="00AE0DC8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 w:rsidR="00B87C18"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6F0D5DFE" wp14:editId="6EDBBAD4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">
              <v:roundrect id="Rounded Rectangle 27" o:spid="_x0000_s1043" style="position:absolute;left:15;top:988;width:7920;height:2606;visibility:visible;mso-wrap-style:square;v-text-anchor:middle" arcsize="871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/I8EA&#10;AADbAAAADwAAAGRycy9kb3ducmV2LnhtbESPQYvCMBSE74L/ITzBm6bdQy3VKOoqeHKx+gMezbMt&#10;Ni+1iVr/vVlY2OMwM98wi1VvGvGkztWWFcTTCARxYXXNpYLLeT9JQTiPrLGxTAre5GC1HA4WmGn7&#10;4hM9c1+KAGGXoYLK+zaT0hUVGXRT2xIH72o7gz7IrpS6w1eAm0Z+RVEiDdYcFipsaVtRccsfRsG9&#10;PfrklFxIynz3HaXX/c9mFis1HvXrOQhPvf8P/7UPWkEaw+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J/yPBAAAA2wAAAA8AAAAAAAAAAAAAAAAAmAIAAGRycy9kb3du&#10;cmV2LnhtbFBLBQYAAAAABAAEAPUAAACGAwAAAAA=&#10;" fillcolor="#1b3a7d [1609]" stroked="f" strokeweight="1.25pt">
                <v:textbox>
                  <w:txbxContent>
                    <w:p w:rsidR="00F33D8A" w:rsidRDefault="00F33D8A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JkasUA&#10;AADbAAAADwAAAGRycy9kb3ducmV2LnhtbESP3WoCMRSE7wt9h3AK3hTNaqHIahQpVWqL/z7AYXPc&#10;bJucrJtUt29vCoVeDjPzDTOets6KCzWh8qyg38tAEBdeV1wqOB7m3SGIEJE1Ws+k4IcCTCf3d2PM&#10;tb/yji77WIoE4ZCjAhNjnUsZCkMOQ8/XxMk7+cZhTLIppW7wmuDOykGWPUuHFacFgzW9GCq+9t9O&#10;werzfalP/vzxtHl8tQu/XVszXyvVeWhnIxCR2vgf/mu/aQXDAfx+ST9A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mRqxQAAANsAAAAPAAAAAAAAAAAAAAAAAJgCAABkcnMv&#10;ZG93bnJldi54bWxQSwUGAAAAAAQABAD1AAAAig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7E9B4408" wp14:editId="258DF233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">
              <v:roundrect id="Rounded Rectangle 27" o:spid="_x0000_s1046" style="position:absolute;left:15;top:494;width:7920;height:1872;visibility:visible;mso-wrap-style:square;v-text-anchor:middle" arcsize="121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7qsIA&#10;AADbAAAADwAAAGRycy9kb3ducmV2LnhtbESPQYvCMBSE74L/ITxhbzZVULRrlEUQxPViq3h9NG/b&#10;ss1LbaKt/94sLHgcZuYbZrXpTS0e1LrKsoJJFIMgzq2uuFBwznbjBQjnkTXWlknBkxxs1sPBChNt&#10;Oz7RI/WFCBB2CSoovW8SKV1ekkEX2YY4eD+2NeiDbAupW+wC3NRyGsdzabDisFBiQ9uS8t/0bhSQ&#10;7I6X285+P6+nyh9ucTZLJ5lSH6P+6xOEp96/w//tvVYwX8Lfl/A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ruqwgAAANsAAAAPAAAAAAAAAAAAAAAAAJgCAABkcnMvZG93&#10;bnJldi54bWxQSwUGAAAAAAQABAD1AAAAhwMAAAAA&#10;" fillcolor="#1b3a7d [1609]" stroked="f" strokeweight="1.25pt">
                <v:textbox>
                  <w:txbxContent>
                    <w:p w:rsidR="00112A09" w:rsidRDefault="00112A09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gemL8A&#10;AADbAAAADwAAAGRycy9kb3ducmV2LnhtbERPS27CMBDdI/UO1iCxA4eC2hAwqGpBLcsGDjDEQ2Jh&#10;j6PYhXD7eoHE8un9V5veWXGlLhjPCqaTDARx5bXhWsHxsBvnIEJE1mg9k4I7BdisXwYrLLS/8S9d&#10;y1iLFMKhQAVNjG0hZagachgmviVO3Nl3DmOCXS11h7cU7qx8zbI36dBwamiwpc+Gqkv55xTsL6e5&#10;PX1vy5nNp8Z9HaM5L7RSo2H/sQQRqY9P8cP9oxW8p/XpS/oB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6B6Y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915BC7" wp14:editId="507AC58C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" filled="f" stroked="f">
              <v:textbox inset="0,0,0,0">
                <w:txbxContent>
                  <w:p w:rsidR="00CE7EA8" w:rsidRPr="00543081" w:rsidRDefault="00CE7EA8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0F9670D" wp14:editId="4AF3135F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">
              <v:roundrect id="Rounded Rectangle 27" o:spid="_x0000_s1050" style="position:absolute;left:15;top:2799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qKz8QA&#10;AADbAAAADwAAAGRycy9kb3ducmV2LnhtbESPT2vCQBTE7wW/w/KE3ppNBLWkrsE/WISetKW0t0f2&#10;NUm7+zZk1xi/fVcQPA4z8xtmUQzWiJ463zhWkCUpCOLS6YYrBR/vu6dnED4gazSOScGFPBTL0cMC&#10;c+3OfKD+GCoRIexzVFCH0OZS+rImiz5xLXH0flxnMUTZVVJ3eI5wa+QkTWfSYsNxocaWNjWVf8eT&#10;VfBG1H/7V/pd89fFfmYnszNbo9TjeFi9gAg0hHv41t5rBfMpX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6is/EAAAA2wAAAA8AAAAAAAAAAAAAAAAAmAIAAGRycy9k&#10;b3ducmV2LnhtbFBLBQYAAAAABAAEAPUAAACJAwAAAAA=&#10;" fillcolor="#1b3a7d [1609]" stroked="f" strokeweight="1.25pt">
                <v:textbox>
                  <w:txbxContent>
                    <w:p w:rsidR="00F81A08" w:rsidRDefault="00F81A08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JInsQA&#10;AADbAAAADwAAAGRycy9kb3ducmV2LnhtbESPQWvCQBSE7wX/w/IEL0U3io0lzUaSgiC9NQri7ZF9&#10;TUKzb8PuVtN/3y0Uehxm5hsm309mEDdyvresYL1KQBA3VvfcKjifDstnED4gaxwsk4Jv8rAvZg85&#10;Ztre+Z1udWhFhLDPUEEXwphJ6ZuODPqVHYmj92GdwRCla6V2eI9wM8hNkqTSYM9xocORXjtqPusv&#10;o6BkVz+eq/Wp2lL5drik10pfn5RazKfyBUSgKfyH/9pHrWCXwu+X+AN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CSJ7EAAAA2wAAAA8AAAAAAAAAAAAAAAAAmAIAAGRycy9k&#10;b3ducmV2LnhtbFBLBQYAAAAABAAEAPUAAACJAw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3AFF72" wp14:editId="7466B3BE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" filled="f" stroked="f">
              <v:textbox inset="0,0,0,0">
                <w:txbxContent>
                  <w:p w:rsidR="00AE0DC8" w:rsidRPr="00543081" w:rsidRDefault="00AE0DC8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230A7F7B" wp14:editId="64C9441C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">
              <v:roundrect id="Rounded Rectangle 27" o:spid="_x0000_s1054" style="position:absolute;left:15;top:847;width:7920;height:1872;visibility:visible;mso-wrap-style:square;v-text-anchor:middle" arcsize="1217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c4j8AA&#10;AADbAAAADwAAAGRycy9kb3ducmV2LnhtbERPz2vCMBS+D/Y/hCd4m6lDNumMRTYq7mgVxNujeWtK&#10;m5fQxFr/++Uw2PHj+70pJtuLkYbQOlawXGQgiGunW24UnE/lyxpEiMgae8ek4EEBiu3z0wZz7e58&#10;pLGKjUghHHJUYGL0uZShNmQxLJwnTtyPGyzGBIdG6gHvKdz28jXL3qTFllODQU+fhuquulkFx93X&#10;vuwu43lV1pWx5tufwtUrNZ9Nuw8Qkab4L/5zH7SC9zQ2fU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wc4j8AAAADbAAAADwAAAAAAAAAAAAAAAACYAgAAZHJzL2Rvd25y&#10;ZXYueG1sUEsFBgAAAAAEAAQA9QAAAIUDAAAAAA==&#10;" fillcolor="#1b3a7d [1609]" stroked="f" strokeweight="1.25pt">
                <v:textbox>
                  <w:txbxContent>
                    <w:p w:rsidR="00A2196F" w:rsidRDefault="00A2196F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bH78A&#10;AADbAAAADwAAAGRycy9kb3ducmV2LnhtbESPzarCMBSE9xd8h3AEd5qq4NVqFBEUXXn9XR+bY1ts&#10;TkoTtb69EYS7HGbmG2Yyq00hHlS53LKCbicCQZxYnXOq4HhYtocgnEfWWFgmBS9yMJs2fiYYa/vk&#10;HT32PhUBwi5GBZn3ZSylSzIy6Dq2JA7e1VYGfZBVKnWFzwA3hexF0UAazDksZFjSIqPktr8bBcnf&#10;fJtu8kv/vLJOEp/I3iUp1WrW8zEIT7X/D3/ba63gdwSfL+EHyO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Adsf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1846C961" wp14:editId="6EA85498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">
              <v:roundrect id="Rounded Rectangle 27" o:spid="_x0000_s1057" style="position:absolute;left:15;top:1935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fc8EA&#10;AADbAAAADwAAAGRycy9kb3ducmV2LnhtbESPQYvCMBSE74L/ITzBm6aKLFKNsiqK4GlVxL09mrdt&#10;1+SlNLHWf79ZEDwOM/MNM1+21oiGal86VjAaJiCIM6dLzhWcT9vBFIQPyBqNY1LwJA/LRbczx1S7&#10;B39Rcwy5iBD2KSooQqhSKX1WkEU/dBVx9H5cbTFEWedS1/iIcGvkOEk+pMWS40KBFa0Lym7Hu1Vw&#10;IGq+/Y5+V3x92svobrZmY5Tq99rPGYhAbXiHX+29VjCdwP+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jX3PBAAAA2wAAAA8AAAAAAAAAAAAAAAAAmAIAAGRycy9kb3du&#10;cmV2LnhtbFBLBQYAAAAABAAEAPUAAACGAwAAAAA=&#10;" fillcolor="#1b3a7d [1609]" stroked="f" strokeweight="1.25pt">
                <v:textbox>
                  <w:txbxContent>
                    <w:p w:rsidR="00F71EB8" w:rsidRDefault="00F71EB8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mzsMA&#10;AADbAAAADwAAAGRycy9kb3ducmV2LnhtbESPQYvCMBSE78L+h/AEL6Kpsop0jdIKguxtqyDeHs3b&#10;tti8lCSr9d8bQdjjMDPfMOttb1pxI+cbywpm0wQEcWl1w5WC03E/WYHwAVlja5kUPMjDdvMxWGOq&#10;7Z1/6FaESkQI+xQV1CF0qZS+rMmgn9qOOHq/1hkMUbpKaof3CDetnCfJUhpsOC7U2NGupvJa/BkF&#10;GbtifMpnx/yTsu/9eXnJ9WWh1GjYZ18gAvXhP/xuH7SC1QJeX+IP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WmzsMAAADbAAAADwAAAAAAAAAAAAAAAACYAgAAZHJzL2Rv&#10;d25yZXYueG1sUEsFBgAAAAAEAAQA9QAAAIgD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4AC23A90" wp14:editId="184D7D28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">
              <v:roundrect id="Rounded Rectangle 27" o:spid="_x0000_s1060" style="position:absolute;left:15;top:1935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5Vdr4A&#10;AADbAAAADwAAAGRycy9kb3ducmV2LnhtbERPy4rCMBTdC/5DuII7TXUhUo3iA4cBVzoiurs017aa&#10;3JQm1vr3ZiHM8nDe82VrjWio9qVjBaNhAoI4c7rkXMHpbzeYgvABWaNxTAre5GG56HbmmGr34gM1&#10;x5CLGMI+RQVFCFUqpc8KsuiHriKO3M3VFkOEdS51ja8Ybo0cJ8lEWiw5NhRY0aag7HF8WgV7oubq&#10;f+i+5svbnkdPszNbo1S/165mIAK14V/8df9qBdM4Nn6JP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uVXa+AAAA2wAAAA8AAAAAAAAAAAAAAAAAmAIAAGRycy9kb3ducmV2&#10;LnhtbFBLBQYAAAAABAAEAPUAAACDAwAAAAA=&#10;" fillcolor="#1b3a7d [1609]" stroked="f" strokeweight="1.25pt">
                <v:textbox>
                  <w:txbxContent>
                    <w:p w:rsidR="00F71EB8" w:rsidRDefault="00F71EB8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sy8QA&#10;AADbAAAADwAAAGRycy9kb3ducmV2LnhtbESPQWvCQBSE70L/w/IKvYhuLFVsdJVEEEpvJoJ4e2Rf&#10;k2D2bdhdNf57t1DocZiZb5j1djCduJHzrWUFs2kCgriyuuVawbHcT5YgfEDW2FkmBQ/ysN28jNaY&#10;anvnA92KUIsIYZ+igiaEPpXSVw0Z9FPbE0fvxzqDIUpXS+3wHuGmk+9JspAGW44LDfa0a6i6FFej&#10;IGNXjI/5rMw/KPvenxbnXJ/nSr29DtkKRKAh/If/2l9awfITfr/EH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IrMvEAAAA2wAAAA8AAAAAAAAAAAAAAAAAmAIAAGRycy9k&#10;b3ducmV2LnhtbFBLBQYAAAAABAAEAPUAAACJAw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C72F03" wp14:editId="47636ADE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" filled="f" stroked="f">
              <v:textbox inset="0,0,0,0">
                <w:txbxContent>
                  <w:p w:rsidR="00A92C77" w:rsidRPr="00B87C18" w:rsidRDefault="00A92C77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4C07AC53" wp14:editId="5D6AD8A6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">
              <v:roundrect id="Rounded Rectangle 27" o:spid="_x0000_s1064" style="position:absolute;left:15;top:35;width:7920;height:1873;visibility:visible;mso-wrap-style:square;v-text-anchor:middle" arcsize="1286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nFYMIA&#10;AADbAAAADwAAAGRycy9kb3ducmV2LnhtbESPQWvCQBSE74X+h+UVvNWNHqRGV5FCoXooaASvz+wz&#10;CWbfLtnXGP+9Wyh4HGbmG2a5Hlyreupi49nAZJyBIi69bbgycCy+3j9ARUG22HomA3eKsF69viwx&#10;t/7Ge+oPUqkE4ZijgVok5FrHsiaHcewDcfIuvnMoSXaVth3eEty1epplM+2w4bRQY6DPmsrr4dcZ&#10;2FVylp9iH062lG3Rh+w0laMxo7dhswAlNMgz/N/+tgbmE/j7kn6AXj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ucVgwgAAANsAAAAPAAAAAAAAAAAAAAAAAJgCAABkcnMvZG93&#10;bnJldi54bWxQSwUGAAAAAAQABAD1AAAAhwMAAAAA&#10;" fillcolor="#1b3a7d [1609]" stroked="f" strokeweight="1.25pt">
                <v:textbox>
                  <w:txbxContent>
                    <w:p w:rsidR="00780095" w:rsidRDefault="00780095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vlMIA&#10;AADbAAAADwAAAGRycy9kb3ducmV2LnhtbESPT2vCQBTE70K/w/IKvenGFIpNXUMoVPRUtdrza/Y1&#10;CWbfhuzmj9/eFQSPw8z8hlmmo6lFT62rLCuYzyIQxLnVFRcKjj9f0wUI55E11pZJwYUcpKunyRIT&#10;bQfeU3/whQgQdgkqKL1vEildXpJBN7MNcfD+bWvQB9kWUrc4BLipZRxFb9JgxWGhxIY+S8rPh84o&#10;yHfZd7Gt/l5/19ZJ4hPZTpJSL89j9gHC0+gf4Xt7oxW8x3D7En6AX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qa+UwgAAANsAAAAPAAAAAAAAAAAAAAAAAJgCAABkcnMvZG93&#10;bnJldi54bWxQSwUGAAAAAAQABAD1AAAAhw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70632BE" wp14:editId="73D58613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" filled="f" stroked="f">
              <v:textbox inset="0,0,0,0">
                <w:txbxContent>
                  <w:p w:rsidR="00A92C77" w:rsidRPr="00B87C18" w:rsidRDefault="00A92C77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 w:rsidR="007561A8" w:rsidRPr="00B87C18"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1858C0C" wp14:editId="5B5AA005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7202FD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" filled="f" stroked="f">
              <v:textbox inset="0,0,0,0">
                <w:txbxContent>
                  <w:p w:rsidR="00A92C77" w:rsidRPr="007202FD" w:rsidRDefault="00A92C77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EB9BCBA" wp14:editId="768A0E66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" filled="f" stroked="f">
              <v:textbox inset="0,0,0,0">
                <w:txbxContent>
                  <w:p w:rsidR="00CE7EA8" w:rsidRPr="00543081" w:rsidRDefault="00CE7EA8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9574F4D" wp14:editId="1589F459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">
              <v:roundrect id="Rounded Rectangle 27" o:spid="_x0000_s1070" style="position:absolute;left:15;top:459;width:7920;height:1872;visibility:visible;mso-wrap-style:square;v-text-anchor:middle" arcsize="107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aTMQA&#10;AADbAAAADwAAAGRycy9kb3ducmV2LnhtbESP0WrCQBRE3wX/YbmFvpmNAatN3YhYhb4IavyAa/Y2&#10;CcneDdltTP++WxB8HGbmDLPejKYVA/WutqxgHsUgiAuray4VXPPDbAXCeWSNrWVS8EsONtl0ssZU&#10;2zufabj4UgQIuxQVVN53qZSuqMigi2xHHLxv2xv0Qfal1D3eA9y0MonjN2mw5rBQYUe7iorm8mMU&#10;DHp/bup80W4Pc7wln8fjbTy9K/X6Mm4/QHga/TP8aH9pBckS/r+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ZmkzEAAAA2wAAAA8AAAAAAAAAAAAAAAAAmAIAAGRycy9k&#10;b3ducmV2LnhtbFBLBQYAAAAABAAEAPUAAACJAwAAAAA=&#10;" fillcolor="#1b3a7d [1609]" stroked="f" strokeweight="1.25pt">
                <v:textbox>
                  <w:txbxContent>
                    <w:p w:rsidR="005E1ADF" w:rsidRDefault="005E1ADF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76278A&#10;AADbAAAADwAAAGRycy9kb3ducmV2LnhtbERPu27CMBTdK/EP1kXqVmwYqipgEOIhGBtgYLyKbx4Q&#10;X0e2CWm/vh4qMR6d92I12Fb05EPjWMN0okAQF840XGm4nPcfXyBCRDbYOiYNPxRgtRy9LTAz7sk5&#10;9adYiRTCIUMNdYxdJmUoarIYJq4jTlzpvMWYoK+k8fhM4baVM6U+pcWGU0ONHW1qKu6nh9Xw3cdb&#10;+Ztfd3uV+3Vjt5f7oVRav4+H9RxEpCG+xP/uo9EwS2PTl/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Tvrb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FB6B9" wp14:editId="20C1C07C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:rsidR="00263436" w:rsidRPr="00543081" w:rsidRDefault="00263436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" filled="f" stroked="f">
              <v:textbox inset="0,0,0,0">
                <w:txbxContent>
                  <w:p w:rsidR="00365A28" w:rsidRPr="00543081" w:rsidRDefault="00B610B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:rsidR="00B610B6" w:rsidRPr="00543081" w:rsidRDefault="00B610B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44021064" wp14:editId="1E3BA0C6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194AB3" w:rsidRDefault="00263436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Style w:val="Emphasis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سیمای ملی</w:t>
                          </w:r>
                        </w:p>
                        <w:p w:rsidR="00263436" w:rsidRPr="00194AB3" w:rsidRDefault="00263436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" filled="f" stroked="f">
              <v:textbox inset="0,0,0,0">
                <w:txbxContent>
                  <w:p w:rsidR="00365A28" w:rsidRPr="00194AB3" w:rsidRDefault="00075F99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Style w:val="Emphasis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سیمای ملی</w:t>
                    </w:r>
                  </w:p>
                  <w:p w:rsidR="00575902" w:rsidRPr="00194AB3" w:rsidRDefault="00575902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70939A9A" wp14:editId="699EFB81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194AB3" w:rsidRDefault="00263436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" filled="f" stroked="f">
              <v:textbox inset="0,0,0,0">
                <w:txbxContent>
                  <w:p w:rsidR="00365A28" w:rsidRPr="00194AB3" w:rsidRDefault="00365A28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</w:t>
                    </w:r>
                    <w:r w:rsidR="00BB27F1"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132383EB" wp14:editId="5488921B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8650E6" w:rsidRDefault="00263436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:rsidR="00263436" w:rsidRPr="00F365FC" w:rsidRDefault="00263436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" stroked="f">
              <v:textbox>
                <w:txbxContent>
                  <w:p w:rsidR="0035441F" w:rsidRPr="008650E6" w:rsidRDefault="0035441F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 w:rsidR="00B35811"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:rsidR="0035441F" w:rsidRPr="00F365FC" w:rsidRDefault="0035441F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1659F771" wp14:editId="14767788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F365FC" w:rsidRDefault="00263436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:rsidR="00263436" w:rsidRPr="00F365FC" w:rsidRDefault="00263436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" stroked="f">
              <v:textbox>
                <w:txbxContent>
                  <w:p w:rsidR="0035441F" w:rsidRPr="00F365FC" w:rsidRDefault="0035441F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</w:t>
                    </w:r>
                    <w:r w:rsidR="00623A27"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</w:t>
                    </w:r>
                    <w:r w:rsidR="00205CB5"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="00205CB5"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:rsidR="0035441F" w:rsidRPr="00F365FC" w:rsidRDefault="0035441F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</w:t>
                    </w:r>
                    <w:r w:rsidR="00623A27"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</w:t>
                    </w:r>
                    <w:r w:rsidR="002D7D71"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</w:t>
                    </w:r>
                    <w:r w:rsidR="00205CB5"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="00205CB5"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="00205CB5"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:rsidR="0035441F" w:rsidRPr="00F365FC" w:rsidRDefault="0035441F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 w:rsidR="002D7D71"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</w:t>
                    </w:r>
                    <w:r w:rsidR="00205CB5"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="00205CB5"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="00205CB5"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:rsidR="0035441F" w:rsidRPr="00F365FC" w:rsidRDefault="0035441F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FD448D7" wp14:editId="2DFB2EE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8443D99" wp14:editId="0CFBE7F5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36FE5F85" wp14:editId="57A35006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" fillcolor="#002060" stroked="f" strokeweight="2pt">
              <v:fill r:id="rId1" o:title="" color2="white [3212]" type="pattern"/>
              <v:textbox>
                <w:txbxContent>
                  <w:p w:rsidR="00C46F41" w:rsidRPr="00021252" w:rsidRDefault="00C46F41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B4DAB"/>
    <w:rsid w:val="000C5402"/>
    <w:rsid w:val="000C6C60"/>
    <w:rsid w:val="000D574A"/>
    <w:rsid w:val="000D6C95"/>
    <w:rsid w:val="000E3173"/>
    <w:rsid w:val="000F46ED"/>
    <w:rsid w:val="000F79DE"/>
    <w:rsid w:val="000F7B2B"/>
    <w:rsid w:val="00105A84"/>
    <w:rsid w:val="00106ECA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4720"/>
    <w:rsid w:val="001E26E4"/>
    <w:rsid w:val="001F3760"/>
    <w:rsid w:val="00201817"/>
    <w:rsid w:val="00201D56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90DCF"/>
    <w:rsid w:val="00294DA8"/>
    <w:rsid w:val="002A1E9D"/>
    <w:rsid w:val="002A2B4D"/>
    <w:rsid w:val="002A2BED"/>
    <w:rsid w:val="002B126A"/>
    <w:rsid w:val="002B54E3"/>
    <w:rsid w:val="002C33BE"/>
    <w:rsid w:val="002C3BE6"/>
    <w:rsid w:val="002C3CB2"/>
    <w:rsid w:val="002C3E70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1AD4"/>
    <w:rsid w:val="003C2777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71E68"/>
    <w:rsid w:val="00473189"/>
    <w:rsid w:val="00477603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DC3"/>
    <w:rsid w:val="00505010"/>
    <w:rsid w:val="0050645F"/>
    <w:rsid w:val="0050790F"/>
    <w:rsid w:val="00521BA3"/>
    <w:rsid w:val="00533678"/>
    <w:rsid w:val="0053484E"/>
    <w:rsid w:val="00541409"/>
    <w:rsid w:val="0054304E"/>
    <w:rsid w:val="00543081"/>
    <w:rsid w:val="00545F9D"/>
    <w:rsid w:val="00547787"/>
    <w:rsid w:val="00552305"/>
    <w:rsid w:val="00554D41"/>
    <w:rsid w:val="00561B6C"/>
    <w:rsid w:val="005648F4"/>
    <w:rsid w:val="00571EC6"/>
    <w:rsid w:val="00575902"/>
    <w:rsid w:val="00577E2B"/>
    <w:rsid w:val="00597E43"/>
    <w:rsid w:val="005B14EA"/>
    <w:rsid w:val="005B3A59"/>
    <w:rsid w:val="005C078F"/>
    <w:rsid w:val="005C7288"/>
    <w:rsid w:val="005D520A"/>
    <w:rsid w:val="005E1ADF"/>
    <w:rsid w:val="005E2F1A"/>
    <w:rsid w:val="005E3B07"/>
    <w:rsid w:val="005E4B3F"/>
    <w:rsid w:val="006140FF"/>
    <w:rsid w:val="00617CEB"/>
    <w:rsid w:val="00622A04"/>
    <w:rsid w:val="00623A27"/>
    <w:rsid w:val="00626405"/>
    <w:rsid w:val="00636ABA"/>
    <w:rsid w:val="006425B4"/>
    <w:rsid w:val="00642D45"/>
    <w:rsid w:val="00647EB2"/>
    <w:rsid w:val="0065476C"/>
    <w:rsid w:val="0066258B"/>
    <w:rsid w:val="00674B6D"/>
    <w:rsid w:val="006750B7"/>
    <w:rsid w:val="0068207D"/>
    <w:rsid w:val="00686A30"/>
    <w:rsid w:val="00691656"/>
    <w:rsid w:val="006A12C5"/>
    <w:rsid w:val="006B0A27"/>
    <w:rsid w:val="006B2554"/>
    <w:rsid w:val="006B412A"/>
    <w:rsid w:val="006B6E53"/>
    <w:rsid w:val="006C3ACD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6FF1"/>
    <w:rsid w:val="007C145F"/>
    <w:rsid w:val="007C742D"/>
    <w:rsid w:val="007D6C24"/>
    <w:rsid w:val="007E0033"/>
    <w:rsid w:val="007E4CB2"/>
    <w:rsid w:val="007E6EA3"/>
    <w:rsid w:val="007E7DBA"/>
    <w:rsid w:val="00800A96"/>
    <w:rsid w:val="00825681"/>
    <w:rsid w:val="008272DF"/>
    <w:rsid w:val="008341F7"/>
    <w:rsid w:val="008349B3"/>
    <w:rsid w:val="00835111"/>
    <w:rsid w:val="008360D0"/>
    <w:rsid w:val="0083751A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20EB5"/>
    <w:rsid w:val="00925950"/>
    <w:rsid w:val="00926AAA"/>
    <w:rsid w:val="00931E37"/>
    <w:rsid w:val="009339A2"/>
    <w:rsid w:val="0094469F"/>
    <w:rsid w:val="00945C7B"/>
    <w:rsid w:val="0095658E"/>
    <w:rsid w:val="00962AB8"/>
    <w:rsid w:val="0096389B"/>
    <w:rsid w:val="00966468"/>
    <w:rsid w:val="00973F98"/>
    <w:rsid w:val="0097462A"/>
    <w:rsid w:val="009766A5"/>
    <w:rsid w:val="0099466E"/>
    <w:rsid w:val="00995991"/>
    <w:rsid w:val="009A6396"/>
    <w:rsid w:val="009B021D"/>
    <w:rsid w:val="009B5ABD"/>
    <w:rsid w:val="009C306D"/>
    <w:rsid w:val="009C54D6"/>
    <w:rsid w:val="009E405D"/>
    <w:rsid w:val="00A10FAA"/>
    <w:rsid w:val="00A2196F"/>
    <w:rsid w:val="00A21B5C"/>
    <w:rsid w:val="00A22902"/>
    <w:rsid w:val="00A32012"/>
    <w:rsid w:val="00A345EC"/>
    <w:rsid w:val="00A61107"/>
    <w:rsid w:val="00A63E8A"/>
    <w:rsid w:val="00A666E4"/>
    <w:rsid w:val="00A66929"/>
    <w:rsid w:val="00A74A99"/>
    <w:rsid w:val="00A74EA9"/>
    <w:rsid w:val="00A75915"/>
    <w:rsid w:val="00A81425"/>
    <w:rsid w:val="00A84ADC"/>
    <w:rsid w:val="00A91C89"/>
    <w:rsid w:val="00A92C77"/>
    <w:rsid w:val="00A9711F"/>
    <w:rsid w:val="00AB4475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42992"/>
    <w:rsid w:val="00B5153C"/>
    <w:rsid w:val="00B54153"/>
    <w:rsid w:val="00B55927"/>
    <w:rsid w:val="00B57B09"/>
    <w:rsid w:val="00B610B6"/>
    <w:rsid w:val="00B61392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434"/>
    <w:rsid w:val="00BE3BD9"/>
    <w:rsid w:val="00BF5FA2"/>
    <w:rsid w:val="00C02152"/>
    <w:rsid w:val="00C11C1C"/>
    <w:rsid w:val="00C1631A"/>
    <w:rsid w:val="00C2341F"/>
    <w:rsid w:val="00C30C6A"/>
    <w:rsid w:val="00C46F41"/>
    <w:rsid w:val="00C52FD9"/>
    <w:rsid w:val="00C546FF"/>
    <w:rsid w:val="00C65B0F"/>
    <w:rsid w:val="00C67E08"/>
    <w:rsid w:val="00C913AD"/>
    <w:rsid w:val="00C9601D"/>
    <w:rsid w:val="00CA0551"/>
    <w:rsid w:val="00CB3565"/>
    <w:rsid w:val="00CC01B2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2144"/>
    <w:rsid w:val="00DD4633"/>
    <w:rsid w:val="00DD5670"/>
    <w:rsid w:val="00DE000F"/>
    <w:rsid w:val="00DE01AA"/>
    <w:rsid w:val="00DF0E1D"/>
    <w:rsid w:val="00DF1956"/>
    <w:rsid w:val="00E01410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FD4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E2EA0-A31C-48F4-B257-99CCE4DBC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52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Najmeh Shafiei</cp:lastModifiedBy>
  <cp:revision>32</cp:revision>
  <cp:lastPrinted>2021-08-06T17:08:00Z</cp:lastPrinted>
  <dcterms:created xsi:type="dcterms:W3CDTF">2022-06-29T11:33:00Z</dcterms:created>
  <dcterms:modified xsi:type="dcterms:W3CDTF">2024-01-07T09:59:00Z</dcterms:modified>
</cp:coreProperties>
</file>