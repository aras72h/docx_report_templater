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3018FA3C" wp14:editId="49448FA3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5770" w:rsidRPr="00543081" w:rsidRDefault="009A5770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>
                                <w:rPr>
                                  <w:rFonts w:ascii="IranNastaliq" w:hAnsi="IranNastaliq" w:cs="IranNastaliq" w:hint="cs"/>
                                  <w:rtl/>
                                </w:rPr>
                                <w:t>مهم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B87C18" w:rsidRDefault="009A5770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قرآن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B87C18" w:rsidRDefault="009A5770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نگین سلیمان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Default="009A5770" w:rsidP="00716D7C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10/10/1402</w:t>
                              </w:r>
                            </w:p>
                            <w:p w:rsidR="009A5770" w:rsidRPr="00B87C18" w:rsidRDefault="009A5770" w:rsidP="006073EE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22:20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B87C18" w:rsidRDefault="00950943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صدای اضافی</w:t>
                              </w:r>
                              <w:r w:rsidR="009A5770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 xml:space="preserve"> محیط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7100E2" w:rsidRDefault="009A5770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ویژه شهادت حاج قاسم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2C3E70" w:rsidRDefault="009A5770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فنی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Default="009A5770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قرآن</w:t>
                              </w:r>
                            </w:p>
                            <w:p w:rsidR="009A5770" w:rsidRPr="00B87C18" w:rsidRDefault="009A5770" w:rsidP="006073EE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نگین سلیمان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2C3E70" w:rsidRDefault="009A5770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ترکیبی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A5770" w:rsidRPr="00B87C18" w:rsidRDefault="009A5770" w:rsidP="006073EE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زنده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">
                <v:rect id="Rectangle 22" o:spid="_x0000_s1027" style="position:absolute;left:954;top:-190;width:5937;height:4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PRsEA&#10;AADbAAAADwAAAGRycy9kb3ducmV2LnhtbESPwWrDMBBE74X8g9hAb/U6DpTiRgkhENpeAnH7AYu1&#10;sU2klZGUxO3XR4VCj8PMvGFWm8lZdeUQBy8aFkUJiqX1ZpBOw9fn/ukFVEwkhqwX1vDNETbr2cOK&#10;auNvcuRrkzqVIRJr0tCnNNaIse3ZUSz8yJK9kw+OUpahQxPoluHOYlWWz+hokLzQ08i7nttzc3Ea&#10;fhCNW37Ehsu3ZXJntIdwtFo/zqftK6jEU/oP/7XfjYaqgt8v+Qfg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wT0bBAAAA2wAAAA8AAAAAAAAAAAAAAAAAmAIAAGRycy9kb3du&#10;cmV2LnhtbFBLBQYAAAAABAAEAPUAAACGAwAAAAA=&#10;" filled="f" stroked="f" strokeweight="1.25pt">
                  <v:textbox inset="0,0,0,0">
                    <w:txbxContent>
                      <w:p w:rsidR="009A5770" w:rsidRPr="00543081" w:rsidRDefault="009A5770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>
                          <w:rPr>
                            <w:rFonts w:ascii="IranNastaliq" w:hAnsi="IranNastaliq" w:cs="IranNastaliq" w:hint="cs"/>
                            <w:rtl/>
                          </w:rPr>
                          <w:t>مهم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nVsEA&#10;AADaAAAADwAAAGRycy9kb3ducmV2LnhtbERPz2vCMBS+D/Y/hDfwMjR1yCbVKKMw6KEX3Rjs9mie&#10;TbF56ZLY1v/eHASPH9/v7X6ynRjIh9axguUiA0FcO91yo+Dn+2u+BhEissbOMSm4UoD97vlpi7l2&#10;Ix9oOMZGpBAOOSowMfa5lKE2ZDEsXE+cuJPzFmOCvpHa45jCbSffsuxdWmw5NRjsqTBUn48Xq2D4&#10;LVf6MJjoX4uqzMpz9f/xVyk1e5k+NyAiTfEhvrtLrSBtTVfSDZ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o51bBAAAA2gAAAA8AAAAAAAAAAAAAAAAAmAIAAGRycy9kb3du&#10;cmV2LnhtbFBLBQYAAAAABAAEAPUAAACGAwAAAAA=&#10;" filled="f" stroked="f" strokeweight=".5pt">
                  <v:textbox>
                    <w:txbxContent>
                      <w:p w:rsidR="009A5770" w:rsidRPr="00B87C18" w:rsidRDefault="009A5770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قرآن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:rsidR="009A5770" w:rsidRPr="00B87C18" w:rsidRDefault="009A5770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نگین سلیمان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9A5770" w:rsidRDefault="009A5770" w:rsidP="00716D7C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10/10/1402</w:t>
                        </w:r>
                      </w:p>
                      <w:p w:rsidR="009A5770" w:rsidRPr="00B87C18" w:rsidRDefault="009A5770" w:rsidP="006073EE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22:20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BSmcMA&#10;AADaAAAADwAAAGRycy9kb3ducmV2LnhtbESPzW7CMBCE70i8g7VIvTUOHAoKGMRPK/XApcCB4xIv&#10;cSBep7GbpG+PK1XiOJqZbzSLVW8r0VLjS8cKxkkKgjh3uuRCwen48ToD4QOyxsoxKfglD6vlcLDA&#10;TLuOv6g9hEJECPsMFZgQ6kxKnxuy6BNXE0fv6hqLIcqmkLrBLsJtJSdp+iYtlhwXDNa0NZTfDz9W&#10;wW4dpruu3Z8v7fst/catySezjVIvo349BxGoD8/wf/tTK5jC35V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BSmcMAAADaAAAADwAAAAAAAAAAAAAAAACYAgAAZHJzL2Rv&#10;d25yZXYueG1sUEsFBgAAAAAEAAQA9QAAAIgDAAAAAA==&#10;" filled="f" stroked="f" strokeweight=".5pt">
                  <v:textbox inset="5mm,,5mm">
                    <w:txbxContent>
                      <w:p w:rsidR="009A5770" w:rsidRPr="00B87C18" w:rsidRDefault="00950943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صدای اضافی</w:t>
                        </w:r>
                        <w:r w:rsidR="009A5770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 xml:space="preserve"> محیط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xAcMA&#10;AADaAAAADwAAAGRycy9kb3ducmV2LnhtbESPMW/CMBSE90r9D9arxAZOMwAKGEShSAwsQIeOj/gR&#10;h8bPaewm4d9jJKSOp7v7Tjdf9rYSLTW+dKzgfZSAIM6dLrlQ8HXaDqcgfEDWWDkmBTfysFy8vswx&#10;067jA7XHUIgIYZ+hAhNCnUnpc0MW/cjVxNG7uMZiiLIppG6wi3BbyTRJxtJiyXHBYE1rQ/nP8c8q&#10;2KzCZNO1++9z+3lNfnFt8nT6odTgrV/NQATqw3/42d5pBSk8rsQb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fxAcMAAADaAAAADwAAAAAAAAAAAAAAAACYAgAAZHJzL2Rv&#10;d25yZXYueG1sUEsFBgAAAAAEAAQA9QAAAIgDAAAAAA==&#10;" filled="f" stroked="f" strokeweight=".5pt">
                  <v:textbox inset="5mm,,5mm">
                    <w:txbxContent>
                      <w:p w:rsidR="009A5770" w:rsidRPr="007100E2" w:rsidRDefault="009A5770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ویژه شهادت حاج قاسم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otc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/T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7Si1xQAAANsAAAAPAAAAAAAAAAAAAAAAAJgCAABkcnMv&#10;ZG93bnJldi54bWxQSwUGAAAAAAQABAD1AAAAigMAAAAA&#10;" filled="f" stroked="f" strokeweight=".5pt">
                  <v:textbox>
                    <w:txbxContent>
                      <w:p w:rsidR="009A5770" w:rsidRPr="002C3E70" w:rsidRDefault="009A5770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فنی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LLcIA&#10;AADbAAAADwAAAGRycy9kb3ducmV2LnhtbERPTWsCMRC9F/wPYQQvRbOKtrI1ShGEPexFWwq9DZvp&#10;ZnEz2SZxXf+9KRS8zeN9zmY32Fb05EPjWMF8loEgrpxuuFbw+XGYrkGEiKyxdUwKbhRgtx09bTDX&#10;7spH6k+xFimEQ44KTIxdLmWoDFkMM9cRJ+7HeYsxQV9L7fGawm0rF1n2Ii02nBoMdrQ3VJ1PF6ug&#10;/yqW+tib6J/3ZZEV5/L39btUajIe3t9ARBriQ/zvLnSav4K/X9I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ostwgAAANsAAAAPAAAAAAAAAAAAAAAAAJgCAABkcnMvZG93&#10;bnJldi54bWxQSwUGAAAAAAQABAD1AAAAhwMAAAAA&#10;" filled="f" stroked="f" strokeweight=".5pt">
                  <v:textbox>
                    <w:txbxContent>
                      <w:p w:rsidR="009A5770" w:rsidRDefault="009A5770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قرآن</w:t>
                        </w:r>
                      </w:p>
                      <w:p w:rsidR="009A5770" w:rsidRPr="00B87C18" w:rsidRDefault="009A5770" w:rsidP="006073EE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نگین سلیمان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<v:textbox>
                    <w:txbxContent>
                      <w:p w:rsidR="009A5770" w:rsidRPr="002C3E70" w:rsidRDefault="009A5770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ترکیبی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VWsIA&#10;AADbAAAADwAAAGRycy9kb3ducmV2LnhtbERPTWsCMRC9C/0PYQq9SM0qxZbVKCIIe9iLVoTehs24&#10;WdxM1iSu23/fCEJv83ifs1wPthU9+dA4VjCdZCCIK6cbrhUcv3fvXyBCRNbYOiYFvxRgvXoZLTHX&#10;7s576g+xFimEQ44KTIxdLmWoDFkME9cRJ+7svMWYoK+l9nhP4baVsyybS4sNpwaDHW0NVZfDzSro&#10;T8WH3vcm+vG2LLLiUl4/f0ql3l6HzQJEpCH+i5/uQqf5c3j8k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BVawgAAANsAAAAPAAAAAAAAAAAAAAAAAJgCAABkcnMvZG93&#10;bnJldi54bWxQSwUGAAAAAAQABAD1AAAAhwMAAAAA&#10;" filled="f" stroked="f" strokeweight=".5pt">
                  <v:textbox>
                    <w:txbxContent>
                      <w:p w:rsidR="009A5770" w:rsidRPr="00B87C18" w:rsidRDefault="009A5770" w:rsidP="006073EE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زنده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:rsidR="006073EE" w:rsidRDefault="000F46ED" w:rsidP="001A5175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156666" w:rsidRPr="0085684E">
        <w:rPr>
          <w:rFonts w:hint="cs"/>
          <w:rtl/>
        </w:rPr>
        <w:t>جناب آقای کشکولی</w:t>
      </w:r>
      <w:r w:rsidR="00156666" w:rsidRPr="0085684E">
        <w:rPr>
          <w:rFonts w:hint="cs"/>
          <w:rtl/>
        </w:rPr>
        <w:tab/>
      </w:r>
      <w:r w:rsidR="00156666" w:rsidRPr="0085684E">
        <w:rPr>
          <w:rFonts w:hint="cs"/>
          <w:rtl/>
        </w:rPr>
        <w:tab/>
      </w:r>
      <w:r w:rsidR="00156666" w:rsidRPr="0085684E">
        <w:rPr>
          <w:rFonts w:hint="cs"/>
          <w:rtl/>
        </w:rPr>
        <w:tab/>
      </w:r>
    </w:p>
    <w:p w:rsidR="00156666" w:rsidRPr="0085684E" w:rsidRDefault="00156666" w:rsidP="006073EE">
      <w:pPr>
        <w:pStyle w:val="Heading1"/>
        <w:bidi/>
        <w:rPr>
          <w:rtl/>
        </w:rPr>
      </w:pPr>
      <w:r w:rsidRPr="0085684E">
        <w:rPr>
          <w:rFonts w:hint="cs"/>
          <w:rtl/>
        </w:rPr>
        <w:t xml:space="preserve">مدیر محترم شبكه قرآن </w:t>
      </w:r>
      <w:r w:rsidR="00C02152" w:rsidRPr="0085684E">
        <w:rPr>
          <w:rFonts w:hint="cs"/>
          <w:rtl/>
        </w:rPr>
        <w:t xml:space="preserve">و معارف </w:t>
      </w:r>
      <w:r w:rsidRPr="0085684E">
        <w:rPr>
          <w:rFonts w:hint="cs"/>
          <w:rtl/>
        </w:rPr>
        <w:t xml:space="preserve">سیما </w:t>
      </w:r>
    </w:p>
    <w:p w:rsidR="000973BB" w:rsidRPr="002E173E" w:rsidRDefault="000973BB" w:rsidP="001A5175">
      <w:pPr>
        <w:pStyle w:val="Heading1"/>
        <w:bidi/>
        <w:rPr>
          <w:rtl/>
          <w:lang w:bidi="fa-IR"/>
        </w:rPr>
      </w:pPr>
    </w:p>
    <w:p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:rsidR="00F55E12" w:rsidRDefault="000973BB" w:rsidP="00CC2597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Pr="00393FF3">
        <w:rPr>
          <w:rFonts w:hint="cs"/>
          <w:b w:val="0"/>
          <w:bCs w:val="0"/>
          <w:rtl/>
        </w:rPr>
        <w:t xml:space="preserve">مهم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</w:t>
      </w:r>
      <w:r w:rsidR="00CC2597">
        <w:rPr>
          <w:rFonts w:hint="cs"/>
          <w:rtl/>
        </w:rPr>
        <w:t>نگین سلیمان</w:t>
      </w:r>
      <w:r w:rsidR="00796AC5" w:rsidRPr="00796AC5">
        <w:rPr>
          <w:rFonts w:hint="cs"/>
          <w:rtl/>
        </w:rPr>
        <w:t>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:rsidR="006073EE" w:rsidRDefault="006073EE" w:rsidP="001C1362">
      <w:pPr>
        <w:bidi/>
        <w:rPr>
          <w:rtl/>
        </w:rPr>
      </w:pPr>
      <w:r>
        <w:rPr>
          <w:rFonts w:hint="cs"/>
          <w:rtl/>
        </w:rPr>
        <w:t>برنامه «</w:t>
      </w:r>
      <w:r w:rsidRPr="006073EE">
        <w:rPr>
          <w:rtl/>
        </w:rPr>
        <w:t>نگین سلیمان- ویژه برنامه شهادت حاج قاسم سلیمانی</w:t>
      </w:r>
      <w:r>
        <w:rPr>
          <w:rFonts w:hint="cs"/>
          <w:rtl/>
        </w:rPr>
        <w:t>»</w:t>
      </w:r>
      <w:r w:rsidRPr="006073EE">
        <w:rPr>
          <w:rtl/>
        </w:rPr>
        <w:t xml:space="preserve"> به صورت زنده، ساعت ۲۲:۱۳ از شبکه قرآن به مدت ۲۵ دقیقه پخش شد. از ساعت ۲۲:۲۰ صدای محیط (آمبیانس) به مدت </w:t>
      </w:r>
      <w:r w:rsidRPr="00950943">
        <w:rPr>
          <w:b/>
          <w:bCs/>
          <w:u w:val="single"/>
          <w:rtl/>
        </w:rPr>
        <w:t>۱۸ دقیقه</w:t>
      </w:r>
      <w:r w:rsidRPr="006073EE">
        <w:rPr>
          <w:rtl/>
        </w:rPr>
        <w:t xml:space="preserve"> تا پایان برنامه به قدری زیاد بود که </w:t>
      </w:r>
      <w:r w:rsidR="009A5770">
        <w:rPr>
          <w:rFonts w:hint="cs"/>
          <w:rtl/>
        </w:rPr>
        <w:t xml:space="preserve">موجب تداخل آن با صدای گفتگوی مجری و میهمان </w:t>
      </w:r>
      <w:r w:rsidR="001C1362">
        <w:rPr>
          <w:rFonts w:hint="cs"/>
          <w:rtl/>
        </w:rPr>
        <w:t>و موجب آزار مخاطب می</w:t>
      </w:r>
      <w:r w:rsidR="001C1362">
        <w:rPr>
          <w:rFonts w:hint="eastAsia"/>
          <w:rtl/>
        </w:rPr>
        <w:t>‌</w:t>
      </w:r>
      <w:r w:rsidR="00D707D2">
        <w:rPr>
          <w:rFonts w:hint="cs"/>
          <w:rtl/>
        </w:rPr>
        <w:t>شد.</w:t>
      </w:r>
      <w:r w:rsidR="001C1362">
        <w:rPr>
          <w:rFonts w:hint="cs"/>
          <w:rtl/>
        </w:rPr>
        <w:t xml:space="preserve"> </w:t>
      </w:r>
    </w:p>
    <w:p w:rsidR="006073EE" w:rsidRPr="00545F9D" w:rsidRDefault="006073EE" w:rsidP="006073EE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6073EE" w:rsidRDefault="006073EE" w:rsidP="006073EE">
      <w:pPr>
        <w:bidi/>
        <w:rPr>
          <w:b/>
          <w:bCs/>
          <w:rtl/>
        </w:rPr>
      </w:pPr>
      <w:r w:rsidRPr="006073EE">
        <w:rPr>
          <w:b/>
          <w:bCs/>
          <w:rtl/>
        </w:rPr>
        <w:t>شایسته است در برنا</w:t>
      </w:r>
      <w:r w:rsidR="001C1362">
        <w:rPr>
          <w:b/>
          <w:bCs/>
          <w:rtl/>
        </w:rPr>
        <w:t>مه</w:t>
      </w:r>
      <w:r w:rsidR="001C1362">
        <w:rPr>
          <w:rFonts w:hint="cs"/>
          <w:b/>
          <w:bCs/>
          <w:rtl/>
        </w:rPr>
        <w:t>‌</w:t>
      </w:r>
      <w:r w:rsidRPr="006073EE">
        <w:rPr>
          <w:b/>
          <w:bCs/>
          <w:rtl/>
        </w:rPr>
        <w:t xml:space="preserve">های زنده با حساسیت بیشتر صدای محیط (آمبیانس) کنترل شود تا مخاطب در دریافت پیام برنامه با مشکل مواجه نشود. </w:t>
      </w:r>
    </w:p>
    <w:p w:rsidR="002A1E9D" w:rsidRDefault="002A1E9D" w:rsidP="006073EE">
      <w:pPr>
        <w:bidi/>
        <w:rPr>
          <w:rtl/>
        </w:rPr>
      </w:pPr>
    </w:p>
    <w:p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:rsidR="0097462A" w:rsidRPr="00443C19" w:rsidRDefault="00A9711F" w:rsidP="001A5175">
      <w:pPr>
        <w:pStyle w:val="Quote"/>
        <w:bidi/>
        <w:rPr>
          <w:rStyle w:val="SubtleEmphasis"/>
          <w:rtl/>
        </w:rPr>
      </w:pPr>
      <w:bookmarkStart w:id="0" w:name="_GoBack"/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:rsidR="0097462A" w:rsidRDefault="0097462A" w:rsidP="006073EE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="006073EE">
        <w:rPr>
          <w:rStyle w:val="SubtleEmphasis"/>
          <w:rFonts w:hint="cs"/>
          <w:rtl/>
        </w:rPr>
        <w:t>رئوف</w:t>
      </w:r>
    </w:p>
    <w:bookmarkEnd w:id="0"/>
    <w:p w:rsidR="009A5770" w:rsidRDefault="009A5770" w:rsidP="009A5770">
      <w:pPr>
        <w:bidi/>
        <w:rPr>
          <w:rtl/>
        </w:rPr>
      </w:pPr>
    </w:p>
    <w:p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A666E4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5770" w:rsidRDefault="009A5770" w:rsidP="00642D45">
      <w:r>
        <w:separator/>
      </w:r>
    </w:p>
  </w:endnote>
  <w:endnote w:type="continuationSeparator" w:id="0">
    <w:p w:rsidR="009A5770" w:rsidRDefault="009A5770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21C1041B-373C-4541-97AF-7D498F4292EB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C736CC8E-907C-4E8B-B581-0CB177027936}"/>
    <w:embedBold r:id="rId3" w:fontKey="{0BCABC8D-3C22-4CD3-B433-EADB72104572}"/>
    <w:embedItalic r:id="rId4" w:fontKey="{FC2B74F9-0C15-4D88-BED8-DC85AA93EFD4}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  <w:embedRegular r:id="rId5" w:fontKey="{C88FE710-AE1E-4EA1-843A-E4F08CD73921}"/>
    <w:embedBold r:id="rId6" w:fontKey="{74D1EAD2-3867-41A2-B434-BE46AFB81FB2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16B9981A-15B8-4263-B114-2157EFB60942}"/>
    <w:embedBold r:id="rId8" w:fontKey="{5D6BA8DE-B8DB-4957-A543-416FE75B020F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F158BEDB-5753-473A-AE58-D0B33E5FBE1F}"/>
  </w:font>
  <w:font w:name="Sakkal Majall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770" w:rsidRDefault="009A5770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00409B39" wp14:editId="498F93B4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4222A80" wp14:editId="4DC524A6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77E2B" w:rsidRDefault="009A5770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:rsidR="009A5770" w:rsidRPr="00577E2B" w:rsidRDefault="009A5770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" filled="f" stroked="f">
              <v:textbox style="mso-fit-shape-to-text:t">
                <w:txbxContent>
                  <w:p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770" w:rsidRDefault="009A5770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41E6CC" wp14:editId="0E3FFA2D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B87C18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476D5090" wp14:editId="47B87157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">
              <v:roundrect id="Rounded Rectangle 27" o:spid="_x0000_s1080" style="position:absolute;left:15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bUcMIA&#10;AADbAAAADwAAAGRycy9kb3ducmV2LnhtbESPQWsCMRSE7wX/Q3gFbzXbIqJbo4hlpR5dBfH22Lxu&#10;FjcvYRPX9d83hYLHYWa+YZbrwbaipy40jhW8TzIQxJXTDdcKTsfibQ4iRGSNrWNS8KAA69XoZYm5&#10;dnc+UF/GWiQIhxwVmBh9LmWoDFkME+eJk/fjOosxya6WusN7gttWfmTZTFpsOC0Y9LQ1VF3Lm1Vw&#10;2Hztiuu5P02LqjTW7P0xXLxS49dh8wki0hCf4f/2t1awmMLf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tRw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A34L8A&#10;AADbAAAADwAAAGRycy9kb3ducmV2LnhtbESPzarCMBSE9xd8h3AEd5qqeNFqFBEUXXn9XR+bY1ts&#10;TkoTtb69EYS7HGbmG2Yyq00hHlS53LKCbicCQZxYnXOq4HhYtocgnEfWWFgmBS9yMJs2fiYYa/vk&#10;HT32PhUBwi5GBZn3ZSylSzIy6Dq2JA7e1VYGfZBVKnWFzwA3hexF0a80mHNYyLCkRUbJbX83CpK/&#10;+Tbd5Jf+eWWdJD6RvUtSqtWs52MQnmr/H/6211rBaAC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QDfg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09E0E5F5" wp14:editId="13E2A932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98197B0" wp14:editId="7BA5217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77E2B" w:rsidRDefault="009A5770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:rsidR="009A5770" w:rsidRPr="00577E2B" w:rsidRDefault="009A5770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" filled="f" stroked="f">
              <v:textbox style="mso-fit-shape-to-text:t">
                <w:txbxContent>
                  <w:p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5770" w:rsidRDefault="009A5770" w:rsidP="00642D45">
      <w:r>
        <w:separator/>
      </w:r>
    </w:p>
  </w:footnote>
  <w:footnote w:type="continuationSeparator" w:id="0">
    <w:p w:rsidR="009A5770" w:rsidRDefault="009A5770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770" w:rsidRDefault="009A5770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E3487C" wp14:editId="636084D4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8D4934F" wp14:editId="5E23EC74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2333052B" wp14:editId="775A1317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9A5770" w:rsidRPr="00194AB3" w:rsidRDefault="001C1362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9A5770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9A5770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9A5770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:rsidR="009A5770" w:rsidRPr="00545F9D" w:rsidRDefault="009A5770" w:rsidP="00547787">
                          <w:pPr>
                            <w:bidi/>
                          </w:pPr>
                        </w:p>
                        <w:p w:rsidR="009A5770" w:rsidRPr="00545F9D" w:rsidRDefault="009A5770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:rsidR="009A5770" w:rsidRPr="00545F9D" w:rsidRDefault="009A5770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7LQIAAFM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" filled="f" stroked="f" strokeweight=".5pt">
              <v:textbox>
                <w:txbxContent>
                  <w:p w:rsidR="00263436" w:rsidRPr="00194AB3" w:rsidRDefault="00A32483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EndPr/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6073EE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:rsidR="00263436" w:rsidRPr="00545F9D" w:rsidRDefault="00263436" w:rsidP="00547787">
                    <w:pPr>
                      <w:bidi/>
                    </w:pPr>
                  </w:p>
                  <w:p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559B5CB4" wp14:editId="44404F44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" strokecolor="#c00000" strokeweight="2pt">
              <w10:wrap anchorx="page"/>
            </v:line>
          </w:pict>
        </mc:Fallback>
      </mc:AlternateContent>
    </w:r>
    <w:r>
      <w:t xml:space="preserve">   </w:t>
    </w:r>
  </w:p>
  <w:p w:rsidR="009A5770" w:rsidRDefault="009A5770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722DB06D" wp14:editId="5DD645C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194AB3" w:rsidRDefault="009A5770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:rsidR="009A5770" w:rsidRPr="008650E6" w:rsidRDefault="009A5770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" filled="f" stroked="f">
              <v:textbox>
                <w:txbxContent>
                  <w:p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770" w:rsidRDefault="009A5770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">
              <v:rect id="Rectangle 72" o:spid="_x0000_s1027" style="position:absolute;left:1170;top:292;width:4780;height:4780;rotation:-14970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8X8MA&#10;AADbAAAADwAAAGRycy9kb3ducmV2LnhtbESPQYvCMBSE7wv+h/AEb2uqB5WuUaSgiAuCdS/ens2z&#10;KTYvpYna9dcbYWGPw8x8w8yXna3FnVpfOVYwGiYgiAunKy4V/BzXnzMQPiBrrB2Tgl/ysFz0PuaY&#10;avfgA93zUIoIYZ+iAhNCk0rpC0MW/dA1xNG7uNZiiLItpW7xEeG2luMkmUiLFccFgw1lhoprfrMK&#10;6tnzaDLa7P3tlG+rE55ttvtWatDvVl8gAnXhP/zX3moF0zG8v8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y8X8MAAADbAAAADwAAAAAAAAAAAAAAAACYAgAAZHJzL2Rv&#10;d25yZXYueG1sUEsFBgAAAAAEAAQA9QAAAIgD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rtMMA&#10;AADbAAAADwAAAGRycy9kb3ducmV2LnhtbESPQWsCMRSE7wX/Q3hCbzWrBVtXo2hBWntzq3h9bp67&#10;wc3LkqTr9t83QqHHYWa+YRar3jaiIx+MYwXjUQaCuHTacKXg8LV9egURIrLGxjEp+KEAq+XgYYG5&#10;djfeU1fESiQIhxwV1DG2uZShrMliGLmWOHkX5y3GJH0ltcdbgttGTrJsKi0aTgs1tvRWU3ktvq2C&#10;tTn607R733g8mW2D52L3OTNKPQ779RxEpD7+h//aH1rByzPcv6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TrtMMAAADbAAAADwAAAAAAAAAAAAAAAACYAgAAZHJzL2Rv&#10;d25yZXYueG1sUEsFBgAAAAAEAAQA9QAAAIgD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CCE359C" wp14:editId="2DEB6D0D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BC35B39" wp14:editId="508F68D5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8B58607" wp14:editId="56E37B6E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2F3A86" w:rsidRDefault="009A5770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:rsidR="009A5770" w:rsidRPr="000062C4" w:rsidRDefault="009A5770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:rsidR="009A5770" w:rsidRPr="002F3A86" w:rsidRDefault="009A5770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" filled="f" stroked="f">
              <v:textbox style="mso-fit-shape-to-text:t" inset="0,0,0,0">
                <w:txbxContent>
                  <w:p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031056" wp14:editId="4096AA3B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B87C18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6F0D5DFE" wp14:editId="6EDBBAD4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">
              <v:roundrect id="Rounded Rectangle 27" o:spid="_x0000_s1043" style="position:absolute;left:15;top:988;width:7920;height:2606;visibility:visible;mso-wrap-style:square;v-text-anchor:middle" arcsize="871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/I8EA&#10;AADbAAAADwAAAGRycy9kb3ducmV2LnhtbESPQYvCMBSE74L/ITzBm6bdQy3VKOoqeHKx+gMezbMt&#10;Ni+1iVr/vVlY2OMwM98wi1VvGvGkztWWFcTTCARxYXXNpYLLeT9JQTiPrLGxTAre5GC1HA4WmGn7&#10;4hM9c1+KAGGXoYLK+zaT0hUVGXRT2xIH72o7gz7IrpS6w1eAm0Z+RVEiDdYcFipsaVtRccsfRsG9&#10;PfrklFxIynz3HaXX/c9mFis1HvXrOQhPvf8P/7UPWkEaw+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J/yPBAAAA2wAAAA8AAAAAAAAAAAAAAAAAmAIAAGRycy9kb3du&#10;cmV2LnhtbFBLBQYAAAAABAAEAPUAAACG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JkasUA&#10;AADbAAAADwAAAGRycy9kb3ducmV2LnhtbESP3WoCMRSE7wt9h3AK3hTNaqHIahQpVWqL/z7AYXPc&#10;bJucrJtUt29vCoVeDjPzDTOets6KCzWh8qyg38tAEBdeV1wqOB7m3SGIEJE1Ws+k4IcCTCf3d2PM&#10;tb/yji77WIoE4ZCjAhNjnUsZCkMOQ8/XxMk7+cZhTLIppW7wmuDOykGWPUuHFacFgzW9GCq+9t9O&#10;werzfalP/vzxtHl8tQu/XVszXyvVeWhnIxCR2vgf/mu/aQXDAfx+ST9A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mRqxQAAANsAAAAPAAAAAAAAAAAAAAAAAJgCAABkcnMv&#10;ZG93bnJldi54bWxQSwUGAAAAAAQABAD1AAAAig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7E9B4408" wp14:editId="258DF233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">
              <v:roundrect id="Rounded Rectangle 27" o:spid="_x0000_s1046" style="position:absolute;left:15;top:494;width:7920;height:1872;visibility:visible;mso-wrap-style:square;v-text-anchor:middle" arcsize="121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7qsIA&#10;AADbAAAADwAAAGRycy9kb3ducmV2LnhtbESPQYvCMBSE74L/ITxhbzZVULRrlEUQxPViq3h9NG/b&#10;ss1LbaKt/94sLHgcZuYbZrXpTS0e1LrKsoJJFIMgzq2uuFBwznbjBQjnkTXWlknBkxxs1sPBChNt&#10;Oz7RI/WFCBB2CSoovW8SKV1ekkEX2YY4eD+2NeiDbAupW+wC3NRyGsdzabDisFBiQ9uS8t/0bhSQ&#10;7I6X285+P6+nyh9ucTZLJ5lSH6P+6xOEp96/w//tvVYwX8Lfl/A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ruq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gemL8A&#10;AADbAAAADwAAAGRycy9kb3ducmV2LnhtbERPS27CMBDdI/UO1iCxA4eC2hAwqGpBLcsGDjDEQ2Jh&#10;j6PYhXD7eoHE8un9V5veWXGlLhjPCqaTDARx5bXhWsHxsBvnIEJE1mg9k4I7BdisXwYrLLS/8S9d&#10;y1iLFMKhQAVNjG0hZagachgmviVO3Nl3DmOCXS11h7cU7qx8zbI36dBwamiwpc+Gqkv55xTsL6e5&#10;PX1vy5nNp8Z9HaM5L7RSo2H/sQQRqY9P8cP9oxW8p/XpS/oB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6B6Y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915BC7" wp14:editId="507AC58C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43081" w:rsidRDefault="009A5770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F9670D" wp14:editId="4AF3135F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">
              <v:roundrect id="Rounded Rectangle 27" o:spid="_x0000_s1050" style="position:absolute;left:15;top:2799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qKz8QA&#10;AADbAAAADwAAAGRycy9kb3ducmV2LnhtbESPT2vCQBTE7wW/w/KE3ppNBLWkrsE/WISetKW0t0f2&#10;NUm7+zZk1xi/fVcQPA4z8xtmUQzWiJ463zhWkCUpCOLS6YYrBR/vu6dnED4gazSOScGFPBTL0cMC&#10;c+3OfKD+GCoRIexzVFCH0OZS+rImiz5xLXH0flxnMUTZVVJ3eI5wa+QkTWfSYsNxocaWNjWVf8eT&#10;VfBG1H/7V/pd89fFfmYnszNbo9TjeFi9gAg0hHv41t5rBfMpX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6is/EAAAA2wAAAA8AAAAAAAAAAAAAAAAAmAIAAGRycy9k&#10;b3ducmV2LnhtbFBLBQYAAAAABAAEAPUAAACJ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InsQA&#10;AADbAAAADwAAAGRycy9kb3ducmV2LnhtbESPQWvCQBSE7wX/w/IEL0U3io0lzUaSgiC9NQri7ZF9&#10;TUKzb8PuVtN/3y0Uehxm5hsm309mEDdyvresYL1KQBA3VvfcKjifDstnED4gaxwsk4Jv8rAvZg85&#10;Ztre+Z1udWhFhLDPUEEXwphJ6ZuODPqVHYmj92GdwRCla6V2eI9wM8hNkqTSYM9xocORXjtqPusv&#10;o6BkVz+eq/Wp2lL5drik10pfn5RazKfyBUSgKfyH/9pHrWCXwu+X+AN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CSJ7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3AFF72" wp14:editId="7466B3BE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43081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230A7F7B" wp14:editId="64C9441C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">
              <v:roundrect id="Rounded Rectangle 27" o:spid="_x0000_s1054" style="position:absolute;left:15;top:847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4j8AA&#10;AADbAAAADwAAAGRycy9kb3ducmV2LnhtbERPz2vCMBS+D/Y/hCd4m6lDNumMRTYq7mgVxNujeWtK&#10;m5fQxFr/++Uw2PHj+70pJtuLkYbQOlawXGQgiGunW24UnE/lyxpEiMgae8ek4EEBiu3z0wZz7e58&#10;pLGKjUghHHJUYGL0uZShNmQxLJwnTtyPGyzGBIdG6gHvKdz28jXL3qTFllODQU+fhuquulkFx93X&#10;vuwu43lV1pWx5tufwtUrNZ9Nuw8Qkab4L/5zH7SC9zQ2fU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wc4j8AAAADbAAAADwAAAAAAAAAAAAAAAACYAgAAZHJzL2Rvd25y&#10;ZXYueG1sUEsFBgAAAAAEAAQA9QAAAIUDAAAAAA=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bH78A&#10;AADbAAAADwAAAGRycy9kb3ducmV2LnhtbESPzarCMBSE9xd8h3AEd5qq4NVqFBEUXXn9XR+bY1ts&#10;TkoTtb69EYS7HGbmG2Yyq00hHlS53LKCbicCQZxYnXOq4HhYtocgnEfWWFgmBS9yMJs2fiYYa/vk&#10;HT32PhUBwi5GBZn3ZSylSzIy6Dq2JA7e1VYGfZBVKnWFzwA3hexF0UAazDksZFjSIqPktr8bBcnf&#10;fJtu8kv/vLJOEp/I3iUp1WrW8zEIT7X/D3/ba63gdwS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Adsf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1846C961" wp14:editId="6EA85498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">
              <v:roundrect id="Rounded Rectangle 27" o:spid="_x0000_s1057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fc8EA&#10;AADbAAAADwAAAGRycy9kb3ducmV2LnhtbESPQYvCMBSE74L/ITzBm6aKLFKNsiqK4GlVxL09mrdt&#10;1+SlNLHWf79ZEDwOM/MNM1+21oiGal86VjAaJiCIM6dLzhWcT9vBFIQPyBqNY1LwJA/LRbczx1S7&#10;B39Rcwy5iBD2KSooQqhSKX1WkEU/dBVx9H5cbTFEWedS1/iIcGvkOEk+pMWS40KBFa0Lym7Hu1Vw&#10;IGq+/Y5+V3x92svobrZmY5Tq99rPGYhAbXiHX+29VjCdwP+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jX3PBAAAA2wAAAA8AAAAAAAAAAAAAAAAAmAIAAGRycy9kb3du&#10;cmV2LnhtbFBLBQYAAAAABAAEAPUAAACG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mzsMA&#10;AADbAAAADwAAAGRycy9kb3ducmV2LnhtbESPQYvCMBSE78L+h/AEL6Kpsop0jdIKguxtqyDeHs3b&#10;tti8lCSr9d8bQdjjMDPfMOttb1pxI+cbywpm0wQEcWl1w5WC03E/WYHwAVlja5kUPMjDdvMxWGOq&#10;7Z1/6FaESkQI+xQV1CF0qZS+rMmgn9qOOHq/1hkMUbpKaof3CDetnCfJUhpsOC7U2NGupvJa/BkF&#10;GbtifMpnx/yTsu/9eXnJ9WWh1GjYZ18gAvXhP/xuH7SC1QJeX+IP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WmzsMAAADbAAAADwAAAAAAAAAAAAAAAACYAgAAZHJzL2Rv&#10;d25yZXYueG1sUEsFBgAAAAAEAAQA9QAAAIgD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4AC23A90" wp14:editId="184D7D28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">
              <v:roundrect id="Rounded Rectangle 27" o:spid="_x0000_s1060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5Vdr4A&#10;AADbAAAADwAAAGRycy9kb3ducmV2LnhtbERPy4rCMBTdC/5DuII7TXUhUo3iA4cBVzoiurs017aa&#10;3JQm1vr3ZiHM8nDe82VrjWio9qVjBaNhAoI4c7rkXMHpbzeYgvABWaNxTAre5GG56HbmmGr34gM1&#10;x5CLGMI+RQVFCFUqpc8KsuiHriKO3M3VFkOEdS51ja8Ybo0cJ8lEWiw5NhRY0aag7HF8WgV7oubq&#10;f+i+5svbnkdPszNbo1S/165mIAK14V/8df9qBdM4Nn6JP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uVXa+AAAA2wAAAA8AAAAAAAAAAAAAAAAAmAIAAGRycy9kb3ducmV2&#10;LnhtbFBLBQYAAAAABAAEAPUAAACD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sy8QA&#10;AADbAAAADwAAAGRycy9kb3ducmV2LnhtbESPQWvCQBSE70L/w/IKvYhuLFVsdJVEEEpvJoJ4e2Rf&#10;k2D2bdhdNf57t1DocZiZb5j1djCduJHzrWUFs2kCgriyuuVawbHcT5YgfEDW2FkmBQ/ysN28jNaY&#10;anvnA92KUIsIYZ+igiaEPpXSVw0Z9FPbE0fvxzqDIUpXS+3wHuGmk+9JspAGW44LDfa0a6i6FFej&#10;IGNXjI/5rMw/KPvenxbnXJ/nSr29DtkKRKAh/If/2l9awfITfr/EH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IrMv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C72F03" wp14:editId="47636ADE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B87C18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4C07AC53" wp14:editId="5D6AD8A6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">
              <v:roundrect id="Rounded Rectangle 27" o:spid="_x0000_s1064" style="position:absolute;left:15;top:35;width:7920;height:1873;visibility:visible;mso-wrap-style:square;v-text-anchor:middle" arcsize="1286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nFYMIA&#10;AADbAAAADwAAAGRycy9kb3ducmV2LnhtbESPQWvCQBSE74X+h+UVvNWNHqRGV5FCoXooaASvz+wz&#10;CWbfLtnXGP+9Wyh4HGbmG2a5Hlyreupi49nAZJyBIi69bbgycCy+3j9ARUG22HomA3eKsF69viwx&#10;t/7Ge+oPUqkE4ZijgVok5FrHsiaHcewDcfIuvnMoSXaVth3eEty1epplM+2w4bRQY6DPmsrr4dcZ&#10;2FVylp9iH062lG3Rh+w0laMxo7dhswAlNMgz/N/+tgbmE/j7kn6AXj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ucVg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vlMIA&#10;AADbAAAADwAAAGRycy9kb3ducmV2LnhtbESPT2vCQBTE70K/w/IKvenGFIpNXUMoVPRUtdrza/Y1&#10;CWbfhuzmj9/eFQSPw8z8hlmmo6lFT62rLCuYzyIQxLnVFRcKjj9f0wUI55E11pZJwYUcpKunyRIT&#10;bQfeU3/whQgQdgkqKL1vEildXpJBN7MNcfD+bWvQB9kWUrc4BLipZRxFb9JgxWGhxIY+S8rPh84o&#10;yHfZd7Gt/l5/19ZJ4hPZTpJSL89j9gHC0+gf4Xt7oxW8x3D7En6AX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qa+UwgAAANsAAAAPAAAAAAAAAAAAAAAAAJgCAABkcnMvZG93&#10;bnJldi54bWxQSwUGAAAAAAQABAD1AAAAhw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70632BE" wp14:editId="73D58613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B87C18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1858C0C" wp14:editId="5B5AA005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7202FD" w:rsidRDefault="009A5770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" filled="f" stroked="f">
              <v:textbox inset="0,0,0,0">
                <w:txbxContent>
                  <w:p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EB9BCBA" wp14:editId="768A0E66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43081" w:rsidRDefault="009A5770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9574F4D" wp14:editId="1589F459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5770" w:rsidRDefault="009A5770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">
              <v:roundrect id="Rounded Rectangle 27" o:spid="_x0000_s1070" style="position:absolute;left:15;top:459;width:7920;height:1872;visibility:visible;mso-wrap-style:square;v-text-anchor:middle" arcsize="107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aTMQA&#10;AADbAAAADwAAAGRycy9kb3ducmV2LnhtbESP0WrCQBRE3wX/YbmFvpmNAatN3YhYhb4IavyAa/Y2&#10;CcneDdltTP++WxB8HGbmDLPejKYVA/WutqxgHsUgiAuray4VXPPDbAXCeWSNrWVS8EsONtl0ssZU&#10;2zufabj4UgQIuxQVVN53qZSuqMigi2xHHLxv2xv0Qfal1D3eA9y0MonjN2mw5rBQYUe7iorm8mMU&#10;DHp/bup80W4Pc7wln8fjbTy9K/X6Mm4/QHga/TP8aH9pBckS/r+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ZmkzEAAAA2wAAAA8AAAAAAAAAAAAAAAAAmAIAAGRycy9k&#10;b3ducmV2LnhtbFBLBQYAAAAABAAEAPUAAACJ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6278A&#10;AADbAAAADwAAAGRycy9kb3ducmV2LnhtbERPu27CMBTdK/EP1kXqVmwYqipgEOIhGBtgYLyKbx4Q&#10;X0e2CWm/vh4qMR6d92I12Fb05EPjWMN0okAQF840XGm4nPcfXyBCRDbYOiYNPxRgtRy9LTAz7sk5&#10;9adYiRTCIUMNdYxdJmUoarIYJq4jTlzpvMWYoK+k8fhM4baVM6U+pcWGU0ONHW1qKu6nh9Xw3cdb&#10;+Ztfd3uV+3Vjt5f7oVRav4+H9RxEpCG+xP/uo9EwS2PTl/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Tvrb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FB6B9" wp14:editId="20C1C07C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543081" w:rsidRDefault="009A5770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:rsidR="009A5770" w:rsidRPr="00543081" w:rsidRDefault="009A5770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44021064" wp14:editId="1E3BA0C6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194AB3" w:rsidRDefault="009A5770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Emphasis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سیمای ملی</w:t>
                          </w:r>
                        </w:p>
                        <w:p w:rsidR="009A5770" w:rsidRPr="00194AB3" w:rsidRDefault="009A5770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" filled="f" stroked="f">
              <v:textbox inset="0,0,0,0">
                <w:txbxContent>
                  <w:p w:rsidR="00263436" w:rsidRPr="00194AB3" w:rsidRDefault="00263436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Style w:val="Emphasis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سیمای ملی</w:t>
                    </w:r>
                  </w:p>
                  <w:p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70939A9A" wp14:editId="699EFB81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194AB3" w:rsidRDefault="009A5770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" filled="f" stroked="f">
              <v:textbox inset="0,0,0,0">
                <w:txbxContent>
                  <w:p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132383EB" wp14:editId="5488921B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8650E6" w:rsidRDefault="009A5770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:rsidR="009A5770" w:rsidRPr="00F365FC" w:rsidRDefault="009A5770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" stroked="f">
              <v:textbox>
                <w:txbxContent>
                  <w:p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1659F771" wp14:editId="14767788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F365FC" w:rsidRDefault="009A5770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:rsidR="009A5770" w:rsidRPr="00F365FC" w:rsidRDefault="009A5770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:rsidR="009A5770" w:rsidRPr="00F365FC" w:rsidRDefault="009A5770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:rsidR="009A5770" w:rsidRPr="00F365FC" w:rsidRDefault="009A5770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" stroked="f">
              <v:textbox>
                <w:txbxContent>
                  <w:p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FD448D7" wp14:editId="2DFB2EE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8443D99" wp14:editId="0CFBE7F5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36FE5F85" wp14:editId="57A35006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A5770" w:rsidRPr="00021252" w:rsidRDefault="009A5770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" fillcolor="#002060" stroked="f" strokeweight="2pt">
              <v:fill r:id="rId1" o:title="" color2="white [3212]" type="pattern"/>
              <v:textbox>
                <w:txbxContent>
                  <w:p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B4DAB"/>
    <w:rsid w:val="000C5402"/>
    <w:rsid w:val="000C6C60"/>
    <w:rsid w:val="000D574A"/>
    <w:rsid w:val="000D6C95"/>
    <w:rsid w:val="000E3173"/>
    <w:rsid w:val="000F46ED"/>
    <w:rsid w:val="000F79DE"/>
    <w:rsid w:val="000F7B2B"/>
    <w:rsid w:val="00105A84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362"/>
    <w:rsid w:val="001C1932"/>
    <w:rsid w:val="001C5B69"/>
    <w:rsid w:val="001D063B"/>
    <w:rsid w:val="001D17C3"/>
    <w:rsid w:val="001D4720"/>
    <w:rsid w:val="001E26E4"/>
    <w:rsid w:val="001F3760"/>
    <w:rsid w:val="00201817"/>
    <w:rsid w:val="00201D56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90DCF"/>
    <w:rsid w:val="00294DA8"/>
    <w:rsid w:val="002A1E9D"/>
    <w:rsid w:val="002A2B4D"/>
    <w:rsid w:val="002A2BED"/>
    <w:rsid w:val="002B126A"/>
    <w:rsid w:val="002B54E3"/>
    <w:rsid w:val="002C33BE"/>
    <w:rsid w:val="002C3BE6"/>
    <w:rsid w:val="002C3CB2"/>
    <w:rsid w:val="002C3E70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71E68"/>
    <w:rsid w:val="00473189"/>
    <w:rsid w:val="00477603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3678"/>
    <w:rsid w:val="0053484E"/>
    <w:rsid w:val="00541409"/>
    <w:rsid w:val="0054304E"/>
    <w:rsid w:val="00543081"/>
    <w:rsid w:val="00545F9D"/>
    <w:rsid w:val="00547787"/>
    <w:rsid w:val="00552305"/>
    <w:rsid w:val="00554D41"/>
    <w:rsid w:val="00561B6C"/>
    <w:rsid w:val="005648F4"/>
    <w:rsid w:val="00571EC6"/>
    <w:rsid w:val="00575902"/>
    <w:rsid w:val="00577E2B"/>
    <w:rsid w:val="00597E43"/>
    <w:rsid w:val="005B14EA"/>
    <w:rsid w:val="005B3A59"/>
    <w:rsid w:val="005C078F"/>
    <w:rsid w:val="005C7288"/>
    <w:rsid w:val="005D520A"/>
    <w:rsid w:val="005E1ADF"/>
    <w:rsid w:val="005E2F1A"/>
    <w:rsid w:val="005E3B07"/>
    <w:rsid w:val="005E4B3F"/>
    <w:rsid w:val="006073EE"/>
    <w:rsid w:val="006140FF"/>
    <w:rsid w:val="00617CEB"/>
    <w:rsid w:val="00622A04"/>
    <w:rsid w:val="00623A27"/>
    <w:rsid w:val="00626405"/>
    <w:rsid w:val="00636ABA"/>
    <w:rsid w:val="006425B4"/>
    <w:rsid w:val="00642D45"/>
    <w:rsid w:val="00647EB2"/>
    <w:rsid w:val="0065476C"/>
    <w:rsid w:val="0066258B"/>
    <w:rsid w:val="00674B6D"/>
    <w:rsid w:val="006750B7"/>
    <w:rsid w:val="0068207D"/>
    <w:rsid w:val="00686A30"/>
    <w:rsid w:val="00691656"/>
    <w:rsid w:val="006A12C5"/>
    <w:rsid w:val="006B0A27"/>
    <w:rsid w:val="006B2554"/>
    <w:rsid w:val="006B412A"/>
    <w:rsid w:val="006B6E53"/>
    <w:rsid w:val="006C3ACD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C145F"/>
    <w:rsid w:val="007C742D"/>
    <w:rsid w:val="007D6C24"/>
    <w:rsid w:val="007E0033"/>
    <w:rsid w:val="007E4CB2"/>
    <w:rsid w:val="007E6EA3"/>
    <w:rsid w:val="007E7DBA"/>
    <w:rsid w:val="00800A96"/>
    <w:rsid w:val="00825681"/>
    <w:rsid w:val="008272DF"/>
    <w:rsid w:val="008341F7"/>
    <w:rsid w:val="008349B3"/>
    <w:rsid w:val="00835111"/>
    <w:rsid w:val="008360D0"/>
    <w:rsid w:val="0083751A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20EB5"/>
    <w:rsid w:val="00925950"/>
    <w:rsid w:val="00926AAA"/>
    <w:rsid w:val="00931E37"/>
    <w:rsid w:val="009339A2"/>
    <w:rsid w:val="0094469F"/>
    <w:rsid w:val="00945C7B"/>
    <w:rsid w:val="00950943"/>
    <w:rsid w:val="0095658E"/>
    <w:rsid w:val="00962AB8"/>
    <w:rsid w:val="0096389B"/>
    <w:rsid w:val="00966468"/>
    <w:rsid w:val="00973F98"/>
    <w:rsid w:val="0097462A"/>
    <w:rsid w:val="009766A5"/>
    <w:rsid w:val="0099466E"/>
    <w:rsid w:val="00995991"/>
    <w:rsid w:val="009A5770"/>
    <w:rsid w:val="009A6396"/>
    <w:rsid w:val="009B021D"/>
    <w:rsid w:val="009B5ABD"/>
    <w:rsid w:val="009C306D"/>
    <w:rsid w:val="009C54D6"/>
    <w:rsid w:val="009E405D"/>
    <w:rsid w:val="00A10FAA"/>
    <w:rsid w:val="00A2196F"/>
    <w:rsid w:val="00A21B5C"/>
    <w:rsid w:val="00A22902"/>
    <w:rsid w:val="00A32012"/>
    <w:rsid w:val="00A32483"/>
    <w:rsid w:val="00A345EC"/>
    <w:rsid w:val="00A61107"/>
    <w:rsid w:val="00A63E8A"/>
    <w:rsid w:val="00A666E4"/>
    <w:rsid w:val="00A66929"/>
    <w:rsid w:val="00A74A99"/>
    <w:rsid w:val="00A74EA9"/>
    <w:rsid w:val="00A75915"/>
    <w:rsid w:val="00A81425"/>
    <w:rsid w:val="00A84ADC"/>
    <w:rsid w:val="00A91C89"/>
    <w:rsid w:val="00A92C77"/>
    <w:rsid w:val="00A9711F"/>
    <w:rsid w:val="00AB4475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5153C"/>
    <w:rsid w:val="00B54153"/>
    <w:rsid w:val="00B55927"/>
    <w:rsid w:val="00B57B09"/>
    <w:rsid w:val="00B610B6"/>
    <w:rsid w:val="00B61392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11C1C"/>
    <w:rsid w:val="00C1631A"/>
    <w:rsid w:val="00C2341F"/>
    <w:rsid w:val="00C30C6A"/>
    <w:rsid w:val="00C46F41"/>
    <w:rsid w:val="00C52FD9"/>
    <w:rsid w:val="00C546FF"/>
    <w:rsid w:val="00C65B0F"/>
    <w:rsid w:val="00C67E08"/>
    <w:rsid w:val="00C913AD"/>
    <w:rsid w:val="00C9601D"/>
    <w:rsid w:val="00CA0551"/>
    <w:rsid w:val="00CB3565"/>
    <w:rsid w:val="00CC01B2"/>
    <w:rsid w:val="00CC2597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07D2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2144"/>
    <w:rsid w:val="00DD4633"/>
    <w:rsid w:val="00DD5670"/>
    <w:rsid w:val="00DE000F"/>
    <w:rsid w:val="00DE01AA"/>
    <w:rsid w:val="00DF1956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  <w:style w:type="character" w:customStyle="1" w:styleId="p">
    <w:name w:val="p"/>
    <w:basedOn w:val="DefaultParagraphFont"/>
    <w:rsid w:val="006073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  <w:style w:type="character" w:customStyle="1" w:styleId="p">
    <w:name w:val="p"/>
    <w:basedOn w:val="DefaultParagraphFont"/>
    <w:rsid w:val="00607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40521-74CE-43BC-9888-913E16909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58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Zahra Tarsaei</cp:lastModifiedBy>
  <cp:revision>35</cp:revision>
  <cp:lastPrinted>2024-01-07T06:27:00Z</cp:lastPrinted>
  <dcterms:created xsi:type="dcterms:W3CDTF">2022-06-29T11:33:00Z</dcterms:created>
  <dcterms:modified xsi:type="dcterms:W3CDTF">2024-01-07T06:27:00Z</dcterms:modified>
</cp:coreProperties>
</file>