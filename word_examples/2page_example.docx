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6666" w:rsidRPr="00A74EA9" w:rsidRDefault="00A74EA9" w:rsidP="001A5175">
      <w:pPr>
        <w:pStyle w:val="Heading1"/>
        <w:bidi/>
        <w:rPr>
          <w:sz w:val="8"/>
          <w:szCs w:val="8"/>
          <w:rtl/>
        </w:rPr>
      </w:pPr>
      <w:r w:rsidRPr="00A74EA9">
        <w:rPr>
          <w:rFonts w:hint="cs"/>
          <w:noProof/>
          <w:sz w:val="8"/>
          <w:szCs w:val="8"/>
          <w:rtl/>
        </w:rPr>
        <mc:AlternateContent>
          <mc:Choice Requires="wpg">
            <w:drawing>
              <wp:anchor distT="0" distB="0" distL="114300" distR="114300" simplePos="0" relativeHeight="251662336" behindDoc="0" locked="1" layoutInCell="1" allowOverlap="1" wp14:anchorId="3018FA3C" wp14:editId="49448FA3">
                <wp:simplePos x="0" y="0"/>
                <wp:positionH relativeFrom="column">
                  <wp:posOffset>4758969</wp:posOffset>
                </wp:positionH>
                <wp:positionV relativeFrom="page">
                  <wp:posOffset>2165299</wp:posOffset>
                </wp:positionV>
                <wp:extent cx="806400" cy="7228800"/>
                <wp:effectExtent l="0" t="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6399" cy="7228800"/>
                          <a:chOff x="0" y="-19050"/>
                          <a:chExt cx="803937" cy="7230635"/>
                        </a:xfrm>
                      </wpg:grpSpPr>
                      <wps:wsp>
                        <wps:cNvPr id="22" name="Rectangle 22"/>
                        <wps:cNvSpPr/>
                        <wps:spPr>
                          <a:xfrm>
                            <a:off x="95416" y="-19050"/>
                            <a:ext cx="593725" cy="43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63436" w:rsidRPr="00543081" w:rsidRDefault="005C6A95" w:rsidP="008B2484">
                              <w:pPr>
                                <w:bidi/>
                                <w:ind w:left="12" w:right="0"/>
                                <w:jc w:val="center"/>
                                <w:rPr>
                                  <w:rFonts w:ascii="IranNastaliq" w:hAnsi="IranNastaliq" w:cs="IranNastaliq"/>
                                  <w:lang w:bidi="fa-IR"/>
                                </w:rPr>
                              </w:pPr>
                              <w:r>
                                <w:rPr>
                                  <w:rFonts w:ascii="IranNastaliq" w:hAnsi="IranNastaliq" w:cs="IranNastaliq" w:hint="cs"/>
                                  <w:rtl/>
                                </w:rPr>
                                <w:t xml:space="preserve">بسیار </w:t>
                              </w:r>
                              <w:r w:rsidR="00263436">
                                <w:rPr>
                                  <w:rFonts w:ascii="IranNastaliq" w:hAnsi="IranNastaliq" w:cs="IranNastaliq" w:hint="cs"/>
                                  <w:rtl/>
                                </w:rPr>
                                <w:t>مهم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5903" y="755374"/>
                            <a:ext cx="777240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63436" w:rsidRPr="00B87C18" w:rsidRDefault="00C829D3" w:rsidP="008B2484">
                              <w:pPr>
                                <w:bidi/>
                                <w:ind w:left="-65" w:right="0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  <w:t>نسیم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Text Box 1"/>
                        <wps:cNvSpPr txBox="1"/>
                        <wps:spPr>
                          <a:xfrm>
                            <a:off x="7952" y="1200647"/>
                            <a:ext cx="788035" cy="619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63436" w:rsidRPr="00B87C18" w:rsidRDefault="00C829D3" w:rsidP="008B2484">
                              <w:pPr>
                                <w:bidi/>
                                <w:ind w:left="-65" w:right="0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  <w:t>بگو بخند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7952" y="2520564"/>
                            <a:ext cx="788035" cy="554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63436" w:rsidRPr="00C829D3" w:rsidRDefault="00C829D3" w:rsidP="00C829D3">
                              <w:pPr>
                                <w:bidi/>
                                <w:spacing w:line="240" w:lineRule="auto"/>
                                <w:ind w:left="-113" w:right="-113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</w:pPr>
                              <w:r w:rsidRPr="00C829D3"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  <w:t>11/10/1402</w:t>
                              </w:r>
                            </w:p>
                            <w:p w:rsidR="00C829D3" w:rsidRPr="00C829D3" w:rsidRDefault="00C829D3" w:rsidP="00C829D3">
                              <w:pPr>
                                <w:bidi/>
                                <w:spacing w:line="240" w:lineRule="auto"/>
                                <w:ind w:left="-113" w:right="-113"/>
                                <w:jc w:val="center"/>
                                <w:rPr>
                                  <w:rStyle w:val="Emphasis"/>
                                  <w:color w:val="auto"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</w:pPr>
                              <w:r w:rsidRPr="00C829D3"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  <w:t>22:00، 22:11</w:t>
                              </w: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sz w:val="18"/>
                                  <w:szCs w:val="18"/>
                                  <w:rtl/>
                                  <w:lang w:bidi="fa-IR"/>
                                </w:rPr>
                                <w:t>، 22:35، 01:23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0" y="3387256"/>
                            <a:ext cx="791845" cy="10979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63436" w:rsidRPr="00C829D3" w:rsidRDefault="00C829D3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8"/>
                                  <w:szCs w:val="18"/>
                                  <w:rtl/>
                                </w:rPr>
                              </w:pPr>
                              <w:r w:rsidRPr="00C829D3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8"/>
                                  <w:szCs w:val="18"/>
                                  <w:rtl/>
                                </w:rPr>
                                <w:t>محتوای نامناسب در تعریف لطیفه‌ و استندآپ/</w:t>
                              </w: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sz w:val="18"/>
                                  <w:szCs w:val="18"/>
                                  <w:rtl/>
                                </w:rPr>
                                <w:t xml:space="preserve"> </w:t>
                              </w:r>
                              <w:r w:rsidRPr="00C829D3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8"/>
                                  <w:szCs w:val="18"/>
                                  <w:rtl/>
                                </w:rPr>
                                <w:t>ناهماهنگی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45720" rIns="18000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15903" y="5740842"/>
                            <a:ext cx="788034" cy="555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63436" w:rsidRPr="007100E2" w:rsidRDefault="00C829D3" w:rsidP="0065476C">
                              <w:pPr>
                                <w:bidi/>
                                <w:ind w:left="-57" w:right="-57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 w:rsidRPr="00C829D3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4"/>
                                  <w:szCs w:val="14"/>
                                  <w:rtl/>
                                </w:rPr>
                                <w:t>استعدادیابی در زمینه های مختلف هنری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45720" rIns="18000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7952" y="2019632"/>
                            <a:ext cx="78803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63436" w:rsidRPr="002C3E70" w:rsidRDefault="00263436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rtl/>
                                </w:rPr>
                              </w:pPr>
                              <w:r w:rsidRPr="00B87C18"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محتوا</w:t>
                              </w: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یی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0" y="6520070"/>
                            <a:ext cx="788035" cy="691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63436" w:rsidRPr="00B87C18" w:rsidRDefault="00C829D3" w:rsidP="00B5153C">
                              <w:pPr>
                                <w:bidi/>
                                <w:ind w:left="-57" w:right="-57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  <w:t>نسیم، بگو بخند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7952" y="5239910"/>
                            <a:ext cx="78803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63436" w:rsidRPr="002C3E70" w:rsidRDefault="00C829D3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rtl/>
                                  <w:lang w:bidi="fa-IR"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  <w:lang w:bidi="fa-IR"/>
                                </w:rPr>
                                <w:t>مسابقه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0" y="4794637"/>
                            <a:ext cx="784225" cy="2552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263436" w:rsidRPr="00B87C18" w:rsidRDefault="00263436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>
                                <w:rPr>
                                  <w:rStyle w:val="Emphasis"/>
                                  <w:rFonts w:hint="c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ضبطی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1" o:spid="_x0000_s1026" style="position:absolute;left:0;text-align:left;margin-left:374.7pt;margin-top:170.5pt;width:63.5pt;height:569.2pt;z-index:251662336;mso-position-vertical-relative:page;mso-width-relative:margin;mso-height-relative:margin" coordorigin=",-190" coordsize="8039,72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">
                <v:rect id="Rectangle 22" o:spid="_x0000_s1027" style="position:absolute;left:954;top:-190;width:5937;height:43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BPRsEA&#10;AADbAAAADwAAAGRycy9kb3ducmV2LnhtbESPwWrDMBBE74X8g9hAb/U6DpTiRgkhENpeAnH7AYu1&#10;sU2klZGUxO3XR4VCj8PMvGFWm8lZdeUQBy8aFkUJiqX1ZpBOw9fn/ukFVEwkhqwX1vDNETbr2cOK&#10;auNvcuRrkzqVIRJr0tCnNNaIse3ZUSz8yJK9kw+OUpahQxPoluHOYlWWz+hokLzQ08i7nttzc3Ea&#10;fhCNW37Ehsu3ZXJntIdwtFo/zqftK6jEU/oP/7XfjYaqgt8v+Qfg+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wT0bBAAAA2wAAAA8AAAAAAAAAAAAAAAAAmAIAAGRycy9kb3du&#10;cmV2LnhtbFBLBQYAAAAABAAEAPUAAACGAwAAAAA=&#10;" filled="f" stroked="f" strokeweight="1.25pt">
                  <v:textbox inset="0,0,0,0">
                    <w:txbxContent>
                      <w:p w:rsidR="00263436" w:rsidRPr="00543081" w:rsidRDefault="005C6A95" w:rsidP="008B2484">
                        <w:pPr>
                          <w:bidi/>
                          <w:ind w:left="12" w:right="0"/>
                          <w:jc w:val="center"/>
                          <w:rPr>
                            <w:rFonts w:ascii="IranNastaliq" w:hAnsi="IranNastaliq" w:cs="IranNastaliq"/>
                            <w:lang w:bidi="fa-IR"/>
                          </w:rPr>
                        </w:pPr>
                        <w:r>
                          <w:rPr>
                            <w:rFonts w:ascii="IranNastaliq" w:hAnsi="IranNastaliq" w:cs="IranNastaliq" w:hint="cs"/>
                            <w:rtl/>
                          </w:rPr>
                          <w:t xml:space="preserve">بسیار </w:t>
                        </w:r>
                        <w:r w:rsidR="00263436">
                          <w:rPr>
                            <w:rFonts w:ascii="IranNastaliq" w:hAnsi="IranNastaliq" w:cs="IranNastaliq" w:hint="cs"/>
                            <w:rtl/>
                          </w:rPr>
                          <w:t>مهم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left:159;top:7553;width:7772;height:26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jnVsEA&#10;AADaAAAADwAAAGRycy9kb3ducmV2LnhtbERPz2vCMBS+D/Y/hDfwMjR1yCbVKKMw6KEX3Rjs9mie&#10;TbF56ZLY1v/eHASPH9/v7X6ynRjIh9axguUiA0FcO91yo+Dn+2u+BhEissbOMSm4UoD97vlpi7l2&#10;Ix9oOMZGpBAOOSowMfa5lKE2ZDEsXE+cuJPzFmOCvpHa45jCbSffsuxdWmw5NRjsqTBUn48Xq2D4&#10;LVf6MJjoX4uqzMpz9f/xVyk1e5k+NyAiTfEhvrtLrSBtTVfSDZC7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o51bBAAAA2gAAAA8AAAAAAAAAAAAAAAAAmAIAAGRycy9kb3du&#10;cmV2LnhtbFBLBQYAAAAABAAEAPUAAACGAwAAAAA=&#10;" filled="f" stroked="f" strokeweight=".5pt">
                  <v:textbox>
                    <w:txbxContent>
                      <w:p w:rsidR="00263436" w:rsidRPr="00B87C18" w:rsidRDefault="00C829D3" w:rsidP="008B2484">
                        <w:pPr>
                          <w:bidi/>
                          <w:ind w:left="-65" w:right="0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  <w:t>نسیم</w:t>
                        </w:r>
                      </w:p>
                    </w:txbxContent>
                  </v:textbox>
                </v:shape>
                <v:shape id="Text Box 1" o:spid="_x0000_s1029" type="#_x0000_t202" style="position:absolute;left:79;top:12006;width:7880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JOy8EA&#10;AADaAAAADwAAAGRycy9kb3ducmV2LnhtbERPTWsCMRC9C/0PYQq9SM0qpS2rUUQQ9rAXrQi9DZtx&#10;s7iZrElct/++EQRPw+N9zmI12Fb05EPjWMF0koEgrpxuuFZw+Nm+f4MIEVlj65gU/FGA1fJltMBc&#10;uxvvqN/HWqQQDjkqMDF2uZShMmQxTFxHnLiT8xZjgr6W2uMthdtWzrLsU1psODUY7GhjqDrvr1ZB&#10;fyw+9K430Y83ZZEV5/Ly9Vsq9fY6rOcgIg3xKX64C53mw/2V+5X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STsvBAAAA2gAAAA8AAAAAAAAAAAAAAAAAmAIAAGRycy9kb3du&#10;cmV2LnhtbFBLBQYAAAAABAAEAPUAAACGAwAAAAA=&#10;" filled="f" stroked="f" strokeweight=".5pt">
                  <v:textbox>
                    <w:txbxContent>
                      <w:p w:rsidR="00263436" w:rsidRPr="00B87C18" w:rsidRDefault="00C829D3" w:rsidP="008B2484">
                        <w:pPr>
                          <w:bidi/>
                          <w:ind w:left="-65" w:right="0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  <w:t>بگو بخند</w:t>
                        </w:r>
                      </w:p>
                    </w:txbxContent>
                  </v:textbox>
                </v:shape>
                <v:shape id="Text Box 13" o:spid="_x0000_s1030" type="#_x0000_t202" style="position:absolute;left:79;top:25205;width:7880;height:55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+2wsIA&#10;AADbAAAADwAAAGRycy9kb3ducmV2LnhtbERPS2sCMRC+F/wPYQQvRbM+aGVrlCIIe9iLthR6GzbT&#10;zeJmsk3iuv57Uyh4m4/vOZvdYFvRkw+NYwXzWQaCuHK64VrB58dhugYRIrLG1jEpuFGA3Xb0tMFc&#10;uysfqT/FWqQQDjkqMDF2uZShMmQxzFxHnLgf5y3GBH0ttcdrCretXGTZi7TYcGow2NHeUHU+XayC&#10;/qtY6WNvon/el0VWnMvf1+9Sqcl4eH8DEWmID/G/u9Bp/hL+fkkH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P7bCwgAAANsAAAAPAAAAAAAAAAAAAAAAAJgCAABkcnMvZG93&#10;bnJldi54bWxQSwUGAAAAAAQABAD1AAAAhwMAAAAA&#10;" filled="f" stroked="f" strokeweight=".5pt">
                  <v:textbox>
                    <w:txbxContent>
                      <w:p w:rsidR="00263436" w:rsidRPr="00C829D3" w:rsidRDefault="00C829D3" w:rsidP="00C829D3">
                        <w:pPr>
                          <w:bidi/>
                          <w:spacing w:line="240" w:lineRule="auto"/>
                          <w:ind w:left="-113" w:right="-113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sz w:val="18"/>
                            <w:szCs w:val="18"/>
                            <w:rtl/>
                            <w:lang w:bidi="fa-IR"/>
                          </w:rPr>
                        </w:pPr>
                        <w:r w:rsidRPr="00C829D3"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sz w:val="18"/>
                            <w:szCs w:val="18"/>
                            <w:rtl/>
                            <w:lang w:bidi="fa-IR"/>
                          </w:rPr>
                          <w:t>11/10/1402</w:t>
                        </w:r>
                      </w:p>
                      <w:p w:rsidR="00C829D3" w:rsidRPr="00C829D3" w:rsidRDefault="00C829D3" w:rsidP="00C829D3">
                        <w:pPr>
                          <w:bidi/>
                          <w:spacing w:line="240" w:lineRule="auto"/>
                          <w:ind w:left="-113" w:right="-113"/>
                          <w:jc w:val="center"/>
                          <w:rPr>
                            <w:rStyle w:val="Emphasis"/>
                            <w:color w:val="auto"/>
                            <w:sz w:val="18"/>
                            <w:szCs w:val="18"/>
                            <w:rtl/>
                            <w:lang w:bidi="fa-IR"/>
                          </w:rPr>
                        </w:pPr>
                        <w:r w:rsidRPr="00C829D3"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sz w:val="18"/>
                            <w:szCs w:val="18"/>
                            <w:rtl/>
                            <w:lang w:bidi="fa-IR"/>
                          </w:rPr>
                          <w:t>22:00، 22:11</w:t>
                        </w: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sz w:val="18"/>
                            <w:szCs w:val="18"/>
                            <w:rtl/>
                            <w:lang w:bidi="fa-IR"/>
                          </w:rPr>
                          <w:t>، 22:35، 01:23</w:t>
                        </w:r>
                      </w:p>
                    </w:txbxContent>
                  </v:textbox>
                </v:shape>
                <v:shape id="Text Box 7" o:spid="_x0000_s1031" type="#_x0000_t202" style="position:absolute;top:33872;width:7918;height:109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BSmcMA&#10;AADaAAAADwAAAGRycy9kb3ducmV2LnhtbESPzW7CMBCE70i8g7VIvTUOHAoKGMRPK/XApcCB4xIv&#10;cSBep7GbpG+PK1XiOJqZbzSLVW8r0VLjS8cKxkkKgjh3uuRCwen48ToD4QOyxsoxKfglD6vlcLDA&#10;TLuOv6g9hEJECPsMFZgQ6kxKnxuy6BNXE0fv6hqLIcqmkLrBLsJtJSdp+iYtlhwXDNa0NZTfDz9W&#10;wW4dpruu3Z8v7fst/catySezjVIvo349BxGoD8/wf/tTK5jC35V4A+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1BSmcMAAADaAAAADwAAAAAAAAAAAAAAAACYAgAAZHJzL2Rv&#10;d25yZXYueG1sUEsFBgAAAAAEAAQA9QAAAIgDAAAAAA==&#10;" filled="f" stroked="f" strokeweight=".5pt">
                  <v:textbox inset="5mm,,5mm">
                    <w:txbxContent>
                      <w:p w:rsidR="00263436" w:rsidRPr="00C829D3" w:rsidRDefault="00C829D3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sz w:val="18"/>
                            <w:szCs w:val="18"/>
                            <w:rtl/>
                          </w:rPr>
                        </w:pPr>
                        <w:r w:rsidRPr="00C829D3">
                          <w:rPr>
                            <w:rStyle w:val="Emphasis"/>
                            <w:b w:val="0"/>
                            <w:bCs w:val="0"/>
                            <w:color w:val="auto"/>
                            <w:sz w:val="18"/>
                            <w:szCs w:val="18"/>
                            <w:rtl/>
                          </w:rPr>
                          <w:t>محتوای نامناسب در تعریف لطیفه‌ و استندآپ/</w:t>
                        </w: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sz w:val="18"/>
                            <w:szCs w:val="18"/>
                            <w:rtl/>
                          </w:rPr>
                          <w:t xml:space="preserve"> </w:t>
                        </w:r>
                        <w:r w:rsidRPr="00C829D3">
                          <w:rPr>
                            <w:rStyle w:val="Emphasis"/>
                            <w:b w:val="0"/>
                            <w:bCs w:val="0"/>
                            <w:color w:val="auto"/>
                            <w:sz w:val="18"/>
                            <w:szCs w:val="18"/>
                            <w:rtl/>
                          </w:rPr>
                          <w:t>ناهماهنگی</w:t>
                        </w:r>
                      </w:p>
                    </w:txbxContent>
                  </v:textbox>
                </v:shape>
                <v:shape id="_x0000_s1032" type="#_x0000_t202" style="position:absolute;left:159;top:57408;width:7880;height:55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fxAcMA&#10;AADaAAAADwAAAGRycy9kb3ducmV2LnhtbESPMW/CMBSE90r9D9arxAZOMwAKGEShSAwsQIeOj/gR&#10;h8bPaewm4d9jJKSOp7v7Tjdf9rYSLTW+dKzgfZSAIM6dLrlQ8HXaDqcgfEDWWDkmBTfysFy8vswx&#10;067jA7XHUIgIYZ+hAhNCnUnpc0MW/cjVxNG7uMZiiLIppG6wi3BbyTRJxtJiyXHBYE1rQ/nP8c8q&#10;2KzCZNO1++9z+3lNfnFt8nT6odTgrV/NQATqw3/42d5pBSk8rsQb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fxAcMAAADaAAAADwAAAAAAAAAAAAAAAACYAgAAZHJzL2Rv&#10;d25yZXYueG1sUEsFBgAAAAAEAAQA9QAAAIgDAAAAAA==&#10;" filled="f" stroked="f" strokeweight=".5pt">
                  <v:textbox inset="5mm,,5mm">
                    <w:txbxContent>
                      <w:p w:rsidR="00263436" w:rsidRPr="007100E2" w:rsidRDefault="00C829D3" w:rsidP="0065476C">
                        <w:pPr>
                          <w:bidi/>
                          <w:ind w:left="-57" w:right="-57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 w:rsidRPr="00C829D3">
                          <w:rPr>
                            <w:rStyle w:val="Emphasis"/>
                            <w:b w:val="0"/>
                            <w:bCs w:val="0"/>
                            <w:color w:val="auto"/>
                            <w:sz w:val="14"/>
                            <w:szCs w:val="14"/>
                            <w:rtl/>
                          </w:rPr>
                          <w:t>استعدادیابی در زمینه های مختلف هنری</w:t>
                        </w:r>
                      </w:p>
                    </w:txbxContent>
                  </v:textbox>
                </v:shape>
                <v:shape id="Text Box 10" o:spid="_x0000_s1033" type="#_x0000_t202" style="position:absolute;left:79;top:20196;width:7880;height:2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0otcUA&#10;AADbAAAADwAAAGRycy9kb3ducmV2LnhtbESPQWvDMAyF74P9B6PBLqN1OsZW0rplFAY55NJuDHYT&#10;sRqHxnJmu2n276dDoTeJ9/Tep/V28r0aKaYusIHFvABF3ATbcWvg6/NjtgSVMrLFPjAZ+KME2839&#10;3RpLGy68p/GQWyUhnEo04HIeSq1T48hjmoeBWLRjiB6zrLHVNuJFwn2vn4viVXvsWBocDrRz1JwO&#10;Z29g/K5e7H50OT7t6qqoTvXv209tzOPD9L4ClWnKN/P1urKCL/Tyiwy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7Si1xQAAANsAAAAPAAAAAAAAAAAAAAAAAJgCAABkcnMv&#10;ZG93bnJldi54bWxQSwUGAAAAAAQABAD1AAAAigMAAAAA&#10;" filled="f" stroked="f" strokeweight=".5pt">
                  <v:textbox>
                    <w:txbxContent>
                      <w:p w:rsidR="00263436" w:rsidRPr="002C3E70" w:rsidRDefault="00263436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rtl/>
                          </w:rPr>
                        </w:pPr>
                        <w:r w:rsidRPr="00B87C18"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محتوا</w:t>
                        </w: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یی</w:t>
                        </w:r>
                      </w:p>
                    </w:txbxContent>
                  </v:textbox>
                </v:shape>
                <v:shape id="Text Box 15" o:spid="_x0000_s1034" type="#_x0000_t202" style="position:absolute;top:65200;width:7880;height: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qLLcIA&#10;AADbAAAADwAAAGRycy9kb3ducmV2LnhtbERPTWsCMRC9F/wPYQQvRbOKtrI1ShGEPexFWwq9DZvp&#10;ZnEz2SZxXf+9KRS8zeN9zmY32Fb05EPjWMF8loEgrpxuuFbw+XGYrkGEiKyxdUwKbhRgtx09bTDX&#10;7spH6k+xFimEQ44KTIxdLmWoDFkMM9cRJ+7HeYsxQV9L7fGawm0rF1n2Ii02nBoMdrQ3VJ1PF6ug&#10;/yqW+tib6J/3ZZEV5/L39btUajIe3t9ARBriQ/zvLnSav4K/X9IB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mostwgAAANsAAAAPAAAAAAAAAAAAAAAAAJgCAABkcnMvZG93&#10;bnJldi54bWxQSwUGAAAAAAQABAD1AAAAhwMAAAAA&#10;" filled="f" stroked="f" strokeweight=".5pt">
                  <v:textbox>
                    <w:txbxContent>
                      <w:p w:rsidR="00263436" w:rsidRPr="00B87C18" w:rsidRDefault="00C829D3" w:rsidP="00B5153C">
                        <w:pPr>
                          <w:bidi/>
                          <w:ind w:left="-57" w:right="-57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  <w:t>نسیم، بگو بخند</w:t>
                        </w:r>
                      </w:p>
                    </w:txbxContent>
                  </v:textbox>
                </v:shape>
                <v:shape id="Text Box 18" o:spid="_x0000_s1035" type="#_x0000_t202" style="position:absolute;left:79;top:52399;width:7880;height:26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sks8UA&#10;AADbAAAADwAAAGRycy9kb3ducmV2LnhtbESPQWvDMAyF74P9B6PBLqN1OsZW0rplFAY55NJuDHYT&#10;sRqHxnJmu2n276dDoTeJ9/Tep/V28r0aKaYusIHFvABF3ATbcWvg6/NjtgSVMrLFPjAZ+KME2839&#10;3RpLGy68p/GQWyUhnEo04HIeSq1T48hjmoeBWLRjiB6zrLHVNuJFwn2vn4viVXvsWBocDrRz1JwO&#10;Z29g/K5e7H50OT7t6qqoTvXv209tzOPD9L4ClWnKN/P1urKCL7DyiwygN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mySzxQAAANsAAAAPAAAAAAAAAAAAAAAAAJgCAABkcnMv&#10;ZG93bnJldi54bWxQSwUGAAAAAAQABAD1AAAAigMAAAAA&#10;" filled="f" stroked="f" strokeweight=".5pt">
                  <v:textbox>
                    <w:txbxContent>
                      <w:p w:rsidR="00263436" w:rsidRPr="002C3E70" w:rsidRDefault="00C829D3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rtl/>
                            <w:lang w:bidi="fa-IR"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  <w:lang w:bidi="fa-IR"/>
                          </w:rPr>
                          <w:t>مسابقه</w:t>
                        </w:r>
                      </w:p>
                    </w:txbxContent>
                  </v:textbox>
                </v:shape>
                <v:shape id="Text Box 16" o:spid="_x0000_s1036" type="#_x0000_t202" style="position:absolute;top:47946;width:7842;height:25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gVWsIA&#10;AADbAAAADwAAAGRycy9kb3ducmV2LnhtbERPTWsCMRC9C/0PYQq9SM0qxZbVKCIIe9iLVoTehs24&#10;WdxM1iSu23/fCEJv83ifs1wPthU9+dA4VjCdZCCIK6cbrhUcv3fvXyBCRNbYOiYFvxRgvXoZLTHX&#10;7s576g+xFimEQ44KTIxdLmWoDFkME9cRJ+7svMWYoK+l9nhP4baVsyybS4sNpwaDHW0NVZfDzSro&#10;T8WH3vcm+vG2LLLiUl4/f0ql3l6HzQJEpCH+i5/uQqf5c3j8kg6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SBVawgAAANsAAAAPAAAAAAAAAAAAAAAAAJgCAABkcnMvZG93&#10;bnJldi54bWxQSwUGAAAAAAQABAD1AAAAhwMAAAAA&#10;" filled="f" stroked="f" strokeweight=".5pt">
                  <v:textbox>
                    <w:txbxContent>
                      <w:p w:rsidR="00263436" w:rsidRPr="00B87C18" w:rsidRDefault="00263436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>
                          <w:rPr>
                            <w:rStyle w:val="Emphasis"/>
                            <w:rFonts w:hint="cs"/>
                            <w:b w:val="0"/>
                            <w:bCs w:val="0"/>
                            <w:color w:val="auto"/>
                            <w:rtl/>
                          </w:rPr>
                          <w:t>ضبطی</w:t>
                        </w:r>
                      </w:p>
                    </w:txbxContent>
                  </v:textbox>
                </v:shape>
                <w10:wrap anchory="page"/>
                <w10:anchorlock/>
              </v:group>
            </w:pict>
          </mc:Fallback>
        </mc:AlternateContent>
      </w:r>
    </w:p>
    <w:p w:rsidR="003E5221" w:rsidRDefault="000F46ED" w:rsidP="001A5175">
      <w:pPr>
        <w:pStyle w:val="Heading1"/>
        <w:bidi/>
        <w:rPr>
          <w:rtl/>
        </w:rPr>
      </w:pPr>
      <w:r>
        <w:rPr>
          <w:rFonts w:hint="cs"/>
          <w:rtl/>
        </w:rPr>
        <w:t>برادر گرامی</w:t>
      </w:r>
      <w:r w:rsidR="00205CB5">
        <w:rPr>
          <w:rFonts w:hint="cs"/>
          <w:rtl/>
        </w:rPr>
        <w:t>،</w:t>
      </w:r>
      <w:r>
        <w:rPr>
          <w:rFonts w:hint="cs"/>
          <w:rtl/>
        </w:rPr>
        <w:t xml:space="preserve"> </w:t>
      </w:r>
      <w:r w:rsidR="00156666" w:rsidRPr="0085684E">
        <w:rPr>
          <w:rFonts w:hint="cs"/>
          <w:rtl/>
        </w:rPr>
        <w:t>جناب آقای دکتر خوشرو</w:t>
      </w:r>
      <w:r w:rsidR="00156666" w:rsidRPr="0085684E">
        <w:rPr>
          <w:rFonts w:hint="cs"/>
          <w:rtl/>
        </w:rPr>
        <w:tab/>
      </w:r>
      <w:r w:rsidR="00156666" w:rsidRPr="0085684E">
        <w:rPr>
          <w:rFonts w:hint="cs"/>
          <w:rtl/>
        </w:rPr>
        <w:tab/>
      </w:r>
    </w:p>
    <w:p w:rsidR="00156666" w:rsidRPr="0085684E" w:rsidRDefault="00156666" w:rsidP="003E5221">
      <w:pPr>
        <w:pStyle w:val="Heading1"/>
        <w:bidi/>
        <w:rPr>
          <w:rtl/>
        </w:rPr>
      </w:pPr>
      <w:r w:rsidRPr="0085684E">
        <w:rPr>
          <w:rFonts w:hint="cs"/>
          <w:rtl/>
        </w:rPr>
        <w:t>مدیر محترم شبكه نسیم</w:t>
      </w:r>
    </w:p>
    <w:p w:rsidR="000973BB" w:rsidRPr="002E173E" w:rsidRDefault="000973BB" w:rsidP="001A5175">
      <w:pPr>
        <w:pStyle w:val="Heading1"/>
        <w:bidi/>
        <w:rPr>
          <w:rtl/>
        </w:rPr>
      </w:pPr>
    </w:p>
    <w:p w:rsidR="000973BB" w:rsidRPr="002E173E" w:rsidRDefault="000973BB" w:rsidP="001A5175">
      <w:pPr>
        <w:pStyle w:val="Heading2"/>
        <w:bidi/>
      </w:pPr>
      <w:r w:rsidRPr="002E173E">
        <w:rPr>
          <w:rFonts w:hint="cs"/>
          <w:rtl/>
        </w:rPr>
        <w:t xml:space="preserve">سلام </w:t>
      </w:r>
      <w:r w:rsidRPr="00F55E12">
        <w:rPr>
          <w:rFonts w:hint="cs"/>
          <w:rtl/>
        </w:rPr>
        <w:t>علیکم</w:t>
      </w:r>
    </w:p>
    <w:p w:rsidR="00F55E12" w:rsidRPr="005C6A95" w:rsidRDefault="000973BB" w:rsidP="005C6A95">
      <w:pPr>
        <w:pStyle w:val="Heading1"/>
        <w:bidi/>
        <w:ind w:right="-142"/>
        <w:rPr>
          <w:b w:val="0"/>
          <w:bCs w:val="0"/>
          <w:noProof/>
          <w:spacing w:val="-6"/>
          <w:rtl/>
          <w:lang w:val="fa-IR"/>
        </w:rPr>
      </w:pPr>
      <w:r w:rsidRPr="005C6A95">
        <w:rPr>
          <w:b w:val="0"/>
          <w:bCs w:val="0"/>
          <w:spacing w:val="-6"/>
          <w:rtl/>
        </w:rPr>
        <w:t xml:space="preserve">با احترام، گزارش </w:t>
      </w:r>
      <w:r w:rsidR="005C6A95" w:rsidRPr="005C6A95">
        <w:rPr>
          <w:rFonts w:hint="cs"/>
          <w:b w:val="0"/>
          <w:bCs w:val="0"/>
          <w:spacing w:val="-6"/>
          <w:rtl/>
        </w:rPr>
        <w:t xml:space="preserve">بسیار </w:t>
      </w:r>
      <w:r w:rsidRPr="005C6A95">
        <w:rPr>
          <w:rFonts w:hint="cs"/>
          <w:b w:val="0"/>
          <w:bCs w:val="0"/>
          <w:spacing w:val="-6"/>
          <w:rtl/>
        </w:rPr>
        <w:t xml:space="preserve">مهم </w:t>
      </w:r>
      <w:r w:rsidRPr="005C6A95">
        <w:rPr>
          <w:b w:val="0"/>
          <w:bCs w:val="0"/>
          <w:spacing w:val="-6"/>
          <w:rtl/>
        </w:rPr>
        <w:t>«</w:t>
      </w:r>
      <w:r w:rsidRPr="005C6A95">
        <w:rPr>
          <w:spacing w:val="-6"/>
          <w:rtl/>
        </w:rPr>
        <w:t>نظارت</w:t>
      </w:r>
      <w:r w:rsidRPr="005C6A95">
        <w:rPr>
          <w:rFonts w:hint="cs"/>
          <w:spacing w:val="-6"/>
          <w:rtl/>
        </w:rPr>
        <w:t>ی</w:t>
      </w:r>
      <w:r w:rsidRPr="005C6A95">
        <w:rPr>
          <w:b w:val="0"/>
          <w:bCs w:val="0"/>
          <w:spacing w:val="-6"/>
          <w:rtl/>
        </w:rPr>
        <w:t xml:space="preserve">» </w:t>
      </w:r>
      <w:r w:rsidR="00796AC5" w:rsidRPr="005C6A95">
        <w:rPr>
          <w:b w:val="0"/>
          <w:bCs w:val="0"/>
          <w:spacing w:val="-6"/>
          <w:rtl/>
        </w:rPr>
        <w:t>که حاصل بازبینی برنامه</w:t>
      </w:r>
      <w:r w:rsidR="00796AC5" w:rsidRPr="005C6A95">
        <w:rPr>
          <w:rFonts w:hint="cs"/>
          <w:b w:val="0"/>
          <w:bCs w:val="0"/>
          <w:spacing w:val="-6"/>
          <w:rtl/>
        </w:rPr>
        <w:t xml:space="preserve"> </w:t>
      </w:r>
      <w:r w:rsidR="00796AC5" w:rsidRPr="005C6A95">
        <w:rPr>
          <w:rFonts w:hint="cs"/>
          <w:spacing w:val="-6"/>
          <w:rtl/>
        </w:rPr>
        <w:t>«</w:t>
      </w:r>
      <w:r w:rsidR="00C829D3" w:rsidRPr="005C6A95">
        <w:rPr>
          <w:rFonts w:hint="cs"/>
          <w:spacing w:val="-6"/>
          <w:rtl/>
        </w:rPr>
        <w:t>بگو بخند</w:t>
      </w:r>
      <w:r w:rsidR="00796AC5" w:rsidRPr="005C6A95">
        <w:rPr>
          <w:rFonts w:hint="cs"/>
          <w:spacing w:val="-6"/>
          <w:rtl/>
        </w:rPr>
        <w:t>»</w:t>
      </w:r>
      <w:r w:rsidRPr="005C6A95">
        <w:rPr>
          <w:b w:val="0"/>
          <w:bCs w:val="0"/>
          <w:spacing w:val="-6"/>
          <w:rtl/>
        </w:rPr>
        <w:t xml:space="preserve"> آن شبکه است، برای استحضار تقدیم می‌شود</w:t>
      </w:r>
      <w:r w:rsidR="00D02042" w:rsidRPr="005C6A95">
        <w:rPr>
          <w:rFonts w:hint="cs"/>
          <w:b w:val="0"/>
          <w:bCs w:val="0"/>
          <w:spacing w:val="-6"/>
          <w:rtl/>
        </w:rPr>
        <w:t>.</w:t>
      </w:r>
      <w:r w:rsidRPr="005C6A95">
        <w:rPr>
          <w:rFonts w:hint="cs"/>
          <w:b w:val="0"/>
          <w:bCs w:val="0"/>
          <w:noProof/>
          <w:spacing w:val="-6"/>
          <w:rtl/>
          <w:lang w:val="fa-IR"/>
        </w:rPr>
        <w:t xml:space="preserve"> </w:t>
      </w:r>
    </w:p>
    <w:p w:rsidR="00794E3E" w:rsidRPr="0036185D" w:rsidRDefault="00E45876" w:rsidP="00FF40F8">
      <w:pPr>
        <w:pStyle w:val="Heading3"/>
        <w:bidi/>
        <w:spacing w:before="0" w:line="168" w:lineRule="auto"/>
        <w:ind w:left="567" w:hanging="340"/>
      </w:pPr>
      <w:r w:rsidRPr="0036185D">
        <w:rPr>
          <w:rFonts w:hint="cs"/>
          <w:rtl/>
        </w:rPr>
        <w:t>روایت مسئله</w:t>
      </w:r>
    </w:p>
    <w:p w:rsidR="00C829D3" w:rsidRDefault="00C829D3" w:rsidP="00FF40F8">
      <w:pPr>
        <w:bidi/>
        <w:ind w:right="0"/>
        <w:rPr>
          <w:rtl/>
        </w:rPr>
      </w:pPr>
      <w:r>
        <w:rPr>
          <w:rtl/>
        </w:rPr>
        <w:t>میان</w:t>
      </w:r>
      <w:r>
        <w:rPr>
          <w:rFonts w:hint="cs"/>
          <w:rtl/>
        </w:rPr>
        <w:t>‌</w:t>
      </w:r>
      <w:r w:rsidR="003E5221" w:rsidRPr="00C829D3">
        <w:rPr>
          <w:rtl/>
        </w:rPr>
        <w:t xml:space="preserve">برنامه‌ای پخش شد که در آن دو گروه بازیگر لطیفه‌ تعریف می‌کرد و هر گروه </w:t>
      </w:r>
      <w:r w:rsidR="00BC1DC4">
        <w:rPr>
          <w:rFonts w:hint="cs"/>
          <w:rtl/>
        </w:rPr>
        <w:t xml:space="preserve">که </w:t>
      </w:r>
      <w:r w:rsidR="003E5221" w:rsidRPr="00C829D3">
        <w:rPr>
          <w:rtl/>
        </w:rPr>
        <w:t xml:space="preserve">لطیفه‌هایش بامزه‌تر و خنده‌دارتر بود، در پایان برنده می‌شد. مضمون یکی از لطیفه‌ها این بود: </w:t>
      </w:r>
      <w:r>
        <w:rPr>
          <w:rFonts w:hint="cs"/>
          <w:rtl/>
        </w:rPr>
        <w:t>«</w:t>
      </w:r>
      <w:r w:rsidR="003E5221" w:rsidRPr="00C829D3">
        <w:rPr>
          <w:rFonts w:hint="cs"/>
          <w:rtl/>
        </w:rPr>
        <w:t>یه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یارویی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می‌ره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مغازه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می‌گه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آقا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سلام،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سلام،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شما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خیارشور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دارید؟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می‌گه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که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بله،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بله،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می‌گه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که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می‌شه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خیارهای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منم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بشورید</w:t>
      </w:r>
      <w:r w:rsidR="00BC1DC4">
        <w:rPr>
          <w:rFonts w:hint="cs"/>
          <w:rtl/>
        </w:rPr>
        <w:t>؟</w:t>
      </w:r>
      <w:r>
        <w:rPr>
          <w:rFonts w:hint="cs"/>
          <w:rtl/>
        </w:rPr>
        <w:t xml:space="preserve">» </w:t>
      </w:r>
    </w:p>
    <w:p w:rsidR="00FF40F8" w:rsidRPr="00545F9D" w:rsidRDefault="00FF40F8" w:rsidP="00FF40F8">
      <w:pPr>
        <w:pStyle w:val="Heading3"/>
        <w:bidi/>
        <w:spacing w:before="0" w:line="168" w:lineRule="auto"/>
        <w:ind w:left="567" w:hanging="340"/>
        <w:rPr>
          <w:rtl/>
        </w:rPr>
      </w:pPr>
      <w:r w:rsidRPr="002A2BED">
        <w:rPr>
          <w:rFonts w:hint="cs"/>
          <w:rtl/>
        </w:rPr>
        <w:t>ملاحظه</w:t>
      </w:r>
      <w:r w:rsidRPr="00545F9D">
        <w:rPr>
          <w:rFonts w:hint="cs"/>
          <w:rtl/>
        </w:rPr>
        <w:t xml:space="preserve"> نظارتی </w:t>
      </w:r>
    </w:p>
    <w:p w:rsidR="00FF40F8" w:rsidRDefault="00FF40F8" w:rsidP="00FF40F8">
      <w:pPr>
        <w:bidi/>
        <w:ind w:left="-851" w:right="0"/>
        <w:rPr>
          <w:b/>
          <w:bCs/>
          <w:rtl/>
        </w:rPr>
      </w:pPr>
      <w:r w:rsidRPr="00C829D3">
        <w:rPr>
          <w:b/>
          <w:bCs/>
          <w:rtl/>
        </w:rPr>
        <w:t>لطیفه تعریف شده دوپهلو ب</w:t>
      </w:r>
      <w:r>
        <w:rPr>
          <w:b/>
          <w:bCs/>
          <w:rtl/>
        </w:rPr>
        <w:t>ود و معانی نامناسبی را تداعی می</w:t>
      </w:r>
      <w:r>
        <w:rPr>
          <w:rFonts w:hint="cs"/>
          <w:b/>
          <w:bCs/>
          <w:rtl/>
        </w:rPr>
        <w:t>‌</w:t>
      </w:r>
      <w:r w:rsidRPr="00C829D3">
        <w:rPr>
          <w:b/>
          <w:bCs/>
          <w:rtl/>
        </w:rPr>
        <w:t>کرد.</w:t>
      </w:r>
      <w:r>
        <w:rPr>
          <w:rFonts w:hint="cs"/>
          <w:b/>
          <w:bCs/>
          <w:rtl/>
        </w:rPr>
        <w:t xml:space="preserve"> </w:t>
      </w:r>
      <w:r w:rsidRPr="00C829D3">
        <w:rPr>
          <w:b/>
          <w:bCs/>
          <w:rtl/>
        </w:rPr>
        <w:t>عل</w:t>
      </w:r>
      <w:r>
        <w:rPr>
          <w:b/>
          <w:bCs/>
          <w:rtl/>
        </w:rPr>
        <w:t xml:space="preserve">یرغم اینکه محتوای برنامه طنز </w:t>
      </w:r>
      <w:r>
        <w:rPr>
          <w:rFonts w:hint="cs"/>
          <w:b/>
          <w:bCs/>
          <w:rtl/>
        </w:rPr>
        <w:t xml:space="preserve">است، </w:t>
      </w:r>
      <w:r w:rsidRPr="00C829D3">
        <w:rPr>
          <w:b/>
          <w:bCs/>
          <w:rtl/>
        </w:rPr>
        <w:t>اما</w:t>
      </w:r>
      <w:r>
        <w:rPr>
          <w:rFonts w:hint="cs"/>
          <w:b/>
          <w:bCs/>
          <w:rtl/>
        </w:rPr>
        <w:t xml:space="preserve"> </w:t>
      </w:r>
      <w:r w:rsidRPr="00C829D3">
        <w:rPr>
          <w:b/>
          <w:bCs/>
          <w:rtl/>
        </w:rPr>
        <w:t>نباید استفاده از محتوای سخیف در دستور کار قرار گیرد.</w:t>
      </w:r>
      <w:r>
        <w:rPr>
          <w:rFonts w:hint="cs"/>
          <w:b/>
          <w:bCs/>
          <w:rtl/>
        </w:rPr>
        <w:t xml:space="preserve"> </w:t>
      </w:r>
      <w:r w:rsidRPr="00C829D3">
        <w:rPr>
          <w:b/>
          <w:bCs/>
          <w:rtl/>
        </w:rPr>
        <w:t>شایسته است عوامل برنامه به این امر دقت نظر بیشتری داشته باشند.</w:t>
      </w:r>
    </w:p>
    <w:p w:rsidR="00E864F7" w:rsidRPr="0036185D" w:rsidRDefault="00E864F7" w:rsidP="00FF40F8">
      <w:pPr>
        <w:pStyle w:val="Heading3"/>
        <w:bidi/>
        <w:spacing w:before="0" w:line="168" w:lineRule="auto"/>
        <w:ind w:left="567" w:hanging="340"/>
      </w:pPr>
      <w:r w:rsidRPr="0036185D">
        <w:rPr>
          <w:rFonts w:hint="cs"/>
          <w:rtl/>
        </w:rPr>
        <w:t>روایت مسئله</w:t>
      </w:r>
    </w:p>
    <w:p w:rsidR="00E864F7" w:rsidRPr="00FF40F8" w:rsidRDefault="00E864F7" w:rsidP="00FF40F8">
      <w:pPr>
        <w:bidi/>
        <w:ind w:left="-567" w:right="0"/>
        <w:rPr>
          <w:rtl/>
        </w:rPr>
      </w:pPr>
      <w:r w:rsidRPr="00FF40F8">
        <w:rPr>
          <w:rFonts w:hint="cs"/>
          <w:rtl/>
        </w:rPr>
        <w:t xml:space="preserve">در ساعت </w:t>
      </w:r>
      <w:r w:rsidRPr="00FF40F8">
        <w:rPr>
          <w:rtl/>
        </w:rPr>
        <w:t>۲۲:۳۵</w:t>
      </w:r>
      <w:r w:rsidRPr="00FF40F8">
        <w:rPr>
          <w:rFonts w:hint="cs"/>
          <w:rtl/>
        </w:rPr>
        <w:t xml:space="preserve">، </w:t>
      </w:r>
      <w:r w:rsidRPr="00FF40F8">
        <w:rPr>
          <w:rtl/>
        </w:rPr>
        <w:t>شرکت‌کننده (وحید خاکی، اهل یزد) استندآپی با موضوع علاقه پدرش به فرزند دختر با لهجه یزدی اجرا کرد.</w:t>
      </w:r>
      <w:r w:rsidRPr="00FF40F8">
        <w:rPr>
          <w:rFonts w:hint="cs"/>
          <w:rtl/>
        </w:rPr>
        <w:t xml:space="preserve"> </w:t>
      </w:r>
      <w:r w:rsidRPr="00FF40F8">
        <w:rPr>
          <w:rtl/>
        </w:rPr>
        <w:t>در بخشی از اجرایش به مکالمه بین پرستار و پدرش برای تشخیص جنسیت نوزادان به دنیا آمده اشاره کرد و گفت:</w:t>
      </w:r>
      <w:r w:rsidRPr="00FF40F8">
        <w:rPr>
          <w:rFonts w:hint="cs"/>
          <w:rtl/>
        </w:rPr>
        <w:t xml:space="preserve"> «پرستار</w:t>
      </w:r>
      <w:r w:rsidRPr="00FF40F8">
        <w:rPr>
          <w:rtl/>
        </w:rPr>
        <w:t xml:space="preserve"> </w:t>
      </w:r>
      <w:r w:rsidRPr="00FF40F8">
        <w:rPr>
          <w:rFonts w:hint="cs"/>
          <w:rtl/>
        </w:rPr>
        <w:t>گفت</w:t>
      </w:r>
      <w:r w:rsidRPr="00FF40F8">
        <w:rPr>
          <w:rtl/>
        </w:rPr>
        <w:t xml:space="preserve">: </w:t>
      </w:r>
      <w:r w:rsidRPr="00FF40F8">
        <w:rPr>
          <w:rFonts w:hint="cs"/>
          <w:rtl/>
        </w:rPr>
        <w:t>آقای</w:t>
      </w:r>
      <w:r w:rsidRPr="00FF40F8">
        <w:rPr>
          <w:rtl/>
        </w:rPr>
        <w:t xml:space="preserve"> </w:t>
      </w:r>
      <w:r w:rsidRPr="00FF40F8">
        <w:rPr>
          <w:rFonts w:hint="cs"/>
          <w:rtl/>
        </w:rPr>
        <w:t>محترم</w:t>
      </w:r>
      <w:r w:rsidRPr="00FF40F8">
        <w:rPr>
          <w:rtl/>
        </w:rPr>
        <w:t xml:space="preserve"> </w:t>
      </w:r>
      <w:r w:rsidRPr="00FF40F8">
        <w:rPr>
          <w:rFonts w:hint="cs"/>
          <w:rtl/>
        </w:rPr>
        <w:t>می‌گم</w:t>
      </w:r>
      <w:r w:rsidRPr="00FF40F8">
        <w:rPr>
          <w:rtl/>
        </w:rPr>
        <w:t xml:space="preserve"> </w:t>
      </w:r>
      <w:r w:rsidRPr="00FF40F8">
        <w:rPr>
          <w:rFonts w:hint="cs"/>
          <w:rtl/>
        </w:rPr>
        <w:t>نه‌تاشون</w:t>
      </w:r>
      <w:r w:rsidRPr="00FF40F8">
        <w:rPr>
          <w:rtl/>
        </w:rPr>
        <w:t xml:space="preserve"> </w:t>
      </w:r>
      <w:r w:rsidRPr="00FF40F8">
        <w:rPr>
          <w:rFonts w:hint="cs"/>
          <w:rtl/>
        </w:rPr>
        <w:t>پسرن،</w:t>
      </w:r>
      <w:r w:rsidRPr="00FF40F8">
        <w:rPr>
          <w:rtl/>
        </w:rPr>
        <w:t xml:space="preserve"> </w:t>
      </w:r>
      <w:r w:rsidRPr="00FF40F8">
        <w:rPr>
          <w:rFonts w:hint="cs"/>
          <w:rtl/>
        </w:rPr>
        <w:t>ب</w:t>
      </w:r>
      <w:r w:rsidRPr="00FF40F8">
        <w:rPr>
          <w:rtl/>
        </w:rPr>
        <w:t>یا داخل خودت تماشا کن بابام اومد تو، اولی رو برداشت دید پسره(حرکت کنار زدن پتوی روی نوزاد را نشان داد)</w:t>
      </w:r>
      <w:r w:rsidRPr="00FF40F8">
        <w:rPr>
          <w:rFonts w:hint="cs"/>
          <w:rtl/>
        </w:rPr>
        <w:t xml:space="preserve"> </w:t>
      </w:r>
      <w:r w:rsidRPr="00FF40F8">
        <w:rPr>
          <w:rtl/>
        </w:rPr>
        <w:t>دومی رو برداشت دید پسره، سومی رو برداشت گفت اِ پس این دیگه کیه، این دیگه کیه، پرستار گفت آروم باش اینم پسره، فقط موهاشو عروسکی شونه کرده.</w:t>
      </w:r>
      <w:r w:rsidRPr="00FF40F8">
        <w:rPr>
          <w:rFonts w:hint="cs"/>
          <w:rtl/>
        </w:rPr>
        <w:t xml:space="preserve">» </w:t>
      </w:r>
    </w:p>
    <w:p w:rsidR="00E864F7" w:rsidRPr="00545F9D" w:rsidRDefault="00E864F7" w:rsidP="00FF40F8">
      <w:pPr>
        <w:pStyle w:val="Heading3"/>
        <w:bidi/>
        <w:spacing w:before="0" w:line="168" w:lineRule="auto"/>
        <w:ind w:left="567" w:hanging="340"/>
        <w:rPr>
          <w:rtl/>
        </w:rPr>
      </w:pPr>
      <w:r w:rsidRPr="002A2BED">
        <w:rPr>
          <w:rFonts w:hint="cs"/>
          <w:rtl/>
        </w:rPr>
        <w:t>ملاحظه</w:t>
      </w:r>
      <w:r w:rsidRPr="00545F9D">
        <w:rPr>
          <w:rFonts w:hint="cs"/>
          <w:rtl/>
        </w:rPr>
        <w:t xml:space="preserve"> نظارتی </w:t>
      </w:r>
    </w:p>
    <w:p w:rsidR="00E864F7" w:rsidRDefault="00E864F7" w:rsidP="00FF40F8">
      <w:pPr>
        <w:bidi/>
        <w:ind w:left="-567" w:right="0"/>
        <w:rPr>
          <w:b/>
          <w:bCs/>
          <w:rtl/>
        </w:rPr>
      </w:pPr>
      <w:r w:rsidRPr="00C829D3">
        <w:rPr>
          <w:b/>
          <w:bCs/>
          <w:rtl/>
        </w:rPr>
        <w:t>با</w:t>
      </w:r>
      <w:r>
        <w:rPr>
          <w:rFonts w:hint="cs"/>
          <w:b/>
          <w:bCs/>
          <w:rtl/>
        </w:rPr>
        <w:t xml:space="preserve"> </w:t>
      </w:r>
      <w:r w:rsidRPr="00C829D3">
        <w:rPr>
          <w:b/>
          <w:bCs/>
          <w:rtl/>
        </w:rPr>
        <w:t>توجه به مخاطب هدف، انجام حرکات نامناسب و خلاف ادب و اخلاق به بهانه طنز</w:t>
      </w:r>
      <w:r>
        <w:rPr>
          <w:rFonts w:hint="cs"/>
          <w:b/>
          <w:bCs/>
          <w:rtl/>
        </w:rPr>
        <w:t>،</w:t>
      </w:r>
      <w:r w:rsidRPr="00C829D3">
        <w:rPr>
          <w:b/>
          <w:bCs/>
          <w:rtl/>
        </w:rPr>
        <w:t xml:space="preserve"> قابل ت</w:t>
      </w:r>
      <w:r>
        <w:rPr>
          <w:rFonts w:hint="cs"/>
          <w:b/>
          <w:bCs/>
          <w:rtl/>
        </w:rPr>
        <w:t>أ</w:t>
      </w:r>
      <w:r w:rsidRPr="00C829D3">
        <w:rPr>
          <w:b/>
          <w:bCs/>
          <w:rtl/>
        </w:rPr>
        <w:t xml:space="preserve">مل و تذکر است. شایسته است از انجام حرکاتی که موجب قبح‌زدایی و عادی‌انگاری در جامعه می‌شود اجتناب </w:t>
      </w:r>
      <w:r>
        <w:rPr>
          <w:rFonts w:hint="cs"/>
          <w:b/>
          <w:bCs/>
          <w:rtl/>
        </w:rPr>
        <w:t>شود. نکته قابل تأمل در این زمینه مخاطبان عمومی شبکه و احتمال حضور کودکان و نوجوان در مخاطبان برنامه است که در این زمینه بی</w:t>
      </w:r>
      <w:r>
        <w:rPr>
          <w:rFonts w:hint="eastAsia"/>
          <w:b/>
          <w:bCs/>
          <w:rtl/>
        </w:rPr>
        <w:t>‌</w:t>
      </w:r>
      <w:r>
        <w:rPr>
          <w:rFonts w:hint="cs"/>
          <w:b/>
          <w:bCs/>
          <w:rtl/>
        </w:rPr>
        <w:t xml:space="preserve">دقتی مشهود است. </w:t>
      </w:r>
    </w:p>
    <w:p w:rsidR="00C829D3" w:rsidRPr="0036185D" w:rsidRDefault="00C829D3" w:rsidP="00063183">
      <w:pPr>
        <w:pStyle w:val="Heading3"/>
        <w:bidi/>
        <w:ind w:left="-851" w:hanging="340"/>
      </w:pPr>
      <w:r w:rsidRPr="0036185D">
        <w:rPr>
          <w:rFonts w:hint="cs"/>
          <w:rtl/>
        </w:rPr>
        <w:lastRenderedPageBreak/>
        <w:t>روایت مسئله</w:t>
      </w:r>
    </w:p>
    <w:p w:rsidR="00C829D3" w:rsidRDefault="00C829D3" w:rsidP="00063183">
      <w:pPr>
        <w:bidi/>
        <w:ind w:left="-851"/>
        <w:rPr>
          <w:rtl/>
        </w:rPr>
      </w:pPr>
      <w:r>
        <w:rPr>
          <w:rFonts w:hint="cs"/>
          <w:rtl/>
        </w:rPr>
        <w:t xml:space="preserve">در ساعت </w:t>
      </w:r>
      <w:r w:rsidR="003E5221" w:rsidRPr="00C829D3">
        <w:rPr>
          <w:rtl/>
        </w:rPr>
        <w:t>۲۲:۱۱</w:t>
      </w:r>
      <w:r>
        <w:rPr>
          <w:rFonts w:hint="cs"/>
          <w:rtl/>
        </w:rPr>
        <w:t xml:space="preserve">، </w:t>
      </w:r>
      <w:r>
        <w:rPr>
          <w:rtl/>
        </w:rPr>
        <w:t>شرکت</w:t>
      </w:r>
      <w:r>
        <w:rPr>
          <w:rFonts w:hint="cs"/>
          <w:rtl/>
        </w:rPr>
        <w:t>‌</w:t>
      </w:r>
      <w:r w:rsidR="003E5221" w:rsidRPr="00C829D3">
        <w:rPr>
          <w:rtl/>
        </w:rPr>
        <w:t>کننده (مبین ذبیحی، اهل شهرستان نکا) استندآپ اجرا کرد. مجری</w:t>
      </w:r>
      <w:r>
        <w:rPr>
          <w:rFonts w:hint="cs"/>
          <w:rtl/>
        </w:rPr>
        <w:t xml:space="preserve"> </w:t>
      </w:r>
      <w:r w:rsidR="003E5221" w:rsidRPr="00C829D3">
        <w:rPr>
          <w:rtl/>
        </w:rPr>
        <w:t>(عبدالله روا) بعد از اجرای وی توضیحاتی در مورد بامزه بودنش داد و گفت:</w:t>
      </w:r>
      <w:r>
        <w:rPr>
          <w:rFonts w:hint="cs"/>
          <w:rtl/>
        </w:rPr>
        <w:t xml:space="preserve"> «</w:t>
      </w:r>
      <w:r w:rsidR="003E5221" w:rsidRPr="00C829D3">
        <w:rPr>
          <w:rFonts w:hint="cs"/>
          <w:rtl/>
        </w:rPr>
        <w:t>می‌گه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که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ما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تو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نکا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میوه‌مون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تمشکه،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مثلاً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نمادشونه،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می‌گم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همینایی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که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مثلاً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میایم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لب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جاده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ما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می‌خریم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اینا،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می‌گه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نه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اینا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شبیه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تمشکه،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اینا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غذای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گاوه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به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شما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می‌فروشیم،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اونایی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که</w:t>
      </w:r>
      <w:r w:rsidR="003E5221" w:rsidRPr="00C829D3">
        <w:rPr>
          <w:rtl/>
        </w:rPr>
        <w:t xml:space="preserve"> </w:t>
      </w:r>
      <w:r w:rsidR="003E5221" w:rsidRPr="00C829D3">
        <w:rPr>
          <w:rFonts w:hint="cs"/>
          <w:rtl/>
        </w:rPr>
        <w:t>مزه</w:t>
      </w:r>
      <w:r w:rsidR="005006F3">
        <w:rPr>
          <w:rtl/>
        </w:rPr>
        <w:t xml:space="preserve"> نداره مثل اینکه</w:t>
      </w:r>
      <w:r w:rsidR="003E5221" w:rsidRPr="00C829D3">
        <w:rPr>
          <w:rtl/>
        </w:rPr>
        <w:t>، خلاصه اونا رو نخریم حواس‌مون باشه، البته یه تعداد کمی هستند تماشاگرنمان.</w:t>
      </w:r>
      <w:r>
        <w:rPr>
          <w:rFonts w:hint="cs"/>
          <w:rtl/>
        </w:rPr>
        <w:t xml:space="preserve">» </w:t>
      </w:r>
    </w:p>
    <w:p w:rsidR="00C829D3" w:rsidRPr="00545F9D" w:rsidRDefault="00C829D3" w:rsidP="00063183">
      <w:pPr>
        <w:pStyle w:val="Heading3"/>
        <w:bidi/>
        <w:ind w:left="-851" w:hanging="340"/>
        <w:rPr>
          <w:rtl/>
        </w:rPr>
      </w:pPr>
      <w:r w:rsidRPr="002A2BED">
        <w:rPr>
          <w:rFonts w:hint="cs"/>
          <w:rtl/>
        </w:rPr>
        <w:t>ملاحظه</w:t>
      </w:r>
      <w:r w:rsidRPr="00545F9D">
        <w:rPr>
          <w:rFonts w:hint="cs"/>
          <w:rtl/>
        </w:rPr>
        <w:t xml:space="preserve"> نظارتی </w:t>
      </w:r>
    </w:p>
    <w:p w:rsidR="00C829D3" w:rsidRDefault="003E5221" w:rsidP="00063183">
      <w:pPr>
        <w:bidi/>
        <w:ind w:left="-851"/>
        <w:rPr>
          <w:b/>
          <w:bCs/>
          <w:rtl/>
        </w:rPr>
      </w:pPr>
      <w:r w:rsidRPr="00C829D3">
        <w:rPr>
          <w:b/>
          <w:bCs/>
          <w:rtl/>
        </w:rPr>
        <w:t>نقل قول مجری درباره فروش تمشک</w:t>
      </w:r>
      <w:r w:rsidR="00C829D3">
        <w:rPr>
          <w:rFonts w:hint="cs"/>
          <w:b/>
          <w:bCs/>
          <w:rtl/>
        </w:rPr>
        <w:t xml:space="preserve"> </w:t>
      </w:r>
      <w:r w:rsidRPr="00C829D3">
        <w:rPr>
          <w:b/>
          <w:bCs/>
          <w:rtl/>
        </w:rPr>
        <w:t>(خوراک گاو) به مسافران کنار جاده، توسط مردم نکا، حساسیت‌برانگیز و توهین‌آمیز بود.</w:t>
      </w:r>
      <w:r w:rsidR="00C829D3">
        <w:rPr>
          <w:rFonts w:hint="cs"/>
          <w:b/>
          <w:bCs/>
          <w:rtl/>
        </w:rPr>
        <w:t xml:space="preserve"> </w:t>
      </w:r>
      <w:r w:rsidRPr="00C829D3">
        <w:rPr>
          <w:b/>
          <w:bCs/>
          <w:rtl/>
        </w:rPr>
        <w:t>شایسته است مجری در رعایت ضوابط اجرا اهتمام بیشتری داشته باشد.</w:t>
      </w:r>
    </w:p>
    <w:p w:rsidR="00C829D3" w:rsidRPr="0036185D" w:rsidRDefault="00C829D3" w:rsidP="00063183">
      <w:pPr>
        <w:pStyle w:val="Heading3"/>
        <w:bidi/>
        <w:ind w:left="-851" w:hanging="340"/>
      </w:pPr>
      <w:r w:rsidRPr="0036185D">
        <w:rPr>
          <w:rFonts w:hint="cs"/>
          <w:rtl/>
        </w:rPr>
        <w:t>روایت مسئله</w:t>
      </w:r>
    </w:p>
    <w:p w:rsidR="00C829D3" w:rsidRDefault="00C829D3" w:rsidP="00063183">
      <w:pPr>
        <w:bidi/>
        <w:ind w:left="-851"/>
        <w:rPr>
          <w:rtl/>
        </w:rPr>
      </w:pPr>
      <w:r>
        <w:rPr>
          <w:rFonts w:hint="cs"/>
          <w:rtl/>
        </w:rPr>
        <w:t xml:space="preserve">در ساعت </w:t>
      </w:r>
      <w:r w:rsidR="003E5221" w:rsidRPr="00C829D3">
        <w:rPr>
          <w:rtl/>
        </w:rPr>
        <w:t>۲۳:۰۱</w:t>
      </w:r>
      <w:r>
        <w:rPr>
          <w:rFonts w:hint="cs"/>
          <w:rtl/>
        </w:rPr>
        <w:t xml:space="preserve">، </w:t>
      </w:r>
      <w:r w:rsidR="003E5221" w:rsidRPr="00C829D3">
        <w:rPr>
          <w:rtl/>
        </w:rPr>
        <w:t>بعد از آخرین اجرای شعرخوانی و صحبت‌های داوران و مجری</w:t>
      </w:r>
      <w:r w:rsidR="00E864F7">
        <w:rPr>
          <w:rFonts w:hint="cs"/>
          <w:rtl/>
        </w:rPr>
        <w:t xml:space="preserve"> (بدون اعلام معرفی برندگان)،</w:t>
      </w:r>
      <w:r w:rsidR="003E5221" w:rsidRPr="00C829D3">
        <w:rPr>
          <w:rtl/>
        </w:rPr>
        <w:t xml:space="preserve"> تیتراژ پایانی برنامه پخش شد و </w:t>
      </w:r>
      <w:r w:rsidR="00E864F7">
        <w:rPr>
          <w:rFonts w:hint="cs"/>
          <w:rtl/>
        </w:rPr>
        <w:t xml:space="preserve">برنامه تمام شد. </w:t>
      </w:r>
    </w:p>
    <w:p w:rsidR="00C829D3" w:rsidRPr="00545F9D" w:rsidRDefault="00C829D3" w:rsidP="00E06E79">
      <w:pPr>
        <w:pStyle w:val="Heading3"/>
        <w:bidi/>
        <w:ind w:left="-567" w:hanging="340"/>
        <w:rPr>
          <w:rtl/>
        </w:rPr>
      </w:pPr>
      <w:r w:rsidRPr="002A2BED">
        <w:rPr>
          <w:rFonts w:hint="cs"/>
          <w:rtl/>
        </w:rPr>
        <w:t>ملاحظه</w:t>
      </w:r>
      <w:r w:rsidRPr="00545F9D">
        <w:rPr>
          <w:rFonts w:hint="cs"/>
          <w:rtl/>
        </w:rPr>
        <w:t xml:space="preserve"> نظارتی </w:t>
      </w:r>
      <w:bookmarkStart w:id="0" w:name="_GoBack"/>
      <w:bookmarkEnd w:id="0"/>
    </w:p>
    <w:p w:rsidR="002A1E9D" w:rsidRDefault="003E5221" w:rsidP="00986830">
      <w:pPr>
        <w:bidi/>
        <w:ind w:left="-567"/>
        <w:rPr>
          <w:rFonts w:hint="cs"/>
          <w:b/>
          <w:bCs/>
          <w:rtl/>
        </w:rPr>
      </w:pPr>
      <w:r w:rsidRPr="00C829D3">
        <w:rPr>
          <w:b/>
          <w:bCs/>
          <w:rtl/>
        </w:rPr>
        <w:t>با توجه به انتظار مخاطب برای دیدن برندگان نهایی، شایسته است با در نظر گرفتن زمان‌بندی مناسب، از</w:t>
      </w:r>
      <w:r w:rsidR="00986830">
        <w:rPr>
          <w:rFonts w:hint="cs"/>
          <w:b/>
          <w:bCs/>
          <w:rtl/>
        </w:rPr>
        <w:t xml:space="preserve"> </w:t>
      </w:r>
      <w:r w:rsidRPr="00C829D3">
        <w:rPr>
          <w:b/>
          <w:bCs/>
          <w:rtl/>
        </w:rPr>
        <w:t>بروز این</w:t>
      </w:r>
      <w:r w:rsidR="00986830">
        <w:rPr>
          <w:rFonts w:hint="cs"/>
          <w:b/>
          <w:bCs/>
          <w:rtl/>
        </w:rPr>
        <w:t>‌</w:t>
      </w:r>
      <w:r w:rsidRPr="00C829D3">
        <w:rPr>
          <w:b/>
          <w:bCs/>
          <w:rtl/>
        </w:rPr>
        <w:t>گونه ناهماهنگی‌ها جلوگیری شود.</w:t>
      </w:r>
    </w:p>
    <w:p w:rsidR="005C6A95" w:rsidRDefault="005C6A95" w:rsidP="005C6A95">
      <w:pPr>
        <w:bidi/>
        <w:ind w:left="-567"/>
        <w:rPr>
          <w:rtl/>
        </w:rPr>
      </w:pPr>
    </w:p>
    <w:p w:rsidR="0097462A" w:rsidRPr="009E405D" w:rsidRDefault="0097462A" w:rsidP="001A5175">
      <w:pPr>
        <w:pStyle w:val="Subtitle"/>
        <w:bidi/>
      </w:pPr>
      <w:r w:rsidRPr="009E405D">
        <w:rPr>
          <w:rtl/>
        </w:rPr>
        <w:t>س</w:t>
      </w:r>
      <w:r>
        <w:rPr>
          <w:rtl/>
        </w:rPr>
        <w:t>ی</w:t>
      </w:r>
      <w:r w:rsidRPr="009E405D">
        <w:rPr>
          <w:rtl/>
        </w:rPr>
        <w:t xml:space="preserve">د محمد </w:t>
      </w:r>
      <w:r w:rsidRPr="00642D45">
        <w:rPr>
          <w:rtl/>
        </w:rPr>
        <w:t>تراهی</w:t>
      </w:r>
    </w:p>
    <w:p w:rsidR="0097462A" w:rsidRPr="009E405D" w:rsidRDefault="0097462A" w:rsidP="001A5175">
      <w:pPr>
        <w:pStyle w:val="Subtitle"/>
        <w:bidi/>
        <w:rPr>
          <w:rtl/>
        </w:rPr>
      </w:pPr>
      <w:r w:rsidRPr="009E405D">
        <w:rPr>
          <w:rtl/>
        </w:rPr>
        <w:t>مد</w:t>
      </w:r>
      <w:r>
        <w:rPr>
          <w:rtl/>
        </w:rPr>
        <w:t>ی</w:t>
      </w:r>
      <w:r w:rsidRPr="009E405D">
        <w:rPr>
          <w:rtl/>
        </w:rPr>
        <w:t>ر</w:t>
      </w:r>
      <w:r>
        <w:rPr>
          <w:rtl/>
        </w:rPr>
        <w:t>ک</w:t>
      </w:r>
      <w:r w:rsidRPr="009E405D">
        <w:rPr>
          <w:rtl/>
        </w:rPr>
        <w:t>ل نظارت و ارز</w:t>
      </w:r>
      <w:r>
        <w:rPr>
          <w:rtl/>
        </w:rPr>
        <w:t>ی</w:t>
      </w:r>
      <w:r w:rsidRPr="009E405D">
        <w:rPr>
          <w:rtl/>
        </w:rPr>
        <w:t>اب</w:t>
      </w:r>
      <w:r>
        <w:rPr>
          <w:rtl/>
        </w:rPr>
        <w:t>ی</w:t>
      </w:r>
      <w:r w:rsidRPr="009E405D">
        <w:rPr>
          <w:rtl/>
        </w:rPr>
        <w:t xml:space="preserve"> برنامه‌ها</w:t>
      </w:r>
      <w:r>
        <w:rPr>
          <w:rtl/>
        </w:rPr>
        <w:t>ی</w:t>
      </w:r>
      <w:r w:rsidRPr="009E405D">
        <w:rPr>
          <w:rtl/>
        </w:rPr>
        <w:t xml:space="preserve"> س</w:t>
      </w:r>
      <w:r>
        <w:rPr>
          <w:rtl/>
        </w:rPr>
        <w:t>ی</w:t>
      </w:r>
      <w:r w:rsidRPr="009E405D">
        <w:rPr>
          <w:rtl/>
        </w:rPr>
        <w:t>ما</w:t>
      </w:r>
    </w:p>
    <w:p w:rsidR="005C6A95" w:rsidRDefault="005C6A95" w:rsidP="001A5175">
      <w:pPr>
        <w:pStyle w:val="Quote"/>
        <w:bidi/>
        <w:rPr>
          <w:rStyle w:val="SubtleEmphasis"/>
          <w:rFonts w:hint="cs"/>
          <w:rtl/>
        </w:rPr>
      </w:pPr>
    </w:p>
    <w:p w:rsidR="0097462A" w:rsidRPr="00443C19" w:rsidRDefault="0097462A" w:rsidP="005C6A95">
      <w:pPr>
        <w:pStyle w:val="Quote"/>
        <w:bidi/>
        <w:rPr>
          <w:rStyle w:val="SubtleEmphasis"/>
          <w:rtl/>
        </w:rPr>
      </w:pPr>
      <w:r w:rsidRPr="00443C19">
        <w:rPr>
          <w:rStyle w:val="SubtleEmphasis"/>
          <w:rtl/>
        </w:rPr>
        <w:t>رونو</w:t>
      </w:r>
      <w:r w:rsidRPr="00443C19">
        <w:rPr>
          <w:rStyle w:val="SubtleEmphasis"/>
          <w:rFonts w:hint="cs"/>
          <w:rtl/>
        </w:rPr>
        <w:t>شت:</w:t>
      </w:r>
    </w:p>
    <w:p w:rsidR="0097462A" w:rsidRPr="00443C19" w:rsidRDefault="0097462A" w:rsidP="001A5175">
      <w:pPr>
        <w:pStyle w:val="Quote"/>
        <w:bidi/>
        <w:rPr>
          <w:rStyle w:val="SubtleEmphasis"/>
        </w:rPr>
      </w:pPr>
      <w:r w:rsidRPr="00443C19">
        <w:rPr>
          <w:rStyle w:val="SubtleEmphasis"/>
          <w:rFonts w:hint="cs"/>
          <w:rtl/>
        </w:rPr>
        <w:t xml:space="preserve">برادر گرامي جناب آقاي </w:t>
      </w:r>
      <w:r>
        <w:rPr>
          <w:rStyle w:val="SubtleEmphasis"/>
          <w:rFonts w:hint="cs"/>
          <w:rtl/>
        </w:rPr>
        <w:t>برمهانی</w:t>
      </w:r>
      <w:r w:rsidRPr="00443C19">
        <w:rPr>
          <w:rStyle w:val="SubtleEmphasis"/>
          <w:rFonts w:hint="cs"/>
          <w:rtl/>
        </w:rPr>
        <w:t xml:space="preserve">، معاون محترم سيما، براي استحضار </w:t>
      </w:r>
    </w:p>
    <w:p w:rsidR="0097462A" w:rsidRPr="00443C19" w:rsidRDefault="00A9711F" w:rsidP="001A5175">
      <w:pPr>
        <w:pStyle w:val="Quote"/>
        <w:bidi/>
        <w:rPr>
          <w:rStyle w:val="SubtleEmphasis"/>
          <w:rtl/>
        </w:rPr>
      </w:pPr>
      <w:r>
        <w:rPr>
          <w:rStyle w:val="SubtleEmphasis"/>
          <w:rFonts w:hint="cs"/>
          <w:rtl/>
        </w:rPr>
        <w:t xml:space="preserve">برادر گرامی </w:t>
      </w:r>
      <w:r w:rsidR="0097462A" w:rsidRPr="00443C19">
        <w:rPr>
          <w:rStyle w:val="SubtleEmphasis"/>
          <w:rtl/>
        </w:rPr>
        <w:t>جناب آقای دکتر شر</w:t>
      </w:r>
      <w:r w:rsidR="0097462A" w:rsidRPr="00443C19">
        <w:rPr>
          <w:rStyle w:val="SubtleEmphasis"/>
          <w:rFonts w:hint="cs"/>
          <w:rtl/>
        </w:rPr>
        <w:t>ی</w:t>
      </w:r>
      <w:r w:rsidR="0097462A" w:rsidRPr="00443C19">
        <w:rPr>
          <w:rStyle w:val="SubtleEmphasis"/>
          <w:rFonts w:hint="eastAsia"/>
          <w:rtl/>
        </w:rPr>
        <w:t>ف</w:t>
      </w:r>
      <w:r w:rsidR="0097462A" w:rsidRPr="00443C19">
        <w:rPr>
          <w:rStyle w:val="SubtleEmphasis"/>
          <w:rFonts w:hint="cs"/>
          <w:rtl/>
        </w:rPr>
        <w:t>ی</w:t>
      </w:r>
      <w:r w:rsidR="0097462A" w:rsidRPr="00443C19">
        <w:rPr>
          <w:rStyle w:val="SubtleEmphasis"/>
          <w:rFonts w:hint="eastAsia"/>
          <w:rtl/>
        </w:rPr>
        <w:t>،</w:t>
      </w:r>
      <w:r w:rsidR="0097462A" w:rsidRPr="00443C19">
        <w:rPr>
          <w:rStyle w:val="SubtleEmphasis"/>
          <w:rtl/>
        </w:rPr>
        <w:t xml:space="preserve"> رئیس محترم مرکز نظارت و ارزیابی، برای استحضار</w:t>
      </w:r>
    </w:p>
    <w:p w:rsidR="0097462A" w:rsidRDefault="0097462A" w:rsidP="00C829D3">
      <w:pPr>
        <w:pStyle w:val="Quote"/>
        <w:bidi/>
        <w:rPr>
          <w:rStyle w:val="SubtleEmphasis"/>
          <w:rtl/>
        </w:rPr>
      </w:pPr>
      <w:r w:rsidRPr="00443C19">
        <w:rPr>
          <w:rStyle w:val="SubtleEmphasis"/>
          <w:rtl/>
        </w:rPr>
        <w:t xml:space="preserve">اقدام‌کننده: </w:t>
      </w:r>
      <w:r w:rsidR="00C829D3">
        <w:rPr>
          <w:rStyle w:val="SubtleEmphasis"/>
          <w:rFonts w:hint="cs"/>
          <w:rtl/>
        </w:rPr>
        <w:t xml:space="preserve">سالارمرادی </w:t>
      </w:r>
    </w:p>
    <w:p w:rsidR="00360A07" w:rsidRPr="00F365FC" w:rsidRDefault="00360A07" w:rsidP="001A5175">
      <w:pPr>
        <w:pStyle w:val="Subtitle"/>
        <w:bidi/>
        <w:rPr>
          <w:rStyle w:val="SubtleEmphasis"/>
          <w:sz w:val="18"/>
          <w:szCs w:val="24"/>
        </w:rPr>
      </w:pPr>
    </w:p>
    <w:sectPr w:rsidR="00360A07" w:rsidRPr="00F365FC" w:rsidSect="00A666E4">
      <w:headerReference w:type="default" r:id="rId9"/>
      <w:footerReference w:type="default" r:id="rId10"/>
      <w:headerReference w:type="first" r:id="rId11"/>
      <w:footerReference w:type="first" r:id="rId12"/>
      <w:pgSz w:w="11906" w:h="16838" w:code="9"/>
      <w:pgMar w:top="1871" w:right="2125" w:bottom="1440" w:left="709" w:header="720" w:footer="720" w:gutter="0"/>
      <w:pgNumType w:fmt="numberInDash"/>
      <w:cols w:space="720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32E6" w:rsidRDefault="004532E6" w:rsidP="00642D45">
      <w:r>
        <w:separator/>
      </w:r>
    </w:p>
  </w:endnote>
  <w:endnote w:type="continuationSeparator" w:id="0">
    <w:p w:rsidR="004532E6" w:rsidRDefault="004532E6" w:rsidP="00642D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1F581E7A-2B4B-421B-8DCC-365256690BCB}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2" w:fontKey="{2A84A7A6-6333-4A6D-8AC6-DF0563F989FE}"/>
    <w:embedBold r:id="rId3" w:fontKey="{AC0214F8-4E67-478C-8712-4F324C78D1B8}"/>
    <w:embedItalic r:id="rId4" w:fontKey="{AD09B96D-D9FB-4E39-8913-2FC93CD36A92}"/>
  </w:font>
  <w:font w:name="IranNastaliq">
    <w:panose1 w:val="02020505000000020003"/>
    <w:charset w:val="00"/>
    <w:family w:val="auto"/>
    <w:pitch w:val="variable"/>
    <w:sig w:usb0="A1002AEF" w:usb1="D000604A" w:usb2="00000008" w:usb3="00000000" w:csb0="000101FF" w:csb1="00000000"/>
    <w:embedRegular r:id="rId5" w:fontKey="{F9B7AA77-0773-4911-9664-BD6C22C3B3F5}"/>
    <w:embedBold r:id="rId6" w:fontKey="{97BF3C92-0033-467B-9FEC-15A0830AE129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BB7170A1-7AFB-4C6E-A1DA-EC53A9AD3F35}"/>
    <w:embedBold r:id="rId8" w:fontKey="{58F4EB94-99D9-418C-A84C-FC14680AC62F}"/>
  </w:font>
  <w:font w:name="Lotus">
    <w:altName w:val="Arial"/>
    <w:charset w:val="B2"/>
    <w:family w:val="auto"/>
    <w:pitch w:val="variable"/>
    <w:sig w:usb0="00002001" w:usb1="00000000" w:usb2="00000000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9" w:fontKey="{07391736-217F-45E4-8E91-E3A290E8C101}"/>
  </w:font>
  <w:font w:name="Sakkal Majalla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3436" w:rsidRDefault="00263436" w:rsidP="00642D45">
    <w:pPr>
      <w:pStyle w:val="Footer"/>
    </w:pPr>
    <w:r w:rsidRPr="00401517">
      <w:rPr>
        <w:noProof/>
        <w:rtl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00409B39" wp14:editId="498F93B4">
              <wp:simplePos x="0" y="0"/>
              <wp:positionH relativeFrom="page">
                <wp:posOffset>2076450</wp:posOffset>
              </wp:positionH>
              <wp:positionV relativeFrom="paragraph">
                <wp:posOffset>-260985</wp:posOffset>
              </wp:positionV>
              <wp:extent cx="5506085" cy="0"/>
              <wp:effectExtent l="0" t="0" r="0" b="0"/>
              <wp:wrapNone/>
              <wp:docPr id="65" name="Straight Connector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506085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65" o:spid="_x0000_s1026" style="position:absolute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63.5pt,-20.55pt" to="597.05pt,-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" strokecolor="#c00000" strokeweight="2pt">
              <w10:wrap anchorx="page"/>
            </v:line>
          </w:pict>
        </mc:Fallback>
      </mc:AlternateContent>
    </w:r>
    <w:r w:rsidRPr="001B2901">
      <w:rPr>
        <w:noProof/>
        <w:rtl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24222A80" wp14:editId="4DC524A6">
              <wp:simplePos x="0" y="0"/>
              <wp:positionH relativeFrom="page">
                <wp:posOffset>1860550</wp:posOffset>
              </wp:positionH>
              <wp:positionV relativeFrom="paragraph">
                <wp:posOffset>-222885</wp:posOffset>
              </wp:positionV>
              <wp:extent cx="5452110" cy="1404620"/>
              <wp:effectExtent l="0" t="0" r="0" b="635"/>
              <wp:wrapSquare wrapText="bothSides"/>
              <wp:docPr id="3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521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577E2B" w:rsidRDefault="00263436" w:rsidP="000670B3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  <w:rtl/>
                            </w:rPr>
                          </w:pPr>
                          <w:r w:rsidRPr="008650E6">
                            <w:rPr>
                              <w:rFonts w:cs="B Nazanin"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مرکز نظارت و ارزیابی صداوسیما: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تهران -‌ خیابان شهید بهشتی -‌‌ بین خیابان شهید احمد قصیر و شهید خالد اسلامبولی -‌ پلاک 285</w:t>
                          </w:r>
                        </w:p>
                        <w:p w:rsidR="00263436" w:rsidRPr="00577E2B" w:rsidRDefault="00263436" w:rsidP="000670B3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کد پستی: 1513617111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/>
                              <w:color w:val="C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تلفن: 4-88710193 </w:t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دورنگار: 88724557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رایانامه </w:t>
                          </w:r>
                          <w:r w:rsidRPr="00577E2B">
                            <w:rPr>
                              <w:rFonts w:cs="B Nazanin"/>
                              <w:sz w:val="20"/>
                              <w:szCs w:val="20"/>
                            </w:rPr>
                            <w:t>nezarat@irib.ir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0;text-align:left;margin-left:146.5pt;margin-top:-17.55pt;width:429.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" filled="f" stroked="f">
              <v:textbox style="mso-fit-shape-to-text:t">
                <w:txbxContent>
                  <w:p w:rsidR="00263436" w:rsidRPr="00577E2B" w:rsidRDefault="00263436" w:rsidP="000670B3">
                    <w:pPr>
                      <w:bidi/>
                      <w:rPr>
                        <w:rFonts w:cs="B Nazanin"/>
                        <w:sz w:val="20"/>
                        <w:szCs w:val="20"/>
                        <w:rtl/>
                      </w:rPr>
                    </w:pPr>
                    <w:r w:rsidRPr="008650E6">
                      <w:rPr>
                        <w:rFonts w:cs="B Nazanin" w:hint="cs"/>
                        <w:b/>
                        <w:bCs/>
                        <w:sz w:val="20"/>
                        <w:szCs w:val="20"/>
                        <w:rtl/>
                      </w:rPr>
                      <w:t>مرکز نظارت و ارزیابی صداوسیما: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تهران -‌ خیابان شهید بهشتی -‌‌ بین خیابان شهید احمد قصیر و شهید خالد اسلامبولی -‌ پلاک 285</w:t>
                    </w:r>
                  </w:p>
                  <w:p w:rsidR="00263436" w:rsidRPr="00577E2B" w:rsidRDefault="00263436" w:rsidP="000670B3">
                    <w:pPr>
                      <w:bidi/>
                      <w:rPr>
                        <w:rFonts w:cs="B Nazanin"/>
                        <w:sz w:val="20"/>
                        <w:szCs w:val="20"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کد پستی: 1513617111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/>
                        <w:color w:val="C00000"/>
                        <w:sz w:val="20"/>
                        <w:szCs w:val="20"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تلفن: 4-88710193 </w:t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دورنگار: 88724557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رایانامه </w:t>
                    </w:r>
                    <w:r w:rsidRPr="00577E2B">
                      <w:rPr>
                        <w:rFonts w:cs="B Nazanin"/>
                        <w:sz w:val="20"/>
                        <w:szCs w:val="20"/>
                      </w:rPr>
                      <w:t>nezarat@irib.ir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3436" w:rsidRDefault="00263436" w:rsidP="00642D4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F41E6CC" wp14:editId="0E3FFA2D">
              <wp:simplePos x="0" y="0"/>
              <wp:positionH relativeFrom="column">
                <wp:posOffset>5937885</wp:posOffset>
              </wp:positionH>
              <wp:positionV relativeFrom="paragraph">
                <wp:posOffset>-3239937</wp:posOffset>
              </wp:positionV>
              <wp:extent cx="791625" cy="220980"/>
              <wp:effectExtent l="0" t="0" r="8890" b="7620"/>
              <wp:wrapNone/>
              <wp:docPr id="4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625" cy="2209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نوع پخش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8" type="#_x0000_t202" style="position:absolute;left:0;text-align:left;margin-left:467.55pt;margin-top:-255.1pt;width:62.35pt;height:17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" filled="f" stroked="f">
              <v:textbox inset="0,0,0,0">
                <w:txbxContent>
                  <w:p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نوع پخش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48000" behindDoc="0" locked="0" layoutInCell="1" allowOverlap="1" wp14:anchorId="476D5090" wp14:editId="47B87157">
              <wp:simplePos x="0" y="0"/>
              <wp:positionH relativeFrom="column">
                <wp:posOffset>5942330</wp:posOffset>
              </wp:positionH>
              <wp:positionV relativeFrom="paragraph">
                <wp:posOffset>-1499210</wp:posOffset>
              </wp:positionV>
              <wp:extent cx="791845" cy="866140"/>
              <wp:effectExtent l="0" t="0" r="8255" b="10160"/>
              <wp:wrapNone/>
              <wp:docPr id="93" name="Group 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866140"/>
                        <a:chOff x="0" y="0"/>
                        <a:chExt cx="793523" cy="866692"/>
                      </a:xfrm>
                    </wpg:grpSpPr>
                    <wps:wsp>
                      <wps:cNvPr id="94" name="Rounded Rectangle 27"/>
                      <wps:cNvSpPr/>
                      <wps:spPr>
                        <a:xfrm>
                          <a:off x="1523" y="1"/>
                          <a:ext cx="792000" cy="187200"/>
                        </a:xfrm>
                        <a:prstGeom prst="roundRect">
                          <a:avLst>
                            <a:gd name="adj" fmla="val 18585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5" name="Rounded Rectangle 28"/>
                      <wps:cNvSpPr/>
                      <wps:spPr>
                        <a:xfrm>
                          <a:off x="0" y="0"/>
                          <a:ext cx="792000" cy="866692"/>
                        </a:xfrm>
                        <a:prstGeom prst="roundRect">
                          <a:avLst>
                            <a:gd name="adj" fmla="val 507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id="Group 93" o:spid="_x0000_s1079" style="position:absolute;left:0;text-align:left;margin-left:467.9pt;margin-top:-118.05pt;width:62.35pt;height:68.2pt;z-index:251648000;mso-height-relative:margin" coordsize="7935,86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">
              <v:roundrect id="Rounded Rectangle 27" o:spid="_x0000_s1080" style="position:absolute;left:15;width:7920;height:1872;visibility:visible;mso-wrap-style:square;v-text-anchor:middle" arcsize="12179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bUcMIA&#10;AADbAAAADwAAAGRycy9kb3ducmV2LnhtbESPQWsCMRSE7wX/Q3gFbzXbIqJbo4hlpR5dBfH22Lxu&#10;FjcvYRPX9d83hYLHYWa+YZbrwbaipy40jhW8TzIQxJXTDdcKTsfibQ4iRGSNrWNS8KAA69XoZYm5&#10;dnc+UF/GWiQIhxwVmBh9LmWoDFkME+eJk/fjOosxya6WusN7gttWfmTZTFpsOC0Y9LQ1VF3Lm1Vw&#10;2Hztiuu5P02LqjTW7P0xXLxS49dh8wki0hCf4f/2t1awmMLfl/Q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RtRwwgAAANsAAAAPAAAAAAAAAAAAAAAAAJgCAABkcnMvZG93&#10;bnJldi54bWxQSwUGAAAAAAQABAD1AAAAhwMAAAAA&#10;" fillcolor="#1b3a7d [1609]" stroked="f" strokeweight="1.25pt">
                <v:textbox>
                  <w:txbxContent>
                    <w:p w:rsidR="00263436" w:rsidRDefault="00263436" w:rsidP="00642D45"/>
                  </w:txbxContent>
                </v:textbox>
              </v:roundrect>
              <v:roundrect id="Rounded Rectangle 28" o:spid="_x0000_s1081" style="position:absolute;width:7920;height:8666;visibility:visible;mso-wrap-style:square;v-text-anchor:middle" arcsize="3325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A34L8A&#10;AADbAAAADwAAAGRycy9kb3ducmV2LnhtbESPzarCMBSE9xd8h3AEd5qqeNFqFBEUXXn9XR+bY1ts&#10;TkoTtb69EYS7HGbmG2Yyq00hHlS53LKCbicCQZxYnXOq4HhYtocgnEfWWFgmBS9yMJs2fiYYa/vk&#10;HT32PhUBwi5GBZn3ZSylSzIy6Dq2JA7e1VYGfZBVKnWFzwA3hexF0a80mHNYyLCkRUbJbX83CpK/&#10;+Tbd5Jf+eWWdJD6RvUtSqtWs52MQnmr/H/6211rBaACfL+EHyO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QDfgvwAAANsAAAAPAAAAAAAAAAAAAAAAAJgCAABkcnMvZG93bnJl&#10;di54bWxQSwUGAAAAAAQABAD1AAAAhAM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09E0E5F5" wp14:editId="13E2A932">
              <wp:simplePos x="0" y="0"/>
              <wp:positionH relativeFrom="page">
                <wp:posOffset>1869542</wp:posOffset>
              </wp:positionH>
              <wp:positionV relativeFrom="paragraph">
                <wp:posOffset>-260419</wp:posOffset>
              </wp:positionV>
              <wp:extent cx="5897710" cy="0"/>
              <wp:effectExtent l="0" t="0" r="0" b="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97710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4" o:spid="_x0000_s1026" style="position:absolute;flip:y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47.2pt,-20.5pt" to="611.6pt,-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" strokecolor="#c00000" strokeweight="2pt">
              <w10:wrap anchorx="page"/>
            </v:line>
          </w:pict>
        </mc:Fallback>
      </mc:AlternateContent>
    </w:r>
    <w:r w:rsidRPr="001B2901">
      <w:rPr>
        <w:noProof/>
        <w:rtl/>
      </w:rPr>
      <mc:AlternateContent>
        <mc:Choice Requires="wps">
          <w:drawing>
            <wp:anchor distT="45720" distB="45720" distL="114300" distR="114300" simplePos="0" relativeHeight="251641856" behindDoc="0" locked="0" layoutInCell="1" allowOverlap="1" wp14:anchorId="798197B0" wp14:editId="7BA52170">
              <wp:simplePos x="0" y="0"/>
              <wp:positionH relativeFrom="page">
                <wp:posOffset>1367072</wp:posOffset>
              </wp:positionH>
              <wp:positionV relativeFrom="paragraph">
                <wp:posOffset>-230201</wp:posOffset>
              </wp:positionV>
              <wp:extent cx="4994910" cy="1404620"/>
              <wp:effectExtent l="0" t="0" r="0" b="0"/>
              <wp:wrapSquare wrapText="bothSides"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49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577E2B" w:rsidRDefault="00263436" w:rsidP="00647EB2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  <w:rtl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>آدرس: تهران  -‌  خیابان شهید بهشتی  -‌‌  بین خیابان شهید احمد قصیر و شهید خالد اسلامبولی  -‌  پلاک 285</w:t>
                          </w:r>
                        </w:p>
                        <w:p w:rsidR="00263436" w:rsidRPr="00577E2B" w:rsidRDefault="00263436" w:rsidP="00647EB2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کد پستی: 1513617111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/>
                              <w:color w:val="C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تلفن: 4-88710193 </w:t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دورنگار: 88724557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رایانامه </w:t>
                          </w:r>
                          <w:r w:rsidRPr="00577E2B">
                            <w:rPr>
                              <w:rFonts w:cs="B Nazanin"/>
                              <w:sz w:val="20"/>
                              <w:szCs w:val="20"/>
                            </w:rPr>
                            <w:t>nezarat@irib.ir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id="_x0000_s1082" type="#_x0000_t202" style="position:absolute;left:0;text-align:left;margin-left:107.65pt;margin-top:-18.15pt;width:393.3pt;height:110.6pt;z-index:2516418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" filled="f" stroked="f">
              <v:textbox style="mso-fit-shape-to-text:t">
                <w:txbxContent>
                  <w:p w:rsidR="00263436" w:rsidRPr="00577E2B" w:rsidRDefault="00263436" w:rsidP="00647EB2">
                    <w:pPr>
                      <w:bidi/>
                      <w:rPr>
                        <w:rFonts w:cs="B Nazanin"/>
                        <w:sz w:val="20"/>
                        <w:szCs w:val="20"/>
                        <w:rtl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>آدرس: تهران  -‌  خیابان شهید بهشتی  -‌‌  بین خیابان شهید احمد قصیر و شهید خالد اسلامبولی  -‌  پلاک 285</w:t>
                    </w:r>
                  </w:p>
                  <w:p w:rsidR="00263436" w:rsidRPr="00577E2B" w:rsidRDefault="00263436" w:rsidP="00647EB2">
                    <w:pPr>
                      <w:bidi/>
                      <w:rPr>
                        <w:rFonts w:cs="B Nazanin"/>
                        <w:sz w:val="20"/>
                        <w:szCs w:val="20"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کد پستی: 1513617111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/>
                        <w:color w:val="C00000"/>
                        <w:sz w:val="20"/>
                        <w:szCs w:val="20"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تلفن: 4-88710193 </w:t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دورنگار: 88724557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رایانامه </w:t>
                    </w:r>
                    <w:r w:rsidRPr="00577E2B">
                      <w:rPr>
                        <w:rFonts w:cs="B Nazanin"/>
                        <w:sz w:val="20"/>
                        <w:szCs w:val="20"/>
                      </w:rPr>
                      <w:t>nezarat@irib.ir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32E6" w:rsidRDefault="004532E6" w:rsidP="00642D45">
      <w:r>
        <w:separator/>
      </w:r>
    </w:p>
  </w:footnote>
  <w:footnote w:type="continuationSeparator" w:id="0">
    <w:p w:rsidR="004532E6" w:rsidRDefault="004532E6" w:rsidP="00642D4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3436" w:rsidRDefault="00263436" w:rsidP="00642D45">
    <w:pPr>
      <w:pStyle w:val="Header"/>
    </w:pP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0DE3487C" wp14:editId="636084D4">
              <wp:simplePos x="0" y="0"/>
              <wp:positionH relativeFrom="column">
                <wp:posOffset>6166485</wp:posOffset>
              </wp:positionH>
              <wp:positionV relativeFrom="paragraph">
                <wp:posOffset>-130439</wp:posOffset>
              </wp:positionV>
              <wp:extent cx="478020" cy="478020"/>
              <wp:effectExtent l="95250" t="95250" r="74930" b="93980"/>
              <wp:wrapNone/>
              <wp:docPr id="38" name="Rectangle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20229369">
                        <a:off x="0" y="0"/>
                        <a:ext cx="478020" cy="478020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 w="12700"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38" o:spid="_x0000_s1026" style="position:absolute;margin-left:485.55pt;margin-top:-10.25pt;width:37.65pt;height:37.65pt;rotation:-1497095fd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" fillcolor="#002060" strokecolor="white [3212]" strokeweight="1pt"/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08D4934F" wp14:editId="5E23EC74">
              <wp:simplePos x="0" y="0"/>
              <wp:positionH relativeFrom="column">
                <wp:posOffset>6054102</wp:posOffset>
              </wp:positionH>
              <wp:positionV relativeFrom="paragraph">
                <wp:posOffset>-165340</wp:posOffset>
              </wp:positionV>
              <wp:extent cx="463715" cy="464435"/>
              <wp:effectExtent l="0" t="0" r="12700" b="12065"/>
              <wp:wrapNone/>
              <wp:docPr id="39" name="Oval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3715" cy="464435"/>
                      </a:xfrm>
                      <a:prstGeom prst="ellipse">
                        <a:avLst/>
                      </a:prstGeom>
                      <a:solidFill>
                        <a:srgbClr val="002060"/>
                      </a:solidFill>
                      <a:ln w="12700"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id="Oval 39" o:spid="_x0000_s1026" style="position:absolute;margin-left:476.7pt;margin-top:-13pt;width:36.5pt;height:36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" fillcolor="#002060" strokecolor="white [3212]" strokeweight="1pt"/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42880" behindDoc="0" locked="1" layoutInCell="1" allowOverlap="1" wp14:anchorId="2333052B" wp14:editId="775A1317">
              <wp:simplePos x="0" y="0"/>
              <wp:positionH relativeFrom="margin">
                <wp:posOffset>3634105</wp:posOffset>
              </wp:positionH>
              <wp:positionV relativeFrom="topMargin">
                <wp:posOffset>669290</wp:posOffset>
              </wp:positionV>
              <wp:extent cx="1165860" cy="395605"/>
              <wp:effectExtent l="0" t="0" r="0" b="4445"/>
              <wp:wrapNone/>
              <wp:docPr id="68" name="Text Box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658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263436" w:rsidRPr="00194AB3" w:rsidRDefault="004532E6" w:rsidP="00E06E79">
                          <w:pPr>
                            <w:pStyle w:val="Header"/>
                            <w:bidi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</w:pPr>
                          <w:sdt>
                            <w:sdtPr>
                              <w:rPr>
                                <w:rFonts w:ascii="IranNastaliq" w:hAnsi="IranNastaliq" w:cs="IranNastaliq"/>
                                <w:color w:val="1B3A7E" w:themeColor="accent6" w:themeShade="80"/>
                                <w:spacing w:val="0"/>
                                <w:rtl/>
                              </w:rPr>
                              <w:id w:val="1553428320"/>
                              <w:docPartObj>
                                <w:docPartGallery w:val="Page Numbers (Top of Page)"/>
                                <w:docPartUnique/>
                              </w:docPartObj>
                            </w:sdtPr>
                            <w:sdtEndPr/>
                            <w:sdtContent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t xml:space="preserve">صفحه </w: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</w:rPr>
                                <w:t xml:space="preserve"> </w: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fldChar w:fldCharType="begin"/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instrText xml:space="preserve"> </w:instrTex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</w:rPr>
                                <w:instrText xml:space="preserve">PAGE \* Arabic </w:instrTex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fldChar w:fldCharType="separate"/>
                              </w:r>
                              <w:r w:rsidR="00572D35">
                                <w:rPr>
                                  <w:rFonts w:ascii="IranNastaliq" w:hAnsi="IranNastaliq" w:cs="IranNastaliq"/>
                                  <w:noProof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t>2</w: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fldChar w:fldCharType="end"/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</w:rPr>
                                <w:t xml:space="preserve"> </w:t>
                              </w:r>
                              <w:r w:rsidR="00263436">
                                <w:rPr>
                                  <w:rFonts w:ascii="IranNastaliq" w:hAnsi="IranNastaliq" w:cs="IranNastaliq" w:hint="cs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t xml:space="preserve"> از </w:t>
                              </w:r>
                              <w:r w:rsidR="00E06E79">
                                <w:rPr>
                                  <w:rFonts w:ascii="IranNastaliq" w:hAnsi="IranNastaliq" w:cs="IranNastaliq" w:hint="cs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t>2</w:t>
                              </w:r>
                            </w:sdtContent>
                          </w:sdt>
                        </w:p>
                        <w:p w:rsidR="00263436" w:rsidRPr="00545F9D" w:rsidRDefault="00263436" w:rsidP="00547787">
                          <w:pPr>
                            <w:bidi/>
                          </w:pPr>
                        </w:p>
                        <w:p w:rsidR="00263436" w:rsidRPr="00545F9D" w:rsidRDefault="00263436" w:rsidP="00547787">
                          <w:pPr>
                            <w:bidi/>
                            <w:rPr>
                              <w:rtl/>
                            </w:rPr>
                          </w:pPr>
                        </w:p>
                        <w:p w:rsidR="00263436" w:rsidRPr="00545F9D" w:rsidRDefault="00263436" w:rsidP="00547787">
                          <w:pPr>
                            <w:bidi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8" o:spid="_x0000_s1037" type="#_x0000_t202" style="position:absolute;left:0;text-align:left;margin-left:286.15pt;margin-top:52.7pt;width:91.8pt;height:31.15pt;z-index: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" filled="f" stroked="f" strokeweight=".5pt">
              <v:textbox>
                <w:txbxContent>
                  <w:p w:rsidR="00263436" w:rsidRPr="00194AB3" w:rsidRDefault="004532E6" w:rsidP="00E06E79">
                    <w:pPr>
                      <w:pStyle w:val="Header"/>
                      <w:bidi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</w:pPr>
                    <w:sdt>
                      <w:sdtPr>
                        <w:rPr>
                          <w:rFonts w:ascii="IranNastaliq" w:hAnsi="IranNastaliq" w:cs="IranNastaliq"/>
                          <w:color w:val="1B3A7E" w:themeColor="accent6" w:themeShade="80"/>
                          <w:spacing w:val="0"/>
                          <w:rtl/>
                        </w:rPr>
                        <w:id w:val="1553428320"/>
                        <w:docPartObj>
                          <w:docPartGallery w:val="Page Numbers (Top of Page)"/>
                          <w:docPartUnique/>
                        </w:docPartObj>
                      </w:sdtPr>
                      <w:sdtEndPr/>
                      <w:sdtContent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t xml:space="preserve">صفحه </w: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</w:rPr>
                          <w:t xml:space="preserve"> </w: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fldChar w:fldCharType="begin"/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instrText xml:space="preserve"> </w:instrTex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</w:rPr>
                          <w:instrText xml:space="preserve">PAGE \* Arabic </w:instrTex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fldChar w:fldCharType="separate"/>
                        </w:r>
                        <w:r w:rsidR="00572D35">
                          <w:rPr>
                            <w:rFonts w:ascii="IranNastaliq" w:hAnsi="IranNastaliq" w:cs="IranNastaliq"/>
                            <w:noProof/>
                            <w:color w:val="1B3A7E" w:themeColor="accent6" w:themeShade="80"/>
                            <w:spacing w:val="0"/>
                            <w:rtl/>
                          </w:rPr>
                          <w:t>2</w: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fldChar w:fldCharType="end"/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</w:rPr>
                          <w:t xml:space="preserve"> </w:t>
                        </w:r>
                        <w:r w:rsidR="00263436">
                          <w:rPr>
                            <w:rFonts w:ascii="IranNastaliq" w:hAnsi="IranNastaliq" w:cs="IranNastaliq" w:hint="cs"/>
                            <w:color w:val="1B3A7E" w:themeColor="accent6" w:themeShade="80"/>
                            <w:spacing w:val="0"/>
                            <w:rtl/>
                          </w:rPr>
                          <w:t xml:space="preserve"> از </w:t>
                        </w:r>
                        <w:r w:rsidR="00E06E79">
                          <w:rPr>
                            <w:rFonts w:ascii="IranNastaliq" w:hAnsi="IranNastaliq" w:cs="IranNastaliq" w:hint="cs"/>
                            <w:color w:val="1B3A7E" w:themeColor="accent6" w:themeShade="80"/>
                            <w:spacing w:val="0"/>
                            <w:rtl/>
                          </w:rPr>
                          <w:t>2</w:t>
                        </w:r>
                      </w:sdtContent>
                    </w:sdt>
                  </w:p>
                  <w:p w:rsidR="00263436" w:rsidRPr="00545F9D" w:rsidRDefault="00263436" w:rsidP="00547787">
                    <w:pPr>
                      <w:bidi/>
                    </w:pPr>
                  </w:p>
                  <w:p w:rsidR="00263436" w:rsidRPr="00545F9D" w:rsidRDefault="00263436" w:rsidP="00547787">
                    <w:pPr>
                      <w:bidi/>
                      <w:rPr>
                        <w:rtl/>
                      </w:rPr>
                    </w:pPr>
                  </w:p>
                  <w:p w:rsidR="00263436" w:rsidRPr="00545F9D" w:rsidRDefault="00263436" w:rsidP="00547787">
                    <w:pPr>
                      <w:bidi/>
                    </w:pPr>
                  </w:p>
                </w:txbxContent>
              </v:textbox>
              <w10:wrap anchorx="margin" anchory="margin"/>
              <w10:anchorlock/>
            </v:shape>
          </w:pict>
        </mc:Fallback>
      </mc:AlternateContent>
    </w:r>
    <w:r>
      <w:rPr>
        <w:noProof/>
      </w:rPr>
      <w:t xml:space="preserve"> </w: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559B5CB4" wp14:editId="44404F44">
              <wp:simplePos x="0" y="0"/>
              <wp:positionH relativeFrom="page">
                <wp:align>right</wp:align>
              </wp:positionH>
              <wp:positionV relativeFrom="paragraph">
                <wp:posOffset>534838</wp:posOffset>
              </wp:positionV>
              <wp:extent cx="1154130" cy="16882"/>
              <wp:effectExtent l="0" t="0" r="27305" b="21590"/>
              <wp:wrapNone/>
              <wp:docPr id="61" name="Straight Connector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154130" cy="16882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61" o:spid="_x0000_s1026" style="position:absolute;z-index:2516398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39.7pt,42.1pt" to="130.6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" strokecolor="#c00000" strokeweight="2pt">
              <w10:wrap anchorx="page"/>
            </v:line>
          </w:pict>
        </mc:Fallback>
      </mc:AlternateContent>
    </w:r>
    <w:r>
      <w:t xml:space="preserve">   </w:t>
    </w:r>
  </w:p>
  <w:p w:rsidR="00263436" w:rsidRDefault="00263436" w:rsidP="00642D45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40832" behindDoc="0" locked="0" layoutInCell="1" allowOverlap="1" wp14:anchorId="722DB06D" wp14:editId="5DD645CC">
              <wp:simplePos x="0" y="0"/>
              <wp:positionH relativeFrom="margin">
                <wp:posOffset>3889248</wp:posOffset>
              </wp:positionH>
              <wp:positionV relativeFrom="paragraph">
                <wp:posOffset>3810</wp:posOffset>
              </wp:positionV>
              <wp:extent cx="2075815" cy="499745"/>
              <wp:effectExtent l="0" t="0" r="0" b="0"/>
              <wp:wrapNone/>
              <wp:docPr id="6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5815" cy="4997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194AB3" w:rsidRDefault="00263436" w:rsidP="00547787">
                          <w:pPr>
                            <w:pStyle w:val="Header"/>
                            <w:bidi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</w:pPr>
                          <w:r w:rsidRPr="00194AB3"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  <w:t>گزارش نظارت</w:t>
                          </w:r>
                          <w:r>
                            <w:rPr>
                              <w:rFonts w:ascii="IranNastaliq" w:hAnsi="IranNastaliq" w:cs="IranNastaliq" w:hint="cs"/>
                              <w:color w:val="1B3A7E" w:themeColor="accent6" w:themeShade="80"/>
                              <w:spacing w:val="0"/>
                              <w:rtl/>
                            </w:rPr>
                            <w:t>ی</w:t>
                          </w:r>
                          <w:r w:rsidRPr="00194AB3"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IranNastaliq" w:hAnsi="IranNastaliq" w:cs="IranNastaliq" w:hint="cs"/>
                              <w:color w:val="1B3A7E" w:themeColor="accent6" w:themeShade="80"/>
                              <w:spacing w:val="0"/>
                              <w:rtl/>
                            </w:rPr>
                            <w:t xml:space="preserve">سیمای ملی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</w:p>
                        <w:p w:rsidR="00263436" w:rsidRPr="008650E6" w:rsidRDefault="00263436" w:rsidP="00642D45">
                          <w:pPr>
                            <w:rPr>
                              <w:color w:val="0D558B" w:themeColor="accent5" w:themeShade="80"/>
                            </w:rPr>
                          </w:pPr>
                          <w:r w:rsidRPr="008650E6">
                            <w:rPr>
                              <w:rFonts w:hint="cs"/>
                              <w:color w:val="0D558B" w:themeColor="accent5" w:themeShade="80"/>
                              <w:rtl/>
                            </w:rPr>
                            <w:t>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2" o:spid="_x0000_s1038" type="#_x0000_t202" style="position:absolute;left:0;text-align:left;margin-left:306.25pt;margin-top:.3pt;width:163.45pt;height:39.35pt;z-index:251640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" filled="f" stroked="f">
              <v:textbox>
                <w:txbxContent>
                  <w:p w:rsidR="00263436" w:rsidRPr="00194AB3" w:rsidRDefault="00263436" w:rsidP="00547787">
                    <w:pPr>
                      <w:pStyle w:val="Header"/>
                      <w:bidi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</w:pPr>
                    <w:r w:rsidRPr="00194AB3"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  <w:t>گزارش نظارت</w:t>
                    </w:r>
                    <w:r>
                      <w:rPr>
                        <w:rFonts w:ascii="IranNastaliq" w:hAnsi="IranNastaliq" w:cs="IranNastaliq" w:hint="cs"/>
                        <w:color w:val="1B3A7E" w:themeColor="accent6" w:themeShade="80"/>
                        <w:spacing w:val="0"/>
                        <w:rtl/>
                      </w:rPr>
                      <w:t>ی</w:t>
                    </w:r>
                    <w:r w:rsidRPr="00194AB3"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  <w:t xml:space="preserve"> </w:t>
                    </w:r>
                    <w:r>
                      <w:rPr>
                        <w:rFonts w:ascii="IranNastaliq" w:hAnsi="IranNastaliq" w:cs="IranNastaliq" w:hint="cs"/>
                        <w:color w:val="1B3A7E" w:themeColor="accent6" w:themeShade="80"/>
                        <w:spacing w:val="0"/>
                        <w:rtl/>
                      </w:rPr>
                      <w:t xml:space="preserve">سیمای ملی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</w:p>
                  <w:p w:rsidR="00263436" w:rsidRPr="008650E6" w:rsidRDefault="00263436" w:rsidP="00642D45">
                    <w:pPr>
                      <w:rPr>
                        <w:color w:val="0D558B" w:themeColor="accent5" w:themeShade="80"/>
                      </w:rPr>
                    </w:pPr>
                    <w:r w:rsidRPr="008650E6">
                      <w:rPr>
                        <w:rFonts w:hint="cs"/>
                        <w:color w:val="0D558B" w:themeColor="accent5" w:themeShade="80"/>
                        <w:rtl/>
                      </w:rPr>
                      <w:t>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3436" w:rsidRDefault="00263436" w:rsidP="00642D45">
    <w:pPr>
      <w:pStyle w:val="Header"/>
      <w:rPr>
        <w:rtl/>
      </w:rPr>
    </w:pP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column">
                <wp:posOffset>5965215</wp:posOffset>
              </wp:positionH>
              <wp:positionV relativeFrom="paragraph">
                <wp:posOffset>-179222</wp:posOffset>
              </wp:positionV>
              <wp:extent cx="595064" cy="507280"/>
              <wp:effectExtent l="0" t="57150" r="90805" b="83820"/>
              <wp:wrapNone/>
              <wp:docPr id="9" name="Grou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064" cy="507280"/>
                        <a:chOff x="0" y="0"/>
                        <a:chExt cx="595064" cy="507280"/>
                      </a:xfrm>
                    </wpg:grpSpPr>
                    <wps:wsp>
                      <wps:cNvPr id="72" name="Rectangle 72"/>
                      <wps:cNvSpPr/>
                      <wps:spPr>
                        <a:xfrm rot="20229369">
                          <a:off x="117044" y="29260"/>
                          <a:ext cx="478020" cy="47802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" name="Oval 73"/>
                      <wps:cNvSpPr/>
                      <wps:spPr>
                        <a:xfrm>
                          <a:off x="0" y="0"/>
                          <a:ext cx="463715" cy="464435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9" o:spid="_x0000_s1026" style="position:absolute;margin-left:469.7pt;margin-top:-14.1pt;width:46.85pt;height:39.95pt;z-index:251677696" coordsize="5950,5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">
              <v:rect id="Rectangle 72" o:spid="_x0000_s1027" style="position:absolute;left:1170;top:292;width:4780;height:4780;rotation:-149709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y8X8MA&#10;AADbAAAADwAAAGRycy9kb3ducmV2LnhtbESPQYvCMBSE7wv+h/AEb2uqB5WuUaSgiAuCdS/ens2z&#10;KTYvpYna9dcbYWGPw8x8w8yXna3FnVpfOVYwGiYgiAunKy4V/BzXnzMQPiBrrB2Tgl/ysFz0PuaY&#10;avfgA93zUIoIYZ+iAhNCk0rpC0MW/dA1xNG7uNZiiLItpW7xEeG2luMkmUiLFccFgw1lhoprfrMK&#10;6tnzaDLa7P3tlG+rE55ttvtWatDvVl8gAnXhP/zX3moF0zG8v8QfIB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y8X8MAAADbAAAADwAAAAAAAAAAAAAAAACYAgAAZHJzL2Rv&#10;d25yZXYueG1sUEsFBgAAAAAEAAQA9QAAAIgDAAAAAA==&#10;" fillcolor="#002060" strokecolor="white [3212]" strokeweight="1pt"/>
              <v:oval id="Oval 73" o:spid="_x0000_s1028" style="position:absolute;width:4637;height:46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TrtMMA&#10;AADbAAAADwAAAGRycy9kb3ducmV2LnhtbESPQWsCMRSE7wX/Q3hCbzWrBVtXo2hBWntzq3h9bp67&#10;wc3LkqTr9t83QqHHYWa+YRar3jaiIx+MYwXjUQaCuHTacKXg8LV9egURIrLGxjEp+KEAq+XgYYG5&#10;djfeU1fESiQIhxwV1DG2uZShrMliGLmWOHkX5y3GJH0ltcdbgttGTrJsKi0aTgs1tvRWU3ktvq2C&#10;tTn607R733g8mW2D52L3OTNKPQ779RxEpD7+h//aH1rByzPcv6Qf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TrtMMAAADbAAAADwAAAAAAAAAAAAAAAACYAgAAZHJzL2Rv&#10;d25yZXYueG1sUEsFBgAAAAAEAAQA9QAAAIgDAAAAAA==&#10;" fillcolor="#002060" strokecolor="white [3212]" strokeweight="1pt"/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1CCE359C" wp14:editId="2DEB6D0D">
              <wp:simplePos x="0" y="0"/>
              <wp:positionH relativeFrom="column">
                <wp:posOffset>5932555</wp:posOffset>
              </wp:positionH>
              <wp:positionV relativeFrom="paragraph">
                <wp:posOffset>1039325</wp:posOffset>
              </wp:positionV>
              <wp:extent cx="784187" cy="639445"/>
              <wp:effectExtent l="0" t="0" r="0" b="8255"/>
              <wp:wrapNone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4187" cy="63944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24" o:spid="_x0000_s1026" style="position:absolute;margin-left:467.15pt;margin-top:81.85pt;width:61.75pt;height:50.3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" fillcolor="white [3212]" stroked="f" strokeweight="1.25pt"/>
          </w:pict>
        </mc:Fallback>
      </mc:AlternateContent>
    </w:r>
    <w:r w:rsidRPr="00B610B6"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3BC35B39" wp14:editId="508F68D5">
              <wp:simplePos x="0" y="0"/>
              <wp:positionH relativeFrom="margin">
                <wp:posOffset>5883529</wp:posOffset>
              </wp:positionH>
              <wp:positionV relativeFrom="paragraph">
                <wp:posOffset>2282952</wp:posOffset>
              </wp:positionV>
              <wp:extent cx="905510" cy="6723380"/>
              <wp:effectExtent l="0" t="0" r="8890" b="1270"/>
              <wp:wrapNone/>
              <wp:docPr id="25" name="Rectangle: Rounded Corners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5510" cy="6723380"/>
                      </a:xfrm>
                      <a:prstGeom prst="roundRect">
                        <a:avLst>
                          <a:gd name="adj" fmla="val 2948"/>
                        </a:avLst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id="Rectangle: Rounded Corners 25" o:spid="_x0000_s1026" style="position:absolute;margin-left:463.25pt;margin-top:179.75pt;width:71.3pt;height:529.4pt;z-index: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9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" fillcolor="white [3212]" stroked="f" strokeweight="1.25pt">
              <w10:wrap anchorx="margin"/>
            </v:roundrect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8B58607" wp14:editId="56E37B6E">
              <wp:simplePos x="0" y="0"/>
              <wp:positionH relativeFrom="column">
                <wp:posOffset>5832821</wp:posOffset>
              </wp:positionH>
              <wp:positionV relativeFrom="paragraph">
                <wp:posOffset>-115673</wp:posOffset>
              </wp:positionV>
              <wp:extent cx="1085849" cy="972184"/>
              <wp:effectExtent l="0" t="0" r="635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5849" cy="97218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2F3A86" w:rsidRDefault="00263436" w:rsidP="008B2484">
                          <w:pPr>
                            <w:bidi/>
                            <w:spacing w:line="192" w:lineRule="auto"/>
                            <w:jc w:val="center"/>
                            <w:rPr>
                              <w:rFonts w:ascii="IranNastaliq" w:hAnsi="IranNastaliq" w:cs="IranNastaliq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</w:pPr>
                        </w:p>
                        <w:p w:rsidR="00263436" w:rsidRPr="000062C4" w:rsidRDefault="00263436" w:rsidP="008B2484">
                          <w:pPr>
                            <w:bidi/>
                            <w:spacing w:before="240" w:line="120" w:lineRule="auto"/>
                            <w:jc w:val="center"/>
                            <w:rPr>
                              <w:rFonts w:ascii="IranNastaliq" w:hAnsi="IranNastaliq" w:cs="IranNastaliq"/>
                              <w:color w:val="002060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</w:pPr>
                          <w:r w:rsidRPr="000062C4">
                            <w:rPr>
                              <w:rFonts w:ascii="IranNastaliq" w:hAnsi="IranNastaliq" w:cs="IranNastaliq"/>
                              <w:color w:val="002060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  <w:t>مرکز نظارت و ارزیابی</w:t>
                          </w:r>
                        </w:p>
                        <w:p w:rsidR="00263436" w:rsidRPr="002F3A86" w:rsidRDefault="00263436" w:rsidP="008B2484">
                          <w:pPr>
                            <w:bidi/>
                            <w:spacing w:line="120" w:lineRule="auto"/>
                            <w:jc w:val="center"/>
                            <w:rPr>
                              <w:rFonts w:ascii="IranNastaliq" w:hAnsi="IranNastaliq" w:cs="IranNastaliq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</w:pPr>
                          <w:r w:rsidRPr="002F3A86">
                            <w:rPr>
                              <w:rFonts w:ascii="IranNastaliq" w:hAnsi="IranNastaliq" w:cs="IranNastaliq"/>
                              <w:color w:val="002060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  <w:t>صداوسیما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0" type="#_x0000_t202" style="position:absolute;left:0;text-align:left;margin-left:459.3pt;margin-top:-9.1pt;width:85.5pt;height:76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" filled="f" stroked="f">
              <v:textbox style="mso-fit-shape-to-text:t" inset="0,0,0,0">
                <w:txbxContent>
                  <w:p w:rsidR="00263436" w:rsidRPr="002F3A86" w:rsidRDefault="00263436" w:rsidP="008B2484">
                    <w:pPr>
                      <w:bidi/>
                      <w:spacing w:line="192" w:lineRule="auto"/>
                      <w:jc w:val="center"/>
                      <w:rPr>
                        <w:rFonts w:ascii="IranNastaliq" w:hAnsi="IranNastaliq" w:cs="IranNastaliq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</w:pPr>
                  </w:p>
                  <w:p w:rsidR="00263436" w:rsidRPr="000062C4" w:rsidRDefault="00263436" w:rsidP="008B2484">
                    <w:pPr>
                      <w:bidi/>
                      <w:spacing w:before="240" w:line="120" w:lineRule="auto"/>
                      <w:jc w:val="center"/>
                      <w:rPr>
                        <w:rFonts w:ascii="IranNastaliq" w:hAnsi="IranNastaliq" w:cs="IranNastaliq"/>
                        <w:color w:val="002060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</w:pPr>
                    <w:r w:rsidRPr="000062C4">
                      <w:rPr>
                        <w:rFonts w:ascii="IranNastaliq" w:hAnsi="IranNastaliq" w:cs="IranNastaliq"/>
                        <w:color w:val="002060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  <w:t>مرکز نظارت و ارزیابی</w:t>
                    </w:r>
                  </w:p>
                  <w:p w:rsidR="00263436" w:rsidRPr="002F3A86" w:rsidRDefault="00263436" w:rsidP="008B2484">
                    <w:pPr>
                      <w:bidi/>
                      <w:spacing w:line="120" w:lineRule="auto"/>
                      <w:jc w:val="center"/>
                      <w:rPr>
                        <w:rFonts w:ascii="IranNastaliq" w:hAnsi="IranNastaliq" w:cs="IranNastaliq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</w:pPr>
                    <w:r w:rsidRPr="002F3A86">
                      <w:rPr>
                        <w:rFonts w:ascii="IranNastaliq" w:hAnsi="IranNastaliq" w:cs="IranNastaliq"/>
                        <w:color w:val="002060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  <w:t>صداوسیما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0031056" wp14:editId="4096AA3B">
              <wp:simplePos x="0" y="0"/>
              <wp:positionH relativeFrom="column">
                <wp:posOffset>5941060</wp:posOffset>
              </wp:positionH>
              <wp:positionV relativeFrom="paragraph">
                <wp:posOffset>4871196</wp:posOffset>
              </wp:positionV>
              <wp:extent cx="794385" cy="250825"/>
              <wp:effectExtent l="0" t="0" r="5715" b="0"/>
              <wp:wrapNone/>
              <wp:docPr id="4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4385" cy="2508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موضوع</w:t>
                          </w:r>
                          <w:r>
                            <w:rPr>
                              <w:rStyle w:val="Emphasis"/>
                              <w:rFonts w:hint="cs"/>
                              <w:rtl/>
                            </w:rPr>
                            <w:t xml:space="preserve"> </w:t>
                          </w: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گزارش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41" type="#_x0000_t202" style="position:absolute;left:0;text-align:left;margin-left:467.8pt;margin-top:383.55pt;width:62.55pt;height:19.7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" filled="f" stroked="f">
              <v:textbox inset="0,0,0,0">
                <w:txbxContent>
                  <w:p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موضوع</w:t>
                    </w:r>
                    <w:r>
                      <w:rPr>
                        <w:rStyle w:val="Emphasis"/>
                        <w:rFonts w:hint="cs"/>
                        <w:rtl/>
                      </w:rPr>
                      <w:t xml:space="preserve"> </w:t>
                    </w:r>
                    <w:r w:rsidRPr="00B87C18">
                      <w:rPr>
                        <w:rStyle w:val="Emphasis"/>
                        <w:rFonts w:hint="cs"/>
                        <w:rtl/>
                      </w:rPr>
                      <w:t>گزارش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6F0D5DFE" wp14:editId="6EDBBAD4">
              <wp:simplePos x="0" y="0"/>
              <wp:positionH relativeFrom="column">
                <wp:posOffset>5942965</wp:posOffset>
              </wp:positionH>
              <wp:positionV relativeFrom="paragraph">
                <wp:posOffset>4854686</wp:posOffset>
              </wp:positionV>
              <wp:extent cx="792480" cy="1343660"/>
              <wp:effectExtent l="0" t="0" r="26670" b="27940"/>
              <wp:wrapNone/>
              <wp:docPr id="80" name="Group 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0" cy="1343660"/>
                        <a:chOff x="0" y="95327"/>
                        <a:chExt cx="793523" cy="1344168"/>
                      </a:xfrm>
                    </wpg:grpSpPr>
                    <wps:wsp>
                      <wps:cNvPr id="81" name="Rounded Rectangle 27"/>
                      <wps:cNvSpPr/>
                      <wps:spPr>
                        <a:xfrm>
                          <a:off x="1523" y="98858"/>
                          <a:ext cx="792000" cy="260604"/>
                        </a:xfrm>
                        <a:prstGeom prst="roundRect">
                          <a:avLst>
                            <a:gd name="adj" fmla="val 13298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" name="Rounded Rectangle 28"/>
                      <wps:cNvSpPr/>
                      <wps:spPr>
                        <a:xfrm>
                          <a:off x="0" y="95327"/>
                          <a:ext cx="792000" cy="1344168"/>
                        </a:xfrm>
                        <a:prstGeom prst="roundRect">
                          <a:avLst>
                            <a:gd name="adj" fmla="val 3917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80" o:spid="_x0000_s1042" style="position:absolute;left:0;text-align:left;margin-left:467.95pt;margin-top:382.25pt;width:62.4pt;height:105.8pt;z-index:251655168" coordorigin=",953" coordsize="7935,13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">
              <v:roundrect id="Rounded Rectangle 27" o:spid="_x0000_s1043" style="position:absolute;left:15;top:988;width:7920;height:2606;visibility:visible;mso-wrap-style:square;v-text-anchor:middle" arcsize="871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n/I8EA&#10;AADbAAAADwAAAGRycy9kb3ducmV2LnhtbESPQYvCMBSE74L/ITzBm6bdQy3VKOoqeHKx+gMezbMt&#10;Ni+1iVr/vVlY2OMwM98wi1VvGvGkztWWFcTTCARxYXXNpYLLeT9JQTiPrLGxTAre5GC1HA4WmGn7&#10;4hM9c1+KAGGXoYLK+zaT0hUVGXRT2xIH72o7gz7IrpS6w1eAm0Z+RVEiDdYcFipsaVtRccsfRsG9&#10;PfrklFxIynz3HaXX/c9mFis1HvXrOQhPvf8P/7UPWkEaw++X8APk8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J/yPBAAAA2wAAAA8AAAAAAAAAAAAAAAAAmAIAAGRycy9kb3du&#10;cmV2LnhtbFBLBQYAAAAABAAEAPUAAACGAwAAAAA=&#10;" fillcolor="#1b3a7d [1609]" stroked="f" strokeweight="1.25pt">
                <v:textbox>
                  <w:txbxContent>
                    <w:p w:rsidR="00263436" w:rsidRDefault="00263436" w:rsidP="00642D45"/>
                  </w:txbxContent>
                </v:textbox>
              </v:roundrect>
              <v:roundrect id="Rounded Rectangle 28" o:spid="_x0000_s1044" style="position:absolute;top:953;width:7920;height:13441;visibility:visible;mso-wrap-style:square;v-text-anchor:middle" arcsize="2567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JkasUA&#10;AADbAAAADwAAAGRycy9kb3ducmV2LnhtbESP3WoCMRSE7wt9h3AK3hTNaqHIahQpVWqL/z7AYXPc&#10;bJucrJtUt29vCoVeDjPzDTOets6KCzWh8qyg38tAEBdeV1wqOB7m3SGIEJE1Ws+k4IcCTCf3d2PM&#10;tb/yji77WIoE4ZCjAhNjnUsZCkMOQ8/XxMk7+cZhTLIppW7wmuDOykGWPUuHFacFgzW9GCq+9t9O&#10;werzfalP/vzxtHl8tQu/XVszXyvVeWhnIxCR2vgf/mu/aQXDAfx+ST9AT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gmRqxQAAANsAAAAPAAAAAAAAAAAAAAAAAJgCAABkcnMv&#10;ZG93bnJldi54bWxQSwUGAAAAAAQABAD1AAAAigM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53120" behindDoc="0" locked="0" layoutInCell="1" allowOverlap="1" wp14:anchorId="7E9B4408" wp14:editId="258DF233">
              <wp:simplePos x="0" y="0"/>
              <wp:positionH relativeFrom="column">
                <wp:posOffset>5941695</wp:posOffset>
              </wp:positionH>
              <wp:positionV relativeFrom="paragraph">
                <wp:posOffset>2800461</wp:posOffset>
              </wp:positionV>
              <wp:extent cx="792480" cy="741045"/>
              <wp:effectExtent l="0" t="0" r="26670" b="20955"/>
              <wp:wrapNone/>
              <wp:docPr id="67" name="Group 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0" cy="741045"/>
                        <a:chOff x="0" y="45894"/>
                        <a:chExt cx="793524" cy="742175"/>
                      </a:xfrm>
                    </wpg:grpSpPr>
                    <wps:wsp>
                      <wps:cNvPr id="69" name="Rounded Rectangle 27"/>
                      <wps:cNvSpPr/>
                      <wps:spPr>
                        <a:xfrm>
                          <a:off x="1524" y="49428"/>
                          <a:ext cx="792000" cy="187200"/>
                        </a:xfrm>
                        <a:prstGeom prst="roundRect">
                          <a:avLst>
                            <a:gd name="adj" fmla="val 18545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" name="Rounded Rectangle 28"/>
                      <wps:cNvSpPr/>
                      <wps:spPr>
                        <a:xfrm>
                          <a:off x="0" y="45894"/>
                          <a:ext cx="792000" cy="742175"/>
                        </a:xfrm>
                        <a:prstGeom prst="roundRect">
                          <a:avLst>
                            <a:gd name="adj" fmla="val 6572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id="Group 67" o:spid="_x0000_s1045" style="position:absolute;left:0;text-align:left;margin-left:467.85pt;margin-top:220.5pt;width:62.4pt;height:58.35pt;z-index:251653120;mso-height-relative:margin" coordorigin=",458" coordsize="7935,7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">
              <v:roundrect id="Rounded Rectangle 27" o:spid="_x0000_s1046" style="position:absolute;left:15;top:494;width:7920;height:1872;visibility:visible;mso-wrap-style:square;v-text-anchor:middle" arcsize="1215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K7qsIA&#10;AADbAAAADwAAAGRycy9kb3ducmV2LnhtbESPQYvCMBSE74L/ITxhbzZVULRrlEUQxPViq3h9NG/b&#10;ss1LbaKt/94sLHgcZuYbZrXpTS0e1LrKsoJJFIMgzq2uuFBwznbjBQjnkTXWlknBkxxs1sPBChNt&#10;Oz7RI/WFCBB2CSoovW8SKV1ekkEX2YY4eD+2NeiDbAupW+wC3NRyGsdzabDisFBiQ9uS8t/0bhSQ&#10;7I6X285+P6+nyh9ucTZLJ5lSH6P+6xOEp96/w//tvVYwX8Lfl/AD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ruqwgAAANsAAAAPAAAAAAAAAAAAAAAAAJgCAABkcnMvZG93&#10;bnJldi54bWxQSwUGAAAAAAQABAD1AAAAhwMAAAAA&#10;" fillcolor="#1b3a7d [1609]" stroked="f" strokeweight="1.25pt">
                <v:textbox>
                  <w:txbxContent>
                    <w:p w:rsidR="00263436" w:rsidRDefault="00263436" w:rsidP="00642D45"/>
                  </w:txbxContent>
                </v:textbox>
              </v:roundrect>
              <v:roundrect id="Rounded Rectangle 28" o:spid="_x0000_s1047" style="position:absolute;top:458;width:7920;height:7422;visibility:visible;mso-wrap-style:square;v-text-anchor:middle" arcsize="4308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gemL8A&#10;AADbAAAADwAAAGRycy9kb3ducmV2LnhtbERPS27CMBDdI/UO1iCxA4eC2hAwqGpBLcsGDjDEQ2Jh&#10;j6PYhXD7eoHE8un9V5veWXGlLhjPCqaTDARx5bXhWsHxsBvnIEJE1mg9k4I7BdisXwYrLLS/8S9d&#10;y1iLFMKhQAVNjG0hZagachgmviVO3Nl3DmOCXS11h7cU7qx8zbI36dBwamiwpc+Gqkv55xTsL6e5&#10;PX1vy5nNp8Z9HaM5L7RSo2H/sQQRqY9P8cP9oxW8p/XpS/oBcv0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6B6YvwAAANsAAAAPAAAAAAAAAAAAAAAAAJgCAABkcnMvZG93bnJl&#10;di54bWxQSwUGAAAAAAQABAD1AAAAhAM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1915BC7" wp14:editId="507AC58C">
              <wp:simplePos x="0" y="0"/>
              <wp:positionH relativeFrom="column">
                <wp:posOffset>5935345</wp:posOffset>
              </wp:positionH>
              <wp:positionV relativeFrom="paragraph">
                <wp:posOffset>3572399</wp:posOffset>
              </wp:positionV>
              <wp:extent cx="792480" cy="203835"/>
              <wp:effectExtent l="0" t="0" r="7620" b="5715"/>
              <wp:wrapNone/>
              <wp:docPr id="3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2480" cy="2038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543081" w:rsidRDefault="00263436" w:rsidP="008B2484">
                          <w:pPr>
                            <w:pStyle w:val="Header"/>
                            <w:bidi/>
                            <w:ind w:left="-42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نوع گزارش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48" type="#_x0000_t202" style="position:absolute;left:0;text-align:left;margin-left:467.35pt;margin-top:281.3pt;width:62.4pt;height:16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" filled="f" stroked="f">
              <v:textbox inset="0,0,0,0">
                <w:txbxContent>
                  <w:p w:rsidR="00263436" w:rsidRPr="00543081" w:rsidRDefault="00263436" w:rsidP="008B2484">
                    <w:pPr>
                      <w:pStyle w:val="Header"/>
                      <w:bidi/>
                      <w:ind w:left="-42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نوع گزارش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0F9670D" wp14:editId="4AF3135F">
              <wp:simplePos x="0" y="0"/>
              <wp:positionH relativeFrom="column">
                <wp:posOffset>5941060</wp:posOffset>
              </wp:positionH>
              <wp:positionV relativeFrom="paragraph">
                <wp:posOffset>3593989</wp:posOffset>
              </wp:positionV>
              <wp:extent cx="791845" cy="406400"/>
              <wp:effectExtent l="0" t="0" r="8255" b="12700"/>
              <wp:wrapNone/>
              <wp:docPr id="74" name="Group 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406400"/>
                        <a:chOff x="0" y="276889"/>
                        <a:chExt cx="793522" cy="552451"/>
                      </a:xfrm>
                    </wpg:grpSpPr>
                    <wps:wsp>
                      <wps:cNvPr id="75" name="Rounded Rectangle 27"/>
                      <wps:cNvSpPr/>
                      <wps:spPr>
                        <a:xfrm>
                          <a:off x="1522" y="279937"/>
                          <a:ext cx="792000" cy="253525"/>
                        </a:xfrm>
                        <a:prstGeom prst="roundRect">
                          <a:avLst>
                            <a:gd name="adj" fmla="val 18317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Rounded Rectangle 28"/>
                      <wps:cNvSpPr/>
                      <wps:spPr>
                        <a:xfrm>
                          <a:off x="0" y="276889"/>
                          <a:ext cx="792000" cy="552451"/>
                        </a:xfrm>
                        <a:prstGeom prst="roundRect">
                          <a:avLst>
                            <a:gd name="adj" fmla="val 882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74" o:spid="_x0000_s1049" style="position:absolute;left:0;text-align:left;margin-left:467.8pt;margin-top:283pt;width:62.35pt;height:32pt;z-index:251661312" coordorigin=",2768" coordsize="7935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">
              <v:roundrect id="Rounded Rectangle 27" o:spid="_x0000_s1050" style="position:absolute;left:15;top:2799;width:7920;height:2535;visibility:visible;mso-wrap-style:square;v-text-anchor:middle" arcsize="1200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qKz8QA&#10;AADbAAAADwAAAGRycy9kb3ducmV2LnhtbESPT2vCQBTE7wW/w/KE3ppNBLWkrsE/WISetKW0t0f2&#10;NUm7+zZk1xi/fVcQPA4z8xtmUQzWiJ463zhWkCUpCOLS6YYrBR/vu6dnED4gazSOScGFPBTL0cMC&#10;c+3OfKD+GCoRIexzVFCH0OZS+rImiz5xLXH0flxnMUTZVVJ3eI5wa+QkTWfSYsNxocaWNjWVf8eT&#10;VfBG1H/7V/pd89fFfmYnszNbo9TjeFi9gAg0hHv41t5rBfMpXL/EHy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6is/EAAAA2wAAAA8AAAAAAAAAAAAAAAAAmAIAAGRycy9k&#10;b3ducmV2LnhtbFBLBQYAAAAABAAEAPUAAACJAwAAAAA=&#10;" fillcolor="#1b3a7d [1609]" stroked="f" strokeweight="1.25pt">
                <v:textbox>
                  <w:txbxContent>
                    <w:p w:rsidR="00263436" w:rsidRDefault="00263436" w:rsidP="00642D45"/>
                  </w:txbxContent>
                </v:textbox>
              </v:roundrect>
              <v:roundrect id="Rounded Rectangle 28" o:spid="_x0000_s1051" style="position:absolute;top:2768;width:7920;height:5525;visibility:visible;mso-wrap-style:square;v-text-anchor:middle" arcsize="578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JInsQA&#10;AADbAAAADwAAAGRycy9kb3ducmV2LnhtbESPQWvCQBSE7wX/w/IEL0U3io0lzUaSgiC9NQri7ZF9&#10;TUKzb8PuVtN/3y0Uehxm5hsm309mEDdyvresYL1KQBA3VvfcKjifDstnED4gaxwsk4Jv8rAvZg85&#10;Ztre+Z1udWhFhLDPUEEXwphJ6ZuODPqVHYmj92GdwRCla6V2eI9wM8hNkqTSYM9xocORXjtqPusv&#10;o6BkVz+eq/Wp2lL5drik10pfn5RazKfyBUSgKfyH/9pHrWCXwu+X+AN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CSJ7EAAAA2wAAAA8AAAAAAAAAAAAAAAAAmAIAAGRycy9k&#10;b3ducmV2LnhtbFBLBQYAAAAABAAEAPUAAACJAwAAAAA=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A3AFF72" wp14:editId="7466B3BE">
              <wp:simplePos x="0" y="0"/>
              <wp:positionH relativeFrom="column">
                <wp:posOffset>5932541</wp:posOffset>
              </wp:positionH>
              <wp:positionV relativeFrom="paragraph">
                <wp:posOffset>4048760</wp:posOffset>
              </wp:positionV>
              <wp:extent cx="797967" cy="188595"/>
              <wp:effectExtent l="0" t="0" r="2540" b="1905"/>
              <wp:wrapNone/>
              <wp:docPr id="3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7967" cy="1885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543081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تاریخ و زمان وقوع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52" type="#_x0000_t202" style="position:absolute;left:0;text-align:left;margin-left:467.15pt;margin-top:318.8pt;width:62.85pt;height:14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" filled="f" stroked="f">
              <v:textbox inset="0,0,0,0">
                <w:txbxContent>
                  <w:p w:rsidR="00263436" w:rsidRPr="00543081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تاریخ و زمان وقوع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52096" behindDoc="0" locked="0" layoutInCell="1" allowOverlap="1" wp14:anchorId="230A7F7B" wp14:editId="64C9441C">
              <wp:simplePos x="0" y="0"/>
              <wp:positionH relativeFrom="column">
                <wp:posOffset>5941060</wp:posOffset>
              </wp:positionH>
              <wp:positionV relativeFrom="paragraph">
                <wp:posOffset>4060549</wp:posOffset>
              </wp:positionV>
              <wp:extent cx="792259" cy="742953"/>
              <wp:effectExtent l="0" t="0" r="8255" b="19050"/>
              <wp:wrapNone/>
              <wp:docPr id="77" name="Group 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259" cy="742953"/>
                        <a:chOff x="0" y="84735"/>
                        <a:chExt cx="793523" cy="742953"/>
                      </a:xfrm>
                    </wpg:grpSpPr>
                    <wps:wsp>
                      <wps:cNvPr id="78" name="Rounded Rectangle 27"/>
                      <wps:cNvSpPr/>
                      <wps:spPr>
                        <a:xfrm>
                          <a:off x="1523" y="84735"/>
                          <a:ext cx="792000" cy="187200"/>
                        </a:xfrm>
                        <a:prstGeom prst="roundRect">
                          <a:avLst>
                            <a:gd name="adj" fmla="val 18585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9" name="Rounded Rectangle 28"/>
                      <wps:cNvSpPr/>
                      <wps:spPr>
                        <a:xfrm>
                          <a:off x="0" y="84738"/>
                          <a:ext cx="792000" cy="742950"/>
                        </a:xfrm>
                        <a:prstGeom prst="roundRect">
                          <a:avLst>
                            <a:gd name="adj" fmla="val 507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77" o:spid="_x0000_s1053" style="position:absolute;left:0;text-align:left;margin-left:467.8pt;margin-top:319.75pt;width:62.4pt;height:58.5pt;z-index:251652096" coordorigin=",847" coordsize="7935,7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">
              <v:roundrect id="Rounded Rectangle 27" o:spid="_x0000_s1054" style="position:absolute;left:15;top:847;width:7920;height:1872;visibility:visible;mso-wrap-style:square;v-text-anchor:middle" arcsize="12179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c4j8AA&#10;AADbAAAADwAAAGRycy9kb3ducmV2LnhtbERPz2vCMBS+D/Y/hCd4m6lDNumMRTYq7mgVxNujeWtK&#10;m5fQxFr/++Uw2PHj+70pJtuLkYbQOlawXGQgiGunW24UnE/lyxpEiMgae8ek4EEBiu3z0wZz7e58&#10;pLGKjUghHHJUYGL0uZShNmQxLJwnTtyPGyzGBIdG6gHvKdz28jXL3qTFllODQU+fhuquulkFx93X&#10;vuwu43lV1pWx5tufwtUrNZ9Nuw8Qkab4L/5zH7SC9zQ2fUk/QG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wc4j8AAAADbAAAADwAAAAAAAAAAAAAAAACYAgAAZHJzL2Rvd25y&#10;ZXYueG1sUEsFBgAAAAAEAAQA9QAAAIUDAAAAAA==&#10;" fillcolor="#1b3a7d [1609]" stroked="f" strokeweight="1.25pt">
                <v:textbox>
                  <w:txbxContent>
                    <w:p w:rsidR="00263436" w:rsidRDefault="00263436" w:rsidP="00642D45"/>
                  </w:txbxContent>
                </v:textbox>
              </v:roundrect>
              <v:roundrect id="Rounded Rectangle 28" o:spid="_x0000_s1055" style="position:absolute;top:847;width:7920;height:7429;visibility:visible;mso-wrap-style:square;v-text-anchor:middle" arcsize="3325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HbH78A&#10;AADbAAAADwAAAGRycy9kb3ducmV2LnhtbESPzarCMBSE9xd8h3AEd5qq4NVqFBEUXXn9XR+bY1ts&#10;TkoTtb69EYS7HGbmG2Yyq00hHlS53LKCbicCQZxYnXOq4HhYtocgnEfWWFgmBS9yMJs2fiYYa/vk&#10;HT32PhUBwi5GBZn3ZSylSzIy6Dq2JA7e1VYGfZBVKnWFzwA3hexF0UAazDksZFjSIqPktr8bBcnf&#10;fJtu8kv/vLJOEp/I3iUp1WrW8zEIT7X/D3/ba63gdwSfL+EHyO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AdsfvwAAANsAAAAPAAAAAAAAAAAAAAAAAJgCAABkcnMvZG93bnJl&#10;di54bWxQSwUGAAAAAAQABAD1AAAAhAM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1072" behindDoc="0" locked="0" layoutInCell="1" allowOverlap="1" wp14:anchorId="1846C961" wp14:editId="6EA85498">
              <wp:simplePos x="0" y="0"/>
              <wp:positionH relativeFrom="column">
                <wp:posOffset>5942965</wp:posOffset>
              </wp:positionH>
              <wp:positionV relativeFrom="paragraph">
                <wp:posOffset>6358255</wp:posOffset>
              </wp:positionV>
              <wp:extent cx="791845" cy="406400"/>
              <wp:effectExtent l="0" t="0" r="8255" b="12700"/>
              <wp:wrapNone/>
              <wp:docPr id="83" name="Group 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406400"/>
                        <a:chOff x="0" y="190500"/>
                        <a:chExt cx="793522" cy="552450"/>
                      </a:xfrm>
                    </wpg:grpSpPr>
                    <wps:wsp>
                      <wps:cNvPr id="84" name="Rounded Rectangle 27"/>
                      <wps:cNvSpPr/>
                      <wps:spPr>
                        <a:xfrm>
                          <a:off x="1522" y="193544"/>
                          <a:ext cx="792000" cy="253525"/>
                        </a:xfrm>
                        <a:prstGeom prst="roundRect">
                          <a:avLst>
                            <a:gd name="adj" fmla="val 18317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5" name="Rounded Rectangle 28"/>
                      <wps:cNvSpPr/>
                      <wps:spPr>
                        <a:xfrm>
                          <a:off x="0" y="190500"/>
                          <a:ext cx="792000" cy="552450"/>
                        </a:xfrm>
                        <a:prstGeom prst="roundRect">
                          <a:avLst>
                            <a:gd name="adj" fmla="val 882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83" o:spid="_x0000_s1056" style="position:absolute;left:0;text-align:left;margin-left:467.95pt;margin-top:500.65pt;width:62.35pt;height:32pt;z-index:251651072" coordorigin=",1905" coordsize="7935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">
              <v:roundrect id="Rounded Rectangle 27" o:spid="_x0000_s1057" style="position:absolute;left:15;top:1935;width:7920;height:2535;visibility:visible;mso-wrap-style:square;v-text-anchor:middle" arcsize="1200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Nfc8EA&#10;AADbAAAADwAAAGRycy9kb3ducmV2LnhtbESPQYvCMBSE74L/ITzBm6aKLFKNsiqK4GlVxL09mrdt&#10;1+SlNLHWf79ZEDwOM/MNM1+21oiGal86VjAaJiCIM6dLzhWcT9vBFIQPyBqNY1LwJA/LRbczx1S7&#10;B39Rcwy5iBD2KSooQqhSKX1WkEU/dBVx9H5cbTFEWedS1/iIcGvkOEk+pMWS40KBFa0Lym7Hu1Vw&#10;IGq+/Y5+V3x92svobrZmY5Tq99rPGYhAbXiHX+29VjCdwP+X+APk4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3jX3PBAAAA2wAAAA8AAAAAAAAAAAAAAAAAmAIAAGRycy9kb3du&#10;cmV2LnhtbFBLBQYAAAAABAAEAPUAAACGAwAAAAA=&#10;" fillcolor="#1b3a7d [1609]" stroked="f" strokeweight="1.25pt">
                <v:textbox>
                  <w:txbxContent>
                    <w:p w:rsidR="00263436" w:rsidRDefault="00263436" w:rsidP="00642D45"/>
                  </w:txbxContent>
                </v:textbox>
              </v:roundrect>
              <v:roundrect id="Rounded Rectangle 28" o:spid="_x0000_s1058" style="position:absolute;top:1905;width:7920;height:5524;visibility:visible;mso-wrap-style:square;v-text-anchor:middle" arcsize="578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WmzsMA&#10;AADbAAAADwAAAGRycy9kb3ducmV2LnhtbESPQYvCMBSE78L+h/AEL6Kpsop0jdIKguxtqyDeHs3b&#10;tti8lCSr9d8bQdjjMDPfMOttb1pxI+cbywpm0wQEcWl1w5WC03E/WYHwAVlja5kUPMjDdvMxWGOq&#10;7Z1/6FaESkQI+xQV1CF0qZS+rMmgn9qOOHq/1hkMUbpKaof3CDetnCfJUhpsOC7U2NGupvJa/BkF&#10;GbtifMpnx/yTsu/9eXnJ9WWh1GjYZ18gAvXhP/xuH7SC1QJeX+IP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8WmzsMAAADbAAAADwAAAAAAAAAAAAAAAACYAgAAZHJzL2Rv&#10;d25yZXYueG1sUEsFBgAAAAAEAAQA9QAAAIgDAAAAAA==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0048" behindDoc="0" locked="0" layoutInCell="1" allowOverlap="1" wp14:anchorId="4AC23A90" wp14:editId="184D7D28">
              <wp:simplePos x="0" y="0"/>
              <wp:positionH relativeFrom="column">
                <wp:posOffset>5942965</wp:posOffset>
              </wp:positionH>
              <wp:positionV relativeFrom="paragraph">
                <wp:posOffset>6816090</wp:posOffset>
              </wp:positionV>
              <wp:extent cx="791845" cy="406400"/>
              <wp:effectExtent l="0" t="0" r="8255" b="12700"/>
              <wp:wrapNone/>
              <wp:docPr id="87" name="Group 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406400"/>
                        <a:chOff x="0" y="190500"/>
                        <a:chExt cx="793522" cy="552450"/>
                      </a:xfrm>
                    </wpg:grpSpPr>
                    <wps:wsp>
                      <wps:cNvPr id="88" name="Rounded Rectangle 27"/>
                      <wps:cNvSpPr/>
                      <wps:spPr>
                        <a:xfrm>
                          <a:off x="1522" y="193544"/>
                          <a:ext cx="792000" cy="253525"/>
                        </a:xfrm>
                        <a:prstGeom prst="roundRect">
                          <a:avLst>
                            <a:gd name="adj" fmla="val 18317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9" name="Rounded Rectangle 28"/>
                      <wps:cNvSpPr/>
                      <wps:spPr>
                        <a:xfrm>
                          <a:off x="0" y="190500"/>
                          <a:ext cx="792000" cy="552450"/>
                        </a:xfrm>
                        <a:prstGeom prst="roundRect">
                          <a:avLst>
                            <a:gd name="adj" fmla="val 882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87" o:spid="_x0000_s1059" style="position:absolute;left:0;text-align:left;margin-left:467.95pt;margin-top:536.7pt;width:62.35pt;height:32pt;z-index:251650048" coordorigin=",1905" coordsize="7935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">
              <v:roundrect id="Rounded Rectangle 27" o:spid="_x0000_s1060" style="position:absolute;left:15;top:1935;width:7920;height:2535;visibility:visible;mso-wrap-style:square;v-text-anchor:middle" arcsize="1200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5Vdr4A&#10;AADbAAAADwAAAGRycy9kb3ducmV2LnhtbERPy4rCMBTdC/5DuII7TXUhUo3iA4cBVzoiurs017aa&#10;3JQm1vr3ZiHM8nDe82VrjWio9qVjBaNhAoI4c7rkXMHpbzeYgvABWaNxTAre5GG56HbmmGr34gM1&#10;x5CLGMI+RQVFCFUqpc8KsuiHriKO3M3VFkOEdS51ja8Ybo0cJ8lEWiw5NhRY0aag7HF8WgV7oubq&#10;f+i+5svbnkdPszNbo1S/165mIAK14V/8df9qBdM4Nn6JP0A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yuVXa+AAAA2wAAAA8AAAAAAAAAAAAAAAAAmAIAAGRycy9kb3ducmV2&#10;LnhtbFBLBQYAAAAABAAEAPUAAACDAwAAAAA=&#10;" fillcolor="#1b3a7d [1609]" stroked="f" strokeweight="1.25pt">
                <v:textbox>
                  <w:txbxContent>
                    <w:p w:rsidR="00263436" w:rsidRDefault="00263436" w:rsidP="00642D45"/>
                  </w:txbxContent>
                </v:textbox>
              </v:roundrect>
              <v:roundrect id="Rounded Rectangle 28" o:spid="_x0000_s1061" style="position:absolute;top:1905;width:7920;height:5524;visibility:visible;mso-wrap-style:square;v-text-anchor:middle" arcsize="578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isy8QA&#10;AADbAAAADwAAAGRycy9kb3ducmV2LnhtbESPQWvCQBSE70L/w/IKvYhuLFVsdJVEEEpvJoJ4e2Rf&#10;k2D2bdhdNf57t1DocZiZb5j1djCduJHzrWUFs2kCgriyuuVawbHcT5YgfEDW2FkmBQ/ysN28jNaY&#10;anvnA92KUIsIYZ+igiaEPpXSVw0Z9FPbE0fvxzqDIUpXS+3wHuGmk+9JspAGW44LDfa0a6i6FFej&#10;IGNXjI/5rMw/KPvenxbnXJ/nSr29DtkKRKAh/If/2l9awfITfr/EHyA3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IrMvEAAAA2wAAAA8AAAAAAAAAAAAAAAAAmAIAAGRycy9k&#10;b3ducmV2LnhtbFBLBQYAAAAABAAEAPUAAACJAwAAAAA=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FC72F03" wp14:editId="47636ADE">
              <wp:simplePos x="0" y="0"/>
              <wp:positionH relativeFrom="column">
                <wp:posOffset>5937885</wp:posOffset>
              </wp:positionH>
              <wp:positionV relativeFrom="paragraph">
                <wp:posOffset>6805295</wp:posOffset>
              </wp:positionV>
              <wp:extent cx="799465" cy="209550"/>
              <wp:effectExtent l="0" t="0" r="635" b="0"/>
              <wp:wrapNone/>
              <wp:docPr id="5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2095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قالب برنامه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62" type="#_x0000_t202" style="position:absolute;left:0;text-align:left;margin-left:467.55pt;margin-top:535.85pt;width:62.95pt;height:16.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" filled="f" stroked="f">
              <v:textbox inset="0,0,0,0">
                <w:txbxContent>
                  <w:p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قالب برنامه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49024" behindDoc="0" locked="0" layoutInCell="1" allowOverlap="1" wp14:anchorId="4C07AC53" wp14:editId="5D6AD8A6">
              <wp:simplePos x="0" y="0"/>
              <wp:positionH relativeFrom="column">
                <wp:posOffset>5943600</wp:posOffset>
              </wp:positionH>
              <wp:positionV relativeFrom="paragraph">
                <wp:posOffset>7272020</wp:posOffset>
              </wp:positionV>
              <wp:extent cx="791845" cy="753745"/>
              <wp:effectExtent l="0" t="0" r="8255" b="27305"/>
              <wp:wrapNone/>
              <wp:docPr id="90" name="Group 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753745"/>
                        <a:chOff x="0" y="1"/>
                        <a:chExt cx="793524" cy="754379"/>
                      </a:xfrm>
                    </wpg:grpSpPr>
                    <wps:wsp>
                      <wps:cNvPr id="91" name="Rounded Rectangle 27"/>
                      <wps:cNvSpPr/>
                      <wps:spPr>
                        <a:xfrm>
                          <a:off x="1524" y="3530"/>
                          <a:ext cx="792000" cy="187357"/>
                        </a:xfrm>
                        <a:prstGeom prst="roundRect">
                          <a:avLst>
                            <a:gd name="adj" fmla="val 19628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2" name="Rounded Rectangle 28"/>
                      <wps:cNvSpPr/>
                      <wps:spPr>
                        <a:xfrm>
                          <a:off x="0" y="1"/>
                          <a:ext cx="792000" cy="754379"/>
                        </a:xfrm>
                        <a:prstGeom prst="roundRect">
                          <a:avLst>
                            <a:gd name="adj" fmla="val 507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90" o:spid="_x0000_s1063" style="position:absolute;left:0;text-align:left;margin-left:468pt;margin-top:572.6pt;width:62.35pt;height:59.35pt;z-index:251649024" coordorigin="" coordsize="7935,7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">
              <v:roundrect id="Rounded Rectangle 27" o:spid="_x0000_s1064" style="position:absolute;left:15;top:35;width:7920;height:1873;visibility:visible;mso-wrap-style:square;v-text-anchor:middle" arcsize="12864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nFYMIA&#10;AADbAAAADwAAAGRycy9kb3ducmV2LnhtbESPQWvCQBSE74X+h+UVvNWNHqRGV5FCoXooaASvz+wz&#10;CWbfLtnXGP+9Wyh4HGbmG2a5Hlyreupi49nAZJyBIi69bbgycCy+3j9ARUG22HomA3eKsF69viwx&#10;t/7Ge+oPUqkE4ZijgVok5FrHsiaHcewDcfIuvnMoSXaVth3eEty1epplM+2w4bRQY6DPmsrr4dcZ&#10;2FVylp9iH062lG3Rh+w0laMxo7dhswAlNMgz/N/+tgbmE/j7kn6AXj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ucVgwgAAANsAAAAPAAAAAAAAAAAAAAAAAJgCAABkcnMvZG93&#10;bnJldi54bWxQSwUGAAAAAAQABAD1AAAAhwMAAAAA&#10;" fillcolor="#1b3a7d [1609]" stroked="f" strokeweight="1.25pt">
                <v:textbox>
                  <w:txbxContent>
                    <w:p w:rsidR="00263436" w:rsidRDefault="00263436" w:rsidP="00642D45"/>
                  </w:txbxContent>
                </v:textbox>
              </v:roundrect>
              <v:roundrect id="Rounded Rectangle 28" o:spid="_x0000_s1065" style="position:absolute;width:7920;height:7543;visibility:visible;mso-wrap-style:square;v-text-anchor:middle" arcsize="3325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mvlMIA&#10;AADbAAAADwAAAGRycy9kb3ducmV2LnhtbESPT2vCQBTE70K/w/IKvenGFIpNXUMoVPRUtdrza/Y1&#10;CWbfhuzmj9/eFQSPw8z8hlmmo6lFT62rLCuYzyIQxLnVFRcKjj9f0wUI55E11pZJwYUcpKunyRIT&#10;bQfeU3/whQgQdgkqKL1vEildXpJBN7MNcfD+bWvQB9kWUrc4BLipZRxFb9JgxWGhxIY+S8rPh84o&#10;yHfZd7Gt/l5/19ZJ4hPZTpJSL89j9gHC0+gf4Xt7oxW8x3D7En6AX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qa+UwgAAANsAAAAPAAAAAAAAAAAAAAAAAJgCAABkcnMvZG93&#10;bnJldi54bWxQSwUGAAAAAAQABAD1AAAAhwM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70632BE" wp14:editId="73D58613">
              <wp:simplePos x="0" y="0"/>
              <wp:positionH relativeFrom="column">
                <wp:posOffset>5944235</wp:posOffset>
              </wp:positionH>
              <wp:positionV relativeFrom="paragraph">
                <wp:posOffset>7244715</wp:posOffset>
              </wp:positionV>
              <wp:extent cx="786765" cy="234315"/>
              <wp:effectExtent l="0" t="0" r="13335" b="13335"/>
              <wp:wrapNone/>
              <wp:docPr id="5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6765" cy="2343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موضوع برنامه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66" type="#_x0000_t202" style="position:absolute;left:0;text-align:left;margin-left:468.05pt;margin-top:570.45pt;width:61.95pt;height:18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" filled="f" stroked="f">
              <v:textbox inset="0,0,0,0">
                <w:txbxContent>
                  <w:p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موضوع برنامه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1858C0C" wp14:editId="5B5AA005">
              <wp:simplePos x="0" y="0"/>
              <wp:positionH relativeFrom="column">
                <wp:posOffset>5942965</wp:posOffset>
              </wp:positionH>
              <wp:positionV relativeFrom="paragraph">
                <wp:posOffset>8065770</wp:posOffset>
              </wp:positionV>
              <wp:extent cx="792480" cy="219075"/>
              <wp:effectExtent l="0" t="0" r="7620" b="9525"/>
              <wp:wrapNone/>
              <wp:docPr id="5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2480" cy="219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7202FD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کلید</w:t>
                          </w:r>
                          <w:r>
                            <w:rPr>
                              <w:rFonts w:hint="cs"/>
                              <w:rtl/>
                            </w:rPr>
                            <w:t xml:space="preserve"> </w:t>
                          </w: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واژگان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67" type="#_x0000_t202" style="position:absolute;left:0;text-align:left;margin-left:467.95pt;margin-top:635.1pt;width:62.4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" filled="f" stroked="f">
              <v:textbox inset="0,0,0,0">
                <w:txbxContent>
                  <w:p w:rsidR="00263436" w:rsidRPr="007202FD" w:rsidRDefault="00263436" w:rsidP="008B2484">
                    <w:pPr>
                      <w:pStyle w:val="Header"/>
                      <w:bidi/>
                      <w:ind w:left="-36" w:right="0"/>
                      <w:jc w:val="center"/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کلید</w:t>
                    </w:r>
                    <w:r>
                      <w:rPr>
                        <w:rFonts w:hint="cs"/>
                        <w:rtl/>
                      </w:rPr>
                      <w:t xml:space="preserve"> </w:t>
                    </w:r>
                    <w:r w:rsidRPr="00B87C18">
                      <w:rPr>
                        <w:rStyle w:val="Emphasis"/>
                        <w:rFonts w:hint="cs"/>
                        <w:rtl/>
                      </w:rPr>
                      <w:t>واژگان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3EB9BCBA" wp14:editId="768A0E66">
              <wp:simplePos x="0" y="0"/>
              <wp:positionH relativeFrom="column">
                <wp:posOffset>5937831</wp:posOffset>
              </wp:positionH>
              <wp:positionV relativeFrom="paragraph">
                <wp:posOffset>2819015</wp:posOffset>
              </wp:positionV>
              <wp:extent cx="794507" cy="148007"/>
              <wp:effectExtent l="0" t="0" r="5715" b="4445"/>
              <wp:wrapNone/>
              <wp:docPr id="2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4507" cy="14800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543081" w:rsidRDefault="00263436" w:rsidP="008B2484">
                          <w:pPr>
                            <w:pStyle w:val="Header"/>
                            <w:bidi/>
                            <w:spacing w:line="168" w:lineRule="auto"/>
                            <w:ind w:left="-40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برنامه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68" type="#_x0000_t202" style="position:absolute;left:0;text-align:left;margin-left:467.55pt;margin-top:221.95pt;width:62.55pt;height:11.6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" filled="f" stroked="f">
              <v:textbox inset="0,0,0,0">
                <w:txbxContent>
                  <w:p w:rsidR="00263436" w:rsidRPr="00543081" w:rsidRDefault="00263436" w:rsidP="008B2484">
                    <w:pPr>
                      <w:pStyle w:val="Header"/>
                      <w:bidi/>
                      <w:spacing w:line="168" w:lineRule="auto"/>
                      <w:ind w:left="-40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برنامه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46976" behindDoc="0" locked="0" layoutInCell="1" allowOverlap="1" wp14:anchorId="29574F4D" wp14:editId="1589F459">
              <wp:simplePos x="0" y="0"/>
              <wp:positionH relativeFrom="column">
                <wp:posOffset>5940282</wp:posOffset>
              </wp:positionH>
              <wp:positionV relativeFrom="paragraph">
                <wp:posOffset>2342667</wp:posOffset>
              </wp:positionV>
              <wp:extent cx="792480" cy="406800"/>
              <wp:effectExtent l="0" t="0" r="26670" b="12700"/>
              <wp:wrapNone/>
              <wp:docPr id="19" name="Group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0" cy="406800"/>
                        <a:chOff x="0" y="45895"/>
                        <a:chExt cx="793524" cy="407087"/>
                      </a:xfrm>
                    </wpg:grpSpPr>
                    <wps:wsp>
                      <wps:cNvPr id="27" name="Rounded Rectangle 27"/>
                      <wps:cNvSpPr/>
                      <wps:spPr>
                        <a:xfrm>
                          <a:off x="1524" y="45905"/>
                          <a:ext cx="792000" cy="187200"/>
                        </a:xfrm>
                        <a:prstGeom prst="roundRect">
                          <a:avLst>
                            <a:gd name="adj" fmla="val 16366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Rounded Rectangle 28"/>
                      <wps:cNvSpPr/>
                      <wps:spPr>
                        <a:xfrm>
                          <a:off x="0" y="45895"/>
                          <a:ext cx="792000" cy="407087"/>
                        </a:xfrm>
                        <a:prstGeom prst="roundRect">
                          <a:avLst>
                            <a:gd name="adj" fmla="val 8235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id="Group 19" o:spid="_x0000_s1069" style="position:absolute;left:0;text-align:left;margin-left:467.75pt;margin-top:184.45pt;width:62.4pt;height:32.05pt;z-index:251646976;mso-height-relative:margin" coordorigin=",458" coordsize="7935,4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">
              <v:roundrect id="Rounded Rectangle 27" o:spid="_x0000_s1070" style="position:absolute;left:15;top:459;width:7920;height:1872;visibility:visible;mso-wrap-style:square;v-text-anchor:middle" arcsize="10725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maTMQA&#10;AADbAAAADwAAAGRycy9kb3ducmV2LnhtbESP0WrCQBRE3wX/YbmFvpmNAatN3YhYhb4IavyAa/Y2&#10;CcneDdltTP++WxB8HGbmDLPejKYVA/WutqxgHsUgiAuray4VXPPDbAXCeWSNrWVS8EsONtl0ssZU&#10;2zufabj4UgQIuxQVVN53qZSuqMigi2xHHLxv2xv0Qfal1D3eA9y0MonjN2mw5rBQYUe7iorm8mMU&#10;DHp/bup80W4Pc7wln8fjbTy9K/X6Mm4/QHga/TP8aH9pBckS/r+EHy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8ZmkzEAAAA2wAAAA8AAAAAAAAAAAAAAAAAmAIAAGRycy9k&#10;b3ducmV2LnhtbFBLBQYAAAAABAAEAPUAAACJAwAAAAA=&#10;" fillcolor="#1b3a7d [1609]" stroked="f" strokeweight="1.25pt">
                <v:textbox>
                  <w:txbxContent>
                    <w:p w:rsidR="00263436" w:rsidRDefault="00263436" w:rsidP="00642D45"/>
                  </w:txbxContent>
                </v:textbox>
              </v:roundrect>
              <v:roundrect id="Rounded Rectangle 28" o:spid="_x0000_s1071" style="position:absolute;top:458;width:7920;height:4071;visibility:visible;mso-wrap-style:square;v-text-anchor:middle" arcsize="5398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76278A&#10;AADbAAAADwAAAGRycy9kb3ducmV2LnhtbERPu27CMBTdK/EP1kXqVmwYqipgEOIhGBtgYLyKbx4Q&#10;X0e2CWm/vh4qMR6d92I12Fb05EPjWMN0okAQF840XGm4nPcfXyBCRDbYOiYNPxRgtRy9LTAz7sk5&#10;9adYiRTCIUMNdYxdJmUoarIYJq4jTlzpvMWYoK+k8fhM4baVM6U+pcWGU0ONHW1qKu6nh9Xw3cdb&#10;+Ztfd3uV+3Vjt5f7oVRav4+H9RxEpCG+xP/uo9EwS2PTl/QD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TvrbvwAAANsAAAAPAAAAAAAAAAAAAAAAAJgCAABkcnMvZG93bnJl&#10;di54bWxQSwUGAAAAAAQABAD1AAAAhAM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86FB6B9" wp14:editId="20C1C07C">
              <wp:simplePos x="0" y="0"/>
              <wp:positionH relativeFrom="column">
                <wp:posOffset>5942207</wp:posOffset>
              </wp:positionH>
              <wp:positionV relativeFrom="paragraph">
                <wp:posOffset>2360885</wp:posOffset>
              </wp:positionV>
              <wp:extent cx="789096" cy="154090"/>
              <wp:effectExtent l="0" t="0" r="11430" b="0"/>
              <wp:wrapNone/>
              <wp:docPr id="2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9096" cy="1540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543081" w:rsidRDefault="00263436" w:rsidP="008B2484">
                          <w:pPr>
                            <w:pStyle w:val="Header"/>
                            <w:bidi/>
                            <w:spacing w:line="168" w:lineRule="auto"/>
                            <w:ind w:left="-40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شبکه</w:t>
                          </w:r>
                        </w:p>
                        <w:p w:rsidR="00263436" w:rsidRPr="00543081" w:rsidRDefault="00263436" w:rsidP="00543081">
                          <w:pPr>
                            <w:pStyle w:val="Header"/>
                            <w:spacing w:line="168" w:lineRule="auto"/>
                            <w:ind w:left="-40" w:right="0"/>
                            <w:jc w:val="center"/>
                            <w:rPr>
                              <w:rStyle w:val="Emphasis"/>
                              <w:rtl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72" type="#_x0000_t202" style="position:absolute;left:0;text-align:left;margin-left:467.9pt;margin-top:185.9pt;width:62.15pt;height:12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" filled="f" stroked="f">
              <v:textbox inset="0,0,0,0">
                <w:txbxContent>
                  <w:p w:rsidR="00263436" w:rsidRPr="00543081" w:rsidRDefault="00263436" w:rsidP="008B2484">
                    <w:pPr>
                      <w:pStyle w:val="Header"/>
                      <w:bidi/>
                      <w:spacing w:line="168" w:lineRule="auto"/>
                      <w:ind w:left="-40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شبکه</w:t>
                    </w:r>
                  </w:p>
                  <w:p w:rsidR="00263436" w:rsidRPr="00543081" w:rsidRDefault="00263436" w:rsidP="00543081">
                    <w:pPr>
                      <w:pStyle w:val="Header"/>
                      <w:spacing w:line="168" w:lineRule="auto"/>
                      <w:ind w:left="-40" w:right="0"/>
                      <w:jc w:val="center"/>
                      <w:rPr>
                        <w:rStyle w:val="Emphasis"/>
                        <w:rtl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36736" behindDoc="0" locked="0" layoutInCell="1" allowOverlap="1" wp14:anchorId="44021064" wp14:editId="1E3BA0C6">
              <wp:simplePos x="0" y="0"/>
              <wp:positionH relativeFrom="margin">
                <wp:posOffset>6008370</wp:posOffset>
              </wp:positionH>
              <wp:positionV relativeFrom="paragraph">
                <wp:posOffset>1344295</wp:posOffset>
              </wp:positionV>
              <wp:extent cx="737235" cy="278130"/>
              <wp:effectExtent l="0" t="0" r="5715" b="7620"/>
              <wp:wrapSquare wrapText="bothSides"/>
              <wp:docPr id="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7235" cy="2781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194AB3" w:rsidRDefault="00263436" w:rsidP="008B2484">
                          <w:pPr>
                            <w:pStyle w:val="Header"/>
                            <w:bidi/>
                            <w:spacing w:line="216" w:lineRule="auto"/>
                            <w:jc w:val="center"/>
                            <w:rPr>
                              <w:rFonts w:ascii="IranNastaliq" w:hAnsi="IranNastaliq" w:cs="IranNastaliq"/>
                              <w:b/>
                              <w:bCs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</w:rPr>
                          </w:pPr>
                          <w:r>
                            <w:rPr>
                              <w:rStyle w:val="Emphasis"/>
                              <w:rFonts w:ascii="IranNastaliq" w:hAnsi="IranNastaliq" w:cs="IranNastaliq" w:hint="cs"/>
                              <w:b w:val="0"/>
                              <w:bCs w:val="0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  <w:t>سیمای ملی</w:t>
                          </w:r>
                        </w:p>
                        <w:p w:rsidR="00263436" w:rsidRPr="00194AB3" w:rsidRDefault="00263436" w:rsidP="00365A28">
                          <w:pPr>
                            <w:pStyle w:val="Header"/>
                            <w:spacing w:before="240" w:line="216" w:lineRule="auto"/>
                            <w:jc w:val="center"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73" type="#_x0000_t202" style="position:absolute;left:0;text-align:left;margin-left:473.1pt;margin-top:105.85pt;width:58.05pt;height:21.9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" filled="f" stroked="f">
              <v:textbox inset="0,0,0,0">
                <w:txbxContent>
                  <w:p w:rsidR="00263436" w:rsidRPr="00194AB3" w:rsidRDefault="00263436" w:rsidP="008B2484">
                    <w:pPr>
                      <w:pStyle w:val="Header"/>
                      <w:bidi/>
                      <w:spacing w:line="216" w:lineRule="auto"/>
                      <w:jc w:val="center"/>
                      <w:rPr>
                        <w:rFonts w:ascii="IranNastaliq" w:hAnsi="IranNastaliq" w:cs="IranNastaliq"/>
                        <w:b/>
                        <w:bCs/>
                        <w:color w:val="1B3A7E" w:themeColor="accent6" w:themeShade="80"/>
                        <w:spacing w:val="0"/>
                        <w:sz w:val="22"/>
                        <w:szCs w:val="22"/>
                      </w:rPr>
                    </w:pPr>
                    <w:r>
                      <w:rPr>
                        <w:rStyle w:val="Emphasis"/>
                        <w:rFonts w:ascii="IranNastaliq" w:hAnsi="IranNastaliq" w:cs="IranNastaliq" w:hint="cs"/>
                        <w:b w:val="0"/>
                        <w:bCs w:val="0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  <w:t>سیمای ملی</w:t>
                    </w:r>
                  </w:p>
                  <w:p w:rsidR="00263436" w:rsidRPr="00194AB3" w:rsidRDefault="00263436" w:rsidP="00365A28">
                    <w:pPr>
                      <w:pStyle w:val="Header"/>
                      <w:spacing w:before="240" w:line="216" w:lineRule="auto"/>
                      <w:jc w:val="center"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69504" behindDoc="0" locked="0" layoutInCell="1" allowOverlap="1" wp14:anchorId="70939A9A" wp14:editId="699EFB81">
              <wp:simplePos x="0" y="0"/>
              <wp:positionH relativeFrom="margin">
                <wp:posOffset>5905500</wp:posOffset>
              </wp:positionH>
              <wp:positionV relativeFrom="paragraph">
                <wp:posOffset>925830</wp:posOffset>
              </wp:positionV>
              <wp:extent cx="783590" cy="462280"/>
              <wp:effectExtent l="0" t="0" r="0" b="13970"/>
              <wp:wrapSquare wrapText="bothSides"/>
              <wp:docPr id="1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3590" cy="462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194AB3" w:rsidRDefault="00263436" w:rsidP="008B2484">
                          <w:pPr>
                            <w:tabs>
                              <w:tab w:val="left" w:pos="1078"/>
                            </w:tabs>
                            <w:bidi/>
                            <w:spacing w:before="240" w:line="216" w:lineRule="auto"/>
                            <w:ind w:left="89"/>
                            <w:jc w:val="center"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</w:pPr>
                          <w:r>
                            <w:rPr>
                              <w:rStyle w:val="Heading1Char"/>
                              <w:rFonts w:ascii="IranNastaliq" w:hAnsi="IranNastaliq" w:cs="IranNastaliq" w:hint="cs"/>
                              <w:b w:val="0"/>
                              <w:bCs w:val="0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  <w:t>گزارش نظارتی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74" type="#_x0000_t202" style="position:absolute;left:0;text-align:left;margin-left:465pt;margin-top:72.9pt;width:61.7pt;height:36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" filled="f" stroked="f">
              <v:textbox inset="0,0,0,0">
                <w:txbxContent>
                  <w:p w:rsidR="00263436" w:rsidRPr="00194AB3" w:rsidRDefault="00263436" w:rsidP="008B2484">
                    <w:pPr>
                      <w:tabs>
                        <w:tab w:val="left" w:pos="1078"/>
                      </w:tabs>
                      <w:bidi/>
                      <w:spacing w:before="240" w:line="216" w:lineRule="auto"/>
                      <w:ind w:left="89"/>
                      <w:jc w:val="center"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</w:pPr>
                    <w:r>
                      <w:rPr>
                        <w:rStyle w:val="Heading1Char"/>
                        <w:rFonts w:ascii="IranNastaliq" w:hAnsi="IranNastaliq" w:cs="IranNastaliq" w:hint="cs"/>
                        <w:b w:val="0"/>
                        <w:bCs w:val="0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  <w:t>گزارش نظارتی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34688" behindDoc="0" locked="0" layoutInCell="1" allowOverlap="1" wp14:anchorId="132383EB" wp14:editId="5488921B">
              <wp:simplePos x="0" y="0"/>
              <wp:positionH relativeFrom="margin">
                <wp:posOffset>2292985</wp:posOffset>
              </wp:positionH>
              <wp:positionV relativeFrom="paragraph">
                <wp:posOffset>-148442</wp:posOffset>
              </wp:positionV>
              <wp:extent cx="980803" cy="49974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0803" cy="4997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8650E6" w:rsidRDefault="00263436" w:rsidP="00BE3BD9">
                          <w:pPr>
                            <w:pStyle w:val="Header"/>
                            <w:bidi/>
                            <w:rPr>
                              <w:rFonts w:ascii="IranNastaliq" w:hAnsi="IranNastaliq" w:cs="IranNastaliq"/>
                              <w:spacing w:val="0"/>
                              <w:rtl/>
                            </w:rPr>
                          </w:pPr>
                          <w:r w:rsidRPr="008650E6">
                            <w:rPr>
                              <w:rFonts w:ascii="IranNastaliq" w:hAnsi="IranNastaliq" w:cs="IranNastaliq"/>
                              <w:spacing w:val="0"/>
                              <w:rtl/>
                            </w:rPr>
                            <w:t>ب</w:t>
                          </w:r>
                          <w:r>
                            <w:rPr>
                              <w:rFonts w:ascii="IranNastaliq" w:hAnsi="IranNastaliq" w:cs="IranNastaliq" w:hint="cs"/>
                              <w:spacing w:val="0"/>
                              <w:rtl/>
                            </w:rPr>
                            <w:t>ا</w:t>
                          </w:r>
                          <w:r w:rsidRPr="008650E6">
                            <w:rPr>
                              <w:rFonts w:ascii="IranNastaliq" w:hAnsi="IranNastaliq" w:cs="IranNastaliq"/>
                              <w:spacing w:val="0"/>
                              <w:rtl/>
                            </w:rPr>
                            <w:t>سمه تعالی</w:t>
                          </w:r>
                        </w:p>
                        <w:p w:rsidR="00263436" w:rsidRPr="00F365FC" w:rsidRDefault="00263436" w:rsidP="00642D45">
                          <w:pPr>
                            <w:rPr>
                              <w:rFonts w:ascii="IranNastaliq" w:hAnsi="IranNastaliq" w:cs="IranNastaliq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75" type="#_x0000_t202" style="position:absolute;left:0;text-align:left;margin-left:180.55pt;margin-top:-11.7pt;width:77.25pt;height:39.35pt;z-index:251634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" stroked="f">
              <v:textbox>
                <w:txbxContent>
                  <w:p w:rsidR="00263436" w:rsidRPr="008650E6" w:rsidRDefault="00263436" w:rsidP="00BE3BD9">
                    <w:pPr>
                      <w:pStyle w:val="Header"/>
                      <w:bidi/>
                      <w:rPr>
                        <w:rFonts w:ascii="IranNastaliq" w:hAnsi="IranNastaliq" w:cs="IranNastaliq"/>
                        <w:spacing w:val="0"/>
                        <w:rtl/>
                      </w:rPr>
                    </w:pPr>
                    <w:r w:rsidRPr="008650E6">
                      <w:rPr>
                        <w:rFonts w:ascii="IranNastaliq" w:hAnsi="IranNastaliq" w:cs="IranNastaliq"/>
                        <w:spacing w:val="0"/>
                        <w:rtl/>
                      </w:rPr>
                      <w:t>ب</w:t>
                    </w:r>
                    <w:r>
                      <w:rPr>
                        <w:rFonts w:ascii="IranNastaliq" w:hAnsi="IranNastaliq" w:cs="IranNastaliq" w:hint="cs"/>
                        <w:spacing w:val="0"/>
                        <w:rtl/>
                      </w:rPr>
                      <w:t>ا</w:t>
                    </w:r>
                    <w:r w:rsidRPr="008650E6">
                      <w:rPr>
                        <w:rFonts w:ascii="IranNastaliq" w:hAnsi="IranNastaliq" w:cs="IranNastaliq"/>
                        <w:spacing w:val="0"/>
                        <w:rtl/>
                      </w:rPr>
                      <w:t>سمه تعالی</w:t>
                    </w:r>
                  </w:p>
                  <w:p w:rsidR="00263436" w:rsidRPr="00F365FC" w:rsidRDefault="00263436" w:rsidP="00642D45">
                    <w:pPr>
                      <w:rPr>
                        <w:rFonts w:ascii="IranNastaliq" w:hAnsi="IranNastaliq" w:cs="IranNastaliq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33664" behindDoc="0" locked="0" layoutInCell="1" allowOverlap="1" wp14:anchorId="1659F771" wp14:editId="14767788">
              <wp:simplePos x="0" y="0"/>
              <wp:positionH relativeFrom="margin">
                <wp:posOffset>-259384</wp:posOffset>
              </wp:positionH>
              <wp:positionV relativeFrom="paragraph">
                <wp:posOffset>66979</wp:posOffset>
              </wp:positionV>
              <wp:extent cx="1311910" cy="775970"/>
              <wp:effectExtent l="0" t="0" r="2540" b="5080"/>
              <wp:wrapSquare wrapText="bothSides"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1910" cy="775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F365FC" w:rsidRDefault="00263436" w:rsidP="00205CB5">
                          <w:pPr>
                            <w:pStyle w:val="Header"/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..................</w:t>
                          </w:r>
                          <w:r>
                            <w:rPr>
                              <w:rFonts w:ascii="IranNastaliq" w:hAnsi="IranNastaliq"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:</w:t>
                          </w: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تاریخ</w:t>
                          </w:r>
                        </w:p>
                        <w:p w:rsidR="00263436" w:rsidRPr="00F365FC" w:rsidRDefault="00263436" w:rsidP="00642D45">
                          <w:pPr>
                            <w:pStyle w:val="Header"/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................</w:t>
                          </w:r>
                          <w:r>
                            <w:rPr>
                              <w:rFonts w:ascii="IranNastaliq" w:hAnsi="IranNastaliq"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 :</w:t>
                          </w:r>
                          <w:r w:rsidRPr="00205CB5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شماره</w:t>
                          </w:r>
                        </w:p>
                        <w:p w:rsidR="00263436" w:rsidRPr="00F365FC" w:rsidRDefault="00263436" w:rsidP="00642D45">
                          <w:pPr>
                            <w:pStyle w:val="Header"/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..............</w:t>
                          </w:r>
                          <w:r>
                            <w:rPr>
                              <w:rFonts w:ascii="IranNastaliq" w:hAnsi="IranNastaliq"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 :</w:t>
                          </w:r>
                          <w:r w:rsidRPr="00205CB5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پیوست</w:t>
                          </w:r>
                        </w:p>
                        <w:p w:rsidR="00263436" w:rsidRPr="00F365FC" w:rsidRDefault="00263436" w:rsidP="00642D45">
                          <w:pPr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76" type="#_x0000_t202" style="position:absolute;left:0;text-align:left;margin-left:-20.4pt;margin-top:5.25pt;width:103.3pt;height:61.1pt;z-index:25163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" stroked="f">
              <v:textbox>
                <w:txbxContent>
                  <w:p w:rsidR="00263436" w:rsidRPr="00F365FC" w:rsidRDefault="00263436" w:rsidP="00205CB5">
                    <w:pPr>
                      <w:pStyle w:val="Header"/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..................</w:t>
                    </w:r>
                    <w:r>
                      <w:rPr>
                        <w:rFonts w:ascii="IranNastaliq" w:hAnsi="IranNastaliq"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 :</w:t>
                    </w: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تاریخ</w:t>
                    </w:r>
                  </w:p>
                  <w:p w:rsidR="00263436" w:rsidRPr="00F365FC" w:rsidRDefault="00263436" w:rsidP="00642D45">
                    <w:pPr>
                      <w:pStyle w:val="Header"/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................</w:t>
                    </w:r>
                    <w:r>
                      <w:rPr>
                        <w:rFonts w:ascii="IranNastaliq" w:hAnsi="IranNastaliq" w:cs="B Nazanin" w:hint="cs"/>
                        <w:b/>
                        <w:bCs/>
                        <w:sz w:val="22"/>
                        <w:szCs w:val="22"/>
                        <w:rtl/>
                      </w:rPr>
                      <w:t>. :</w:t>
                    </w:r>
                    <w:r w:rsidRPr="00205CB5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 xml:space="preserve"> </w:t>
                    </w: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شماره</w:t>
                    </w:r>
                  </w:p>
                  <w:p w:rsidR="00263436" w:rsidRPr="00F365FC" w:rsidRDefault="00263436" w:rsidP="00642D45">
                    <w:pPr>
                      <w:pStyle w:val="Header"/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..............</w:t>
                    </w:r>
                    <w:r>
                      <w:rPr>
                        <w:rFonts w:ascii="IranNastaliq" w:hAnsi="IranNastaliq" w:cs="B Nazanin" w:hint="cs"/>
                        <w:b/>
                        <w:bCs/>
                        <w:sz w:val="22"/>
                        <w:szCs w:val="22"/>
                        <w:rtl/>
                      </w:rPr>
                      <w:t>. :</w:t>
                    </w:r>
                    <w:r w:rsidRPr="00205CB5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 xml:space="preserve"> </w:t>
                    </w: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پیوست</w:t>
                    </w:r>
                  </w:p>
                  <w:p w:rsidR="00263436" w:rsidRPr="00F365FC" w:rsidRDefault="00263436" w:rsidP="00642D45">
                    <w:pPr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1FD448D7" wp14:editId="2DFB2EEE">
              <wp:simplePos x="0" y="0"/>
              <wp:positionH relativeFrom="column">
                <wp:posOffset>5930900</wp:posOffset>
              </wp:positionH>
              <wp:positionV relativeFrom="paragraph">
                <wp:posOffset>1016000</wp:posOffset>
              </wp:positionV>
              <wp:extent cx="792000" cy="36000"/>
              <wp:effectExtent l="0" t="0" r="8255" b="2540"/>
              <wp:wrapNone/>
              <wp:docPr id="17" name="Rectangl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2000" cy="360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7" o:spid="_x0000_s1026" style="position:absolute;margin-left:467pt;margin-top:80pt;width:62.35pt;height:2.8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" fillcolor="#c00000" stroked="f" strokeweight="1.25pt"/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18443D99" wp14:editId="0CFBE7F5">
              <wp:simplePos x="0" y="0"/>
              <wp:positionH relativeFrom="column">
                <wp:posOffset>6026785</wp:posOffset>
              </wp:positionH>
              <wp:positionV relativeFrom="paragraph">
                <wp:posOffset>1767840</wp:posOffset>
              </wp:positionV>
              <wp:extent cx="605155" cy="328930"/>
              <wp:effectExtent l="0" t="0" r="4445" b="0"/>
              <wp:wrapNone/>
              <wp:docPr id="23" name="Rounded 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5155" cy="328930"/>
                      </a:xfrm>
                      <a:prstGeom prst="roundRect">
                        <a:avLst>
                          <a:gd name="adj" fmla="val 6739"/>
                        </a:avLst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id="Rounded Rectangle 23" o:spid="_x0000_s1026" style="position:absolute;margin-left:474.55pt;margin-top:139.2pt;width:47.65pt;height:25.9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4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" fillcolor="#c00000" stroked="f" strokeweight="1.25pt"/>
          </w:pict>
        </mc:Fallback>
      </mc:AlternateContent>
    </w:r>
    <w:r w:rsidRPr="00447426">
      <w:rPr>
        <w:rFonts w:hint="cs"/>
        <w:noProof/>
        <w:sz w:val="24"/>
        <w:szCs w:val="24"/>
        <w:rtl/>
      </w:rPr>
      <mc:AlternateContent>
        <mc:Choice Requires="wps">
          <w:drawing>
            <wp:anchor distT="45720" distB="45720" distL="114300" distR="114300" simplePos="0" relativeHeight="251631616" behindDoc="0" locked="0" layoutInCell="1" allowOverlap="1" wp14:anchorId="36FE5F85" wp14:editId="57A35006">
              <wp:simplePos x="0" y="0"/>
              <wp:positionH relativeFrom="rightMargin">
                <wp:align>left</wp:align>
              </wp:positionH>
              <wp:positionV relativeFrom="paragraph">
                <wp:posOffset>-457200</wp:posOffset>
              </wp:positionV>
              <wp:extent cx="1351915" cy="10732770"/>
              <wp:effectExtent l="0" t="0" r="635" b="0"/>
              <wp:wrapSquare wrapText="bothSides"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1915" cy="10732770"/>
                      </a:xfrm>
                      <a:prstGeom prst="rect">
                        <a:avLst/>
                      </a:prstGeom>
                      <a:pattFill prst="pct10">
                        <a:fgClr>
                          <a:srgbClr val="002060"/>
                        </a:fgClr>
                        <a:bgClr>
                          <a:schemeClr val="bg1"/>
                        </a:bgClr>
                      </a:pattFill>
                      <a:ln w="25400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63436" w:rsidRPr="00021252" w:rsidRDefault="00263436" w:rsidP="00642D45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77" type="#_x0000_t202" style="position:absolute;left:0;text-align:left;margin-left:0;margin-top:-36pt;width:106.45pt;height:845.1pt;z-index:251631616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" fillcolor="#002060" stroked="f" strokeweight="2pt">
              <v:fill r:id="rId1" o:title="" color2="white [3212]" type="pattern"/>
              <v:textbox>
                <w:txbxContent>
                  <w:p w:rsidR="00263436" w:rsidRPr="00021252" w:rsidRDefault="00263436" w:rsidP="00642D45"/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6225DC"/>
    <w:multiLevelType w:val="hybridMultilevel"/>
    <w:tmpl w:val="8110D202"/>
    <w:lvl w:ilvl="0" w:tplc="04090005">
      <w:start w:val="1"/>
      <w:numFmt w:val="bullet"/>
      <w:lvlText w:val=""/>
      <w:lvlJc w:val="left"/>
      <w:pPr>
        <w:ind w:left="1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8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84" w:hanging="360"/>
      </w:pPr>
      <w:rPr>
        <w:rFonts w:ascii="Wingdings" w:hAnsi="Wingdings" w:hint="default"/>
      </w:rPr>
    </w:lvl>
  </w:abstractNum>
  <w:abstractNum w:abstractNumId="1">
    <w:nsid w:val="32AD52FC"/>
    <w:multiLevelType w:val="hybridMultilevel"/>
    <w:tmpl w:val="CAF0113C"/>
    <w:lvl w:ilvl="0" w:tplc="04090005">
      <w:start w:val="1"/>
      <w:numFmt w:val="bullet"/>
      <w:lvlText w:val=""/>
      <w:lvlJc w:val="left"/>
      <w:pPr>
        <w:ind w:left="15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2">
    <w:nsid w:val="38B64CB4"/>
    <w:multiLevelType w:val="hybridMultilevel"/>
    <w:tmpl w:val="56E642D4"/>
    <w:lvl w:ilvl="0" w:tplc="3A147016">
      <w:start w:val="1"/>
      <w:numFmt w:val="bullet"/>
      <w:pStyle w:val="Heading3"/>
      <w:lvlText w:val=""/>
      <w:lvlJc w:val="left"/>
      <w:pPr>
        <w:ind w:left="1524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3">
    <w:nsid w:val="6D273DE5"/>
    <w:multiLevelType w:val="hybridMultilevel"/>
    <w:tmpl w:val="89E0D806"/>
    <w:lvl w:ilvl="0" w:tplc="0409000F">
      <w:start w:val="1"/>
      <w:numFmt w:val="decimal"/>
      <w:lvlText w:val="%1."/>
      <w:lvlJc w:val="left"/>
      <w:pPr>
        <w:ind w:left="1524" w:hanging="360"/>
      </w:pPr>
    </w:lvl>
    <w:lvl w:ilvl="1" w:tplc="04090019" w:tentative="1">
      <w:start w:val="1"/>
      <w:numFmt w:val="lowerLetter"/>
      <w:lvlText w:val="%2."/>
      <w:lvlJc w:val="left"/>
      <w:pPr>
        <w:ind w:left="2244" w:hanging="360"/>
      </w:pPr>
    </w:lvl>
    <w:lvl w:ilvl="2" w:tplc="0409001B" w:tentative="1">
      <w:start w:val="1"/>
      <w:numFmt w:val="lowerRoman"/>
      <w:lvlText w:val="%3."/>
      <w:lvlJc w:val="right"/>
      <w:pPr>
        <w:ind w:left="2964" w:hanging="180"/>
      </w:pPr>
    </w:lvl>
    <w:lvl w:ilvl="3" w:tplc="0409000F" w:tentative="1">
      <w:start w:val="1"/>
      <w:numFmt w:val="decimal"/>
      <w:lvlText w:val="%4."/>
      <w:lvlJc w:val="left"/>
      <w:pPr>
        <w:ind w:left="3684" w:hanging="360"/>
      </w:pPr>
    </w:lvl>
    <w:lvl w:ilvl="4" w:tplc="04090019" w:tentative="1">
      <w:start w:val="1"/>
      <w:numFmt w:val="lowerLetter"/>
      <w:lvlText w:val="%5."/>
      <w:lvlJc w:val="left"/>
      <w:pPr>
        <w:ind w:left="4404" w:hanging="360"/>
      </w:pPr>
    </w:lvl>
    <w:lvl w:ilvl="5" w:tplc="0409001B" w:tentative="1">
      <w:start w:val="1"/>
      <w:numFmt w:val="lowerRoman"/>
      <w:lvlText w:val="%6."/>
      <w:lvlJc w:val="right"/>
      <w:pPr>
        <w:ind w:left="5124" w:hanging="180"/>
      </w:pPr>
    </w:lvl>
    <w:lvl w:ilvl="6" w:tplc="0409000F" w:tentative="1">
      <w:start w:val="1"/>
      <w:numFmt w:val="decimal"/>
      <w:lvlText w:val="%7."/>
      <w:lvlJc w:val="left"/>
      <w:pPr>
        <w:ind w:left="5844" w:hanging="360"/>
      </w:pPr>
    </w:lvl>
    <w:lvl w:ilvl="7" w:tplc="04090019" w:tentative="1">
      <w:start w:val="1"/>
      <w:numFmt w:val="lowerLetter"/>
      <w:lvlText w:val="%8."/>
      <w:lvlJc w:val="left"/>
      <w:pPr>
        <w:ind w:left="6564" w:hanging="360"/>
      </w:pPr>
    </w:lvl>
    <w:lvl w:ilvl="8" w:tplc="04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4">
    <w:nsid w:val="739F65F8"/>
    <w:multiLevelType w:val="hybridMultilevel"/>
    <w:tmpl w:val="6E74ED5E"/>
    <w:lvl w:ilvl="0" w:tplc="04090001">
      <w:start w:val="1"/>
      <w:numFmt w:val="bullet"/>
      <w:lvlText w:val=""/>
      <w:lvlJc w:val="left"/>
      <w:pPr>
        <w:ind w:left="15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5">
    <w:nsid w:val="76E80165"/>
    <w:multiLevelType w:val="hybridMultilevel"/>
    <w:tmpl w:val="4EC44F30"/>
    <w:lvl w:ilvl="0" w:tplc="342CE71C">
      <w:start w:val="1"/>
      <w:numFmt w:val="bullet"/>
      <w:lvlText w:val=""/>
      <w:lvlJc w:val="left"/>
      <w:pPr>
        <w:ind w:left="5321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saveSubsetFonts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4510"/>
    <w:rsid w:val="00004408"/>
    <w:rsid w:val="000067D8"/>
    <w:rsid w:val="00021252"/>
    <w:rsid w:val="00023857"/>
    <w:rsid w:val="00027E50"/>
    <w:rsid w:val="000323FD"/>
    <w:rsid w:val="00041E44"/>
    <w:rsid w:val="0004255D"/>
    <w:rsid w:val="000504BA"/>
    <w:rsid w:val="00053553"/>
    <w:rsid w:val="00054C8B"/>
    <w:rsid w:val="00063183"/>
    <w:rsid w:val="00063916"/>
    <w:rsid w:val="000670B3"/>
    <w:rsid w:val="000674CE"/>
    <w:rsid w:val="00074E8D"/>
    <w:rsid w:val="00075F99"/>
    <w:rsid w:val="00094510"/>
    <w:rsid w:val="0009725E"/>
    <w:rsid w:val="000973BB"/>
    <w:rsid w:val="00097F04"/>
    <w:rsid w:val="000A1374"/>
    <w:rsid w:val="000A29EC"/>
    <w:rsid w:val="000B4DAB"/>
    <w:rsid w:val="000C5402"/>
    <w:rsid w:val="000C6C60"/>
    <w:rsid w:val="000D574A"/>
    <w:rsid w:val="000D6C95"/>
    <w:rsid w:val="000E3173"/>
    <w:rsid w:val="000F46ED"/>
    <w:rsid w:val="000F79DE"/>
    <w:rsid w:val="000F7B2B"/>
    <w:rsid w:val="00105A84"/>
    <w:rsid w:val="00112A09"/>
    <w:rsid w:val="001200DA"/>
    <w:rsid w:val="00120CC2"/>
    <w:rsid w:val="00125C38"/>
    <w:rsid w:val="00127B5A"/>
    <w:rsid w:val="00135399"/>
    <w:rsid w:val="00135EBB"/>
    <w:rsid w:val="0014514F"/>
    <w:rsid w:val="00156666"/>
    <w:rsid w:val="001621FC"/>
    <w:rsid w:val="0017027A"/>
    <w:rsid w:val="00184267"/>
    <w:rsid w:val="00185649"/>
    <w:rsid w:val="00190BDA"/>
    <w:rsid w:val="001922D8"/>
    <w:rsid w:val="00192380"/>
    <w:rsid w:val="00194AB3"/>
    <w:rsid w:val="00197E3D"/>
    <w:rsid w:val="001A203E"/>
    <w:rsid w:val="001A2784"/>
    <w:rsid w:val="001A3287"/>
    <w:rsid w:val="001A4772"/>
    <w:rsid w:val="001A4FDD"/>
    <w:rsid w:val="001A5175"/>
    <w:rsid w:val="001A756D"/>
    <w:rsid w:val="001B2901"/>
    <w:rsid w:val="001B6C11"/>
    <w:rsid w:val="001C1932"/>
    <w:rsid w:val="001C5B69"/>
    <w:rsid w:val="001D063B"/>
    <w:rsid w:val="001D17C3"/>
    <w:rsid w:val="001D4720"/>
    <w:rsid w:val="001E26E4"/>
    <w:rsid w:val="001F3760"/>
    <w:rsid w:val="00201817"/>
    <w:rsid w:val="00201D56"/>
    <w:rsid w:val="00205CB5"/>
    <w:rsid w:val="00207456"/>
    <w:rsid w:val="00214958"/>
    <w:rsid w:val="002337D4"/>
    <w:rsid w:val="00237159"/>
    <w:rsid w:val="0024221D"/>
    <w:rsid w:val="00243BC5"/>
    <w:rsid w:val="00245965"/>
    <w:rsid w:val="0026175C"/>
    <w:rsid w:val="00263436"/>
    <w:rsid w:val="002654F3"/>
    <w:rsid w:val="00270A4C"/>
    <w:rsid w:val="00271913"/>
    <w:rsid w:val="00272603"/>
    <w:rsid w:val="00281362"/>
    <w:rsid w:val="00282762"/>
    <w:rsid w:val="00290DCF"/>
    <w:rsid w:val="00294DA8"/>
    <w:rsid w:val="002A1E9D"/>
    <w:rsid w:val="002A2B4D"/>
    <w:rsid w:val="002A2BED"/>
    <w:rsid w:val="002B126A"/>
    <w:rsid w:val="002B54E3"/>
    <w:rsid w:val="002C33BE"/>
    <w:rsid w:val="002C3BE6"/>
    <w:rsid w:val="002C3CB2"/>
    <w:rsid w:val="002C3E70"/>
    <w:rsid w:val="002D24E2"/>
    <w:rsid w:val="002D7D71"/>
    <w:rsid w:val="002E173E"/>
    <w:rsid w:val="002F5775"/>
    <w:rsid w:val="002F7C1F"/>
    <w:rsid w:val="0030628D"/>
    <w:rsid w:val="003258D0"/>
    <w:rsid w:val="0033531E"/>
    <w:rsid w:val="00336C03"/>
    <w:rsid w:val="0035342E"/>
    <w:rsid w:val="0035441F"/>
    <w:rsid w:val="00357F55"/>
    <w:rsid w:val="00360A07"/>
    <w:rsid w:val="0036185D"/>
    <w:rsid w:val="00365535"/>
    <w:rsid w:val="00365A28"/>
    <w:rsid w:val="00382708"/>
    <w:rsid w:val="00390807"/>
    <w:rsid w:val="00393FF3"/>
    <w:rsid w:val="003975C6"/>
    <w:rsid w:val="003A0B56"/>
    <w:rsid w:val="003A2D4A"/>
    <w:rsid w:val="003C1AD4"/>
    <w:rsid w:val="003C2777"/>
    <w:rsid w:val="003E5221"/>
    <w:rsid w:val="003E5B9B"/>
    <w:rsid w:val="003F095F"/>
    <w:rsid w:val="003F0C4C"/>
    <w:rsid w:val="003F47F3"/>
    <w:rsid w:val="003F5E6A"/>
    <w:rsid w:val="004013B4"/>
    <w:rsid w:val="00401517"/>
    <w:rsid w:val="0040310F"/>
    <w:rsid w:val="00403BA9"/>
    <w:rsid w:val="00405190"/>
    <w:rsid w:val="004071BA"/>
    <w:rsid w:val="00415F7B"/>
    <w:rsid w:val="00422DF4"/>
    <w:rsid w:val="0042699B"/>
    <w:rsid w:val="0043061C"/>
    <w:rsid w:val="00434FFA"/>
    <w:rsid w:val="00440281"/>
    <w:rsid w:val="004431B7"/>
    <w:rsid w:val="00445C5E"/>
    <w:rsid w:val="00447426"/>
    <w:rsid w:val="004522AA"/>
    <w:rsid w:val="004532E6"/>
    <w:rsid w:val="004564D4"/>
    <w:rsid w:val="004605D3"/>
    <w:rsid w:val="00462DD8"/>
    <w:rsid w:val="00464BEF"/>
    <w:rsid w:val="00465425"/>
    <w:rsid w:val="00471E68"/>
    <w:rsid w:val="00473189"/>
    <w:rsid w:val="00477603"/>
    <w:rsid w:val="004816EF"/>
    <w:rsid w:val="004853D4"/>
    <w:rsid w:val="00494850"/>
    <w:rsid w:val="004A6356"/>
    <w:rsid w:val="004B4032"/>
    <w:rsid w:val="004B757E"/>
    <w:rsid w:val="004C0C86"/>
    <w:rsid w:val="004C5F11"/>
    <w:rsid w:val="004D6306"/>
    <w:rsid w:val="004E2E11"/>
    <w:rsid w:val="004F7E50"/>
    <w:rsid w:val="005006F3"/>
    <w:rsid w:val="00500DC3"/>
    <w:rsid w:val="00505010"/>
    <w:rsid w:val="0050645F"/>
    <w:rsid w:val="0050790F"/>
    <w:rsid w:val="00521BA3"/>
    <w:rsid w:val="00533678"/>
    <w:rsid w:val="0053484E"/>
    <w:rsid w:val="00541409"/>
    <w:rsid w:val="0054304E"/>
    <w:rsid w:val="00543081"/>
    <w:rsid w:val="00545F9D"/>
    <w:rsid w:val="00547787"/>
    <w:rsid w:val="00552305"/>
    <w:rsid w:val="00554D41"/>
    <w:rsid w:val="00561B6C"/>
    <w:rsid w:val="005648F4"/>
    <w:rsid w:val="00571EC6"/>
    <w:rsid w:val="00572D35"/>
    <w:rsid w:val="00575902"/>
    <w:rsid w:val="00577E2B"/>
    <w:rsid w:val="00597E43"/>
    <w:rsid w:val="005B14EA"/>
    <w:rsid w:val="005B3A59"/>
    <w:rsid w:val="005C078F"/>
    <w:rsid w:val="005C6A95"/>
    <w:rsid w:val="005C7288"/>
    <w:rsid w:val="005D520A"/>
    <w:rsid w:val="005E1ADF"/>
    <w:rsid w:val="005E2F1A"/>
    <w:rsid w:val="005E3B07"/>
    <w:rsid w:val="005E4B3F"/>
    <w:rsid w:val="006140FF"/>
    <w:rsid w:val="00617CEB"/>
    <w:rsid w:val="00622A04"/>
    <w:rsid w:val="00623A27"/>
    <w:rsid w:val="00626405"/>
    <w:rsid w:val="00636ABA"/>
    <w:rsid w:val="006425B4"/>
    <w:rsid w:val="00642D45"/>
    <w:rsid w:val="00647EB2"/>
    <w:rsid w:val="0065476C"/>
    <w:rsid w:val="0066258B"/>
    <w:rsid w:val="00674B6D"/>
    <w:rsid w:val="006750B7"/>
    <w:rsid w:val="0068207D"/>
    <w:rsid w:val="00686A30"/>
    <w:rsid w:val="00691656"/>
    <w:rsid w:val="006A12C5"/>
    <w:rsid w:val="006B0A27"/>
    <w:rsid w:val="006B2554"/>
    <w:rsid w:val="006B412A"/>
    <w:rsid w:val="006B6E53"/>
    <w:rsid w:val="006C1B2B"/>
    <w:rsid w:val="006C3ACD"/>
    <w:rsid w:val="006E7B7F"/>
    <w:rsid w:val="006F712D"/>
    <w:rsid w:val="007026F6"/>
    <w:rsid w:val="007100E2"/>
    <w:rsid w:val="007128C2"/>
    <w:rsid w:val="00715DCC"/>
    <w:rsid w:val="00715E54"/>
    <w:rsid w:val="00716D7C"/>
    <w:rsid w:val="007202FD"/>
    <w:rsid w:val="007231BA"/>
    <w:rsid w:val="007258B8"/>
    <w:rsid w:val="0073473F"/>
    <w:rsid w:val="00753E1E"/>
    <w:rsid w:val="00756035"/>
    <w:rsid w:val="007561A8"/>
    <w:rsid w:val="00780095"/>
    <w:rsid w:val="00794E3E"/>
    <w:rsid w:val="00796AC5"/>
    <w:rsid w:val="00797640"/>
    <w:rsid w:val="007A0831"/>
    <w:rsid w:val="007A1D83"/>
    <w:rsid w:val="007A5492"/>
    <w:rsid w:val="007B0014"/>
    <w:rsid w:val="007B1BF0"/>
    <w:rsid w:val="007B6FF1"/>
    <w:rsid w:val="007C145F"/>
    <w:rsid w:val="007C742D"/>
    <w:rsid w:val="007D6C24"/>
    <w:rsid w:val="007E0033"/>
    <w:rsid w:val="007E4CB2"/>
    <w:rsid w:val="007E6EA3"/>
    <w:rsid w:val="007E7DBA"/>
    <w:rsid w:val="00800A96"/>
    <w:rsid w:val="00825681"/>
    <w:rsid w:val="008272DF"/>
    <w:rsid w:val="008341F7"/>
    <w:rsid w:val="008349B3"/>
    <w:rsid w:val="00835111"/>
    <w:rsid w:val="008360D0"/>
    <w:rsid w:val="0083751A"/>
    <w:rsid w:val="0085684E"/>
    <w:rsid w:val="008617B1"/>
    <w:rsid w:val="008650E6"/>
    <w:rsid w:val="00867E4A"/>
    <w:rsid w:val="0087465F"/>
    <w:rsid w:val="00875BD5"/>
    <w:rsid w:val="0089369E"/>
    <w:rsid w:val="008B2484"/>
    <w:rsid w:val="008B2F14"/>
    <w:rsid w:val="008B3610"/>
    <w:rsid w:val="008B56C2"/>
    <w:rsid w:val="008C61B6"/>
    <w:rsid w:val="008C7BD6"/>
    <w:rsid w:val="008D2AD7"/>
    <w:rsid w:val="008D2FBE"/>
    <w:rsid w:val="008D5795"/>
    <w:rsid w:val="008E383A"/>
    <w:rsid w:val="008E6E41"/>
    <w:rsid w:val="008F0B18"/>
    <w:rsid w:val="008F324E"/>
    <w:rsid w:val="009037A9"/>
    <w:rsid w:val="0091694D"/>
    <w:rsid w:val="00920EB5"/>
    <w:rsid w:val="00925950"/>
    <w:rsid w:val="00926AAA"/>
    <w:rsid w:val="00931E37"/>
    <w:rsid w:val="009339A2"/>
    <w:rsid w:val="0094469F"/>
    <w:rsid w:val="00945C7B"/>
    <w:rsid w:val="0095658E"/>
    <w:rsid w:val="00962AB8"/>
    <w:rsid w:val="0096389B"/>
    <w:rsid w:val="00966468"/>
    <w:rsid w:val="00973F98"/>
    <w:rsid w:val="0097462A"/>
    <w:rsid w:val="009766A5"/>
    <w:rsid w:val="00986830"/>
    <w:rsid w:val="0099466E"/>
    <w:rsid w:val="00995991"/>
    <w:rsid w:val="009A6396"/>
    <w:rsid w:val="009B021D"/>
    <w:rsid w:val="009B5ABD"/>
    <w:rsid w:val="009C306D"/>
    <w:rsid w:val="009C54D6"/>
    <w:rsid w:val="009E405D"/>
    <w:rsid w:val="00A10FAA"/>
    <w:rsid w:val="00A2196F"/>
    <w:rsid w:val="00A21B5C"/>
    <w:rsid w:val="00A22902"/>
    <w:rsid w:val="00A32012"/>
    <w:rsid w:val="00A345EC"/>
    <w:rsid w:val="00A61107"/>
    <w:rsid w:val="00A63E8A"/>
    <w:rsid w:val="00A666E4"/>
    <w:rsid w:val="00A66929"/>
    <w:rsid w:val="00A74A99"/>
    <w:rsid w:val="00A74EA9"/>
    <w:rsid w:val="00A75915"/>
    <w:rsid w:val="00A81425"/>
    <w:rsid w:val="00A84ADC"/>
    <w:rsid w:val="00A91C89"/>
    <w:rsid w:val="00A92C77"/>
    <w:rsid w:val="00A9711F"/>
    <w:rsid w:val="00AB4475"/>
    <w:rsid w:val="00AC160A"/>
    <w:rsid w:val="00AC27E7"/>
    <w:rsid w:val="00AC7CC2"/>
    <w:rsid w:val="00AD7CFB"/>
    <w:rsid w:val="00AD7E46"/>
    <w:rsid w:val="00AE0DC8"/>
    <w:rsid w:val="00AE14AF"/>
    <w:rsid w:val="00B05338"/>
    <w:rsid w:val="00B1427F"/>
    <w:rsid w:val="00B32BA2"/>
    <w:rsid w:val="00B35811"/>
    <w:rsid w:val="00B5153C"/>
    <w:rsid w:val="00B54153"/>
    <w:rsid w:val="00B55927"/>
    <w:rsid w:val="00B57B09"/>
    <w:rsid w:val="00B610B6"/>
    <w:rsid w:val="00B61392"/>
    <w:rsid w:val="00B700F5"/>
    <w:rsid w:val="00B729D0"/>
    <w:rsid w:val="00B77659"/>
    <w:rsid w:val="00B84212"/>
    <w:rsid w:val="00B87C18"/>
    <w:rsid w:val="00B91AA0"/>
    <w:rsid w:val="00B957CD"/>
    <w:rsid w:val="00BB27F1"/>
    <w:rsid w:val="00BC0B9A"/>
    <w:rsid w:val="00BC1DC4"/>
    <w:rsid w:val="00BC4A47"/>
    <w:rsid w:val="00BC5D29"/>
    <w:rsid w:val="00BC6434"/>
    <w:rsid w:val="00BE3BD9"/>
    <w:rsid w:val="00BF5FA2"/>
    <w:rsid w:val="00C02152"/>
    <w:rsid w:val="00C11C1C"/>
    <w:rsid w:val="00C1631A"/>
    <w:rsid w:val="00C2341F"/>
    <w:rsid w:val="00C30C6A"/>
    <w:rsid w:val="00C46F41"/>
    <w:rsid w:val="00C52FD9"/>
    <w:rsid w:val="00C546FF"/>
    <w:rsid w:val="00C65B0F"/>
    <w:rsid w:val="00C67E08"/>
    <w:rsid w:val="00C829D3"/>
    <w:rsid w:val="00C913AD"/>
    <w:rsid w:val="00C9601D"/>
    <w:rsid w:val="00CA0551"/>
    <w:rsid w:val="00CB3565"/>
    <w:rsid w:val="00CC01B2"/>
    <w:rsid w:val="00CC79B1"/>
    <w:rsid w:val="00CE2812"/>
    <w:rsid w:val="00CE61D0"/>
    <w:rsid w:val="00CE7EA8"/>
    <w:rsid w:val="00D01EA0"/>
    <w:rsid w:val="00D02042"/>
    <w:rsid w:val="00D050C9"/>
    <w:rsid w:val="00D062F1"/>
    <w:rsid w:val="00D070CD"/>
    <w:rsid w:val="00D10459"/>
    <w:rsid w:val="00D13FB9"/>
    <w:rsid w:val="00D17F9C"/>
    <w:rsid w:val="00D3354E"/>
    <w:rsid w:val="00D335C9"/>
    <w:rsid w:val="00D37474"/>
    <w:rsid w:val="00D41AAA"/>
    <w:rsid w:val="00D445AD"/>
    <w:rsid w:val="00D470FE"/>
    <w:rsid w:val="00D47B29"/>
    <w:rsid w:val="00D578CA"/>
    <w:rsid w:val="00D62557"/>
    <w:rsid w:val="00D633E7"/>
    <w:rsid w:val="00D7020A"/>
    <w:rsid w:val="00D7042C"/>
    <w:rsid w:val="00D73FBB"/>
    <w:rsid w:val="00D75D63"/>
    <w:rsid w:val="00D80E84"/>
    <w:rsid w:val="00D87EBE"/>
    <w:rsid w:val="00D91B47"/>
    <w:rsid w:val="00DA2596"/>
    <w:rsid w:val="00DA6C4F"/>
    <w:rsid w:val="00DB187B"/>
    <w:rsid w:val="00DC08C0"/>
    <w:rsid w:val="00DD2144"/>
    <w:rsid w:val="00DD4633"/>
    <w:rsid w:val="00DD5670"/>
    <w:rsid w:val="00DE000F"/>
    <w:rsid w:val="00DE01AA"/>
    <w:rsid w:val="00DE751C"/>
    <w:rsid w:val="00DF1956"/>
    <w:rsid w:val="00E01410"/>
    <w:rsid w:val="00E06E79"/>
    <w:rsid w:val="00E073FB"/>
    <w:rsid w:val="00E16A1C"/>
    <w:rsid w:val="00E2335E"/>
    <w:rsid w:val="00E23A5B"/>
    <w:rsid w:val="00E328BF"/>
    <w:rsid w:val="00E45876"/>
    <w:rsid w:val="00E60291"/>
    <w:rsid w:val="00E624C8"/>
    <w:rsid w:val="00E82568"/>
    <w:rsid w:val="00E82FD4"/>
    <w:rsid w:val="00E864F7"/>
    <w:rsid w:val="00E869F3"/>
    <w:rsid w:val="00E90634"/>
    <w:rsid w:val="00EA442B"/>
    <w:rsid w:val="00EA45CF"/>
    <w:rsid w:val="00EB0350"/>
    <w:rsid w:val="00EB5656"/>
    <w:rsid w:val="00EC148B"/>
    <w:rsid w:val="00EC7C5F"/>
    <w:rsid w:val="00ED3D1F"/>
    <w:rsid w:val="00ED64CE"/>
    <w:rsid w:val="00EF351A"/>
    <w:rsid w:val="00F06C9E"/>
    <w:rsid w:val="00F1467E"/>
    <w:rsid w:val="00F207A9"/>
    <w:rsid w:val="00F33D8A"/>
    <w:rsid w:val="00F365FC"/>
    <w:rsid w:val="00F373D0"/>
    <w:rsid w:val="00F453C4"/>
    <w:rsid w:val="00F55E12"/>
    <w:rsid w:val="00F605F3"/>
    <w:rsid w:val="00F634C7"/>
    <w:rsid w:val="00F71EB8"/>
    <w:rsid w:val="00F762D2"/>
    <w:rsid w:val="00F77059"/>
    <w:rsid w:val="00F81A08"/>
    <w:rsid w:val="00F9222A"/>
    <w:rsid w:val="00FA2AFF"/>
    <w:rsid w:val="00FB1298"/>
    <w:rsid w:val="00FB16F4"/>
    <w:rsid w:val="00FB6741"/>
    <w:rsid w:val="00FB6F4B"/>
    <w:rsid w:val="00FC51A7"/>
    <w:rsid w:val="00FD572E"/>
    <w:rsid w:val="00FF181F"/>
    <w:rsid w:val="00FF4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="B Lotus"/>
        <w:spacing w:val="-4"/>
        <w:sz w:val="26"/>
        <w:szCs w:val="26"/>
        <w:lang w:val="en-US" w:eastAsia="en-US" w:bidi="ar-SA"/>
      </w:rPr>
    </w:rPrDefault>
    <w:pPrDefault>
      <w:pPr>
        <w:spacing w:line="288" w:lineRule="auto"/>
        <w:ind w:left="284" w:right="142"/>
        <w:jc w:val="lowKashida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متن گزارش"/>
    <w:qFormat/>
    <w:rsid w:val="00642D45"/>
  </w:style>
  <w:style w:type="paragraph" w:styleId="Heading1">
    <w:name w:val="heading 1"/>
    <w:aliases w:val="مخاطب"/>
    <w:basedOn w:val="Normal"/>
    <w:next w:val="Normal"/>
    <w:link w:val="Heading1Char"/>
    <w:uiPriority w:val="9"/>
    <w:qFormat/>
    <w:rsid w:val="002E173E"/>
    <w:pPr>
      <w:spacing w:line="240" w:lineRule="auto"/>
      <w:outlineLvl w:val="0"/>
    </w:pPr>
    <w:rPr>
      <w:b/>
      <w:bCs/>
    </w:rPr>
  </w:style>
  <w:style w:type="paragraph" w:styleId="Heading2">
    <w:name w:val="heading 2"/>
    <w:aliases w:val="متن نامه"/>
    <w:basedOn w:val="Normal"/>
    <w:next w:val="Normal"/>
    <w:link w:val="Heading2Char"/>
    <w:uiPriority w:val="9"/>
    <w:unhideWhenUsed/>
    <w:qFormat/>
    <w:rsid w:val="00F55E12"/>
    <w:pPr>
      <w:spacing w:line="240" w:lineRule="auto"/>
      <w:outlineLvl w:val="1"/>
    </w:pPr>
    <w:rPr>
      <w:sz w:val="27"/>
      <w:szCs w:val="27"/>
    </w:rPr>
  </w:style>
  <w:style w:type="paragraph" w:styleId="Heading3">
    <w:name w:val="heading 3"/>
    <w:aliases w:val="روایت مسئله. تحلیل,رویداد-نظر کارشناس"/>
    <w:basedOn w:val="Normal"/>
    <w:next w:val="Normal"/>
    <w:link w:val="Heading3Char"/>
    <w:uiPriority w:val="9"/>
    <w:unhideWhenUsed/>
    <w:qFormat/>
    <w:rsid w:val="0036185D"/>
    <w:pPr>
      <w:numPr>
        <w:numId w:val="6"/>
      </w:numPr>
      <w:spacing w:before="480" w:line="120" w:lineRule="auto"/>
      <w:outlineLvl w:val="2"/>
    </w:pPr>
    <w:rPr>
      <w:rFonts w:ascii="IranNastaliq" w:hAnsi="IranNastaliq" w:cs="IranNastaliq"/>
      <w:noProof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505010"/>
    <w:pPr>
      <w:pBdr>
        <w:top w:val="dotted" w:sz="6" w:space="2" w:color="92278F" w:themeColor="accent1"/>
      </w:pBdr>
      <w:spacing w:before="200"/>
      <w:outlineLvl w:val="3"/>
    </w:pPr>
    <w:rPr>
      <w:caps/>
      <w:color w:val="6D1D6A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5010"/>
    <w:pPr>
      <w:pBdr>
        <w:bottom w:val="single" w:sz="6" w:space="1" w:color="92278F" w:themeColor="accent1"/>
      </w:pBdr>
      <w:spacing w:before="200"/>
      <w:outlineLvl w:val="4"/>
    </w:pPr>
    <w:rPr>
      <w:caps/>
      <w:color w:val="6D1D6A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5010"/>
    <w:pPr>
      <w:pBdr>
        <w:bottom w:val="dotted" w:sz="6" w:space="1" w:color="92278F" w:themeColor="accent1"/>
      </w:pBdr>
      <w:spacing w:before="200"/>
      <w:outlineLvl w:val="5"/>
    </w:pPr>
    <w:rPr>
      <w:caps/>
      <w:color w:val="6D1D6A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5010"/>
    <w:pPr>
      <w:spacing w:before="200"/>
      <w:outlineLvl w:val="6"/>
    </w:pPr>
    <w:rPr>
      <w:caps/>
      <w:color w:val="6D1D6A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5010"/>
    <w:pPr>
      <w:spacing w:before="2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5010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مخاطب Char"/>
    <w:basedOn w:val="DefaultParagraphFont"/>
    <w:link w:val="Heading1"/>
    <w:uiPriority w:val="9"/>
    <w:rsid w:val="002E173E"/>
    <w:rPr>
      <w:rFonts w:cs="B Lotus"/>
      <w:b/>
      <w:bCs/>
      <w:sz w:val="26"/>
      <w:szCs w:val="26"/>
      <w:lang w:bidi="fa-IR"/>
    </w:rPr>
  </w:style>
  <w:style w:type="character" w:customStyle="1" w:styleId="Heading2Char">
    <w:name w:val="Heading 2 Char"/>
    <w:aliases w:val="متن نامه Char"/>
    <w:basedOn w:val="DefaultParagraphFont"/>
    <w:link w:val="Heading2"/>
    <w:uiPriority w:val="9"/>
    <w:rsid w:val="00F55E12"/>
    <w:rPr>
      <w:rFonts w:cs="B Lotus"/>
      <w:sz w:val="27"/>
      <w:szCs w:val="27"/>
      <w:lang w:bidi="fa-IR"/>
    </w:rPr>
  </w:style>
  <w:style w:type="character" w:customStyle="1" w:styleId="Heading3Char">
    <w:name w:val="Heading 3 Char"/>
    <w:aliases w:val="روایت مسئله. تحلیل Char,رویداد-نظر کارشناس Char"/>
    <w:basedOn w:val="DefaultParagraphFont"/>
    <w:link w:val="Heading3"/>
    <w:uiPriority w:val="9"/>
    <w:rsid w:val="0036185D"/>
    <w:rPr>
      <w:rFonts w:ascii="IranNastaliq" w:hAnsi="IranNastaliq" w:cs="IranNastaliq"/>
      <w:noProof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501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5010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5010"/>
    <w:rPr>
      <w:b/>
      <w:bCs/>
      <w:color w:val="6D1D6A" w:themeColor="accent1" w:themeShade="BF"/>
      <w:sz w:val="16"/>
      <w:szCs w:val="16"/>
    </w:rPr>
  </w:style>
  <w:style w:type="paragraph" w:styleId="Title">
    <w:name w:val="Title"/>
    <w:aliases w:val="شماره صفحه"/>
    <w:basedOn w:val="Normal"/>
    <w:next w:val="Normal"/>
    <w:link w:val="TitleChar"/>
    <w:uiPriority w:val="10"/>
    <w:qFormat/>
    <w:rsid w:val="00962AB8"/>
    <w:rPr>
      <w:rFonts w:ascii="IranNastaliq" w:hAnsi="IranNastaliq" w:cs="IranNastaliq"/>
      <w:noProof/>
    </w:rPr>
  </w:style>
  <w:style w:type="character" w:customStyle="1" w:styleId="TitleChar">
    <w:name w:val="Title Char"/>
    <w:aliases w:val="شماره صفحه Char"/>
    <w:basedOn w:val="DefaultParagraphFont"/>
    <w:link w:val="Title"/>
    <w:uiPriority w:val="10"/>
    <w:rsid w:val="00962AB8"/>
    <w:rPr>
      <w:rFonts w:ascii="IranNastaliq" w:hAnsi="IranNastaliq" w:cs="IranNastaliq"/>
      <w:noProof/>
      <w:sz w:val="26"/>
      <w:szCs w:val="26"/>
      <w:lang w:bidi="fa-IR"/>
    </w:rPr>
  </w:style>
  <w:style w:type="paragraph" w:styleId="Subtitle">
    <w:name w:val="Subtitle"/>
    <w:aliases w:val="فرستنده"/>
    <w:basedOn w:val="Heading1"/>
    <w:next w:val="Normal"/>
    <w:link w:val="SubtitleChar"/>
    <w:uiPriority w:val="11"/>
    <w:qFormat/>
    <w:rsid w:val="00642D45"/>
    <w:pPr>
      <w:ind w:left="5386"/>
      <w:jc w:val="center"/>
    </w:pPr>
  </w:style>
  <w:style w:type="character" w:customStyle="1" w:styleId="SubtitleChar">
    <w:name w:val="Subtitle Char"/>
    <w:aliases w:val="فرستنده Char"/>
    <w:basedOn w:val="DefaultParagraphFont"/>
    <w:link w:val="Subtitle"/>
    <w:uiPriority w:val="11"/>
    <w:rsid w:val="00642D45"/>
    <w:rPr>
      <w:rFonts w:cs="B Lotus"/>
      <w:b/>
      <w:bCs/>
      <w:spacing w:val="-4"/>
      <w:sz w:val="26"/>
      <w:szCs w:val="26"/>
      <w:lang w:bidi="fa-IR"/>
    </w:rPr>
  </w:style>
  <w:style w:type="character" w:styleId="Strong">
    <w:name w:val="Strong"/>
    <w:aliases w:val="ص2به بعد. متن گزارش"/>
    <w:uiPriority w:val="22"/>
    <w:qFormat/>
    <w:rsid w:val="00F365FC"/>
    <w:rPr>
      <w:rFonts w:cs="B Lotus"/>
    </w:rPr>
  </w:style>
  <w:style w:type="character" w:styleId="Emphasis">
    <w:name w:val="Emphasis"/>
    <w:aliases w:val="شناسنامه"/>
    <w:uiPriority w:val="20"/>
    <w:qFormat/>
    <w:rsid w:val="00543081"/>
    <w:rPr>
      <w:rFonts w:cs="B Nazanin"/>
      <w:b/>
      <w:bCs/>
      <w:color w:val="FFFFFF" w:themeColor="background1"/>
      <w:sz w:val="20"/>
      <w:szCs w:val="20"/>
    </w:rPr>
  </w:style>
  <w:style w:type="paragraph" w:styleId="NoSpacing">
    <w:name w:val="No Spacing"/>
    <w:uiPriority w:val="1"/>
    <w:rsid w:val="00505010"/>
    <w:pPr>
      <w:spacing w:line="240" w:lineRule="auto"/>
    </w:pPr>
  </w:style>
  <w:style w:type="paragraph" w:styleId="Quote">
    <w:name w:val="Quote"/>
    <w:aliases w:val="ص2به بعد. رونوشت"/>
    <w:basedOn w:val="Normal"/>
    <w:next w:val="Normal"/>
    <w:link w:val="QuoteChar"/>
    <w:uiPriority w:val="29"/>
    <w:qFormat/>
    <w:rsid w:val="00F365FC"/>
    <w:pPr>
      <w:ind w:left="-1134"/>
    </w:pPr>
    <w:rPr>
      <w:sz w:val="18"/>
      <w:szCs w:val="24"/>
    </w:rPr>
  </w:style>
  <w:style w:type="character" w:customStyle="1" w:styleId="QuoteChar">
    <w:name w:val="Quote Char"/>
    <w:aliases w:val="ص2به بعد. رونوشت Char"/>
    <w:basedOn w:val="DefaultParagraphFont"/>
    <w:link w:val="Quote"/>
    <w:uiPriority w:val="29"/>
    <w:rsid w:val="00F365FC"/>
    <w:rPr>
      <w:rFonts w:cs="B Lotus"/>
      <w:spacing w:val="-4"/>
      <w:sz w:val="18"/>
      <w:szCs w:val="24"/>
      <w:lang w:bidi="fa-IR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5010"/>
    <w:pPr>
      <w:spacing w:before="240" w:after="240" w:line="240" w:lineRule="auto"/>
      <w:ind w:left="1080" w:right="1080"/>
      <w:jc w:val="center"/>
    </w:pPr>
    <w:rPr>
      <w:color w:val="92278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5010"/>
    <w:rPr>
      <w:color w:val="92278F" w:themeColor="accent1"/>
      <w:sz w:val="24"/>
      <w:szCs w:val="24"/>
    </w:rPr>
  </w:style>
  <w:style w:type="character" w:styleId="SubtleEmphasis">
    <w:name w:val="Subtle Emphasis"/>
    <w:aliases w:val="رونوشت"/>
    <w:uiPriority w:val="19"/>
    <w:qFormat/>
    <w:rsid w:val="00F365FC"/>
    <w:rPr>
      <w:sz w:val="22"/>
      <w:szCs w:val="18"/>
    </w:rPr>
  </w:style>
  <w:style w:type="character" w:styleId="IntenseEmphasis">
    <w:name w:val="Intense Emphasis"/>
    <w:aliases w:val="ص2. روایت مسئله. تحلیل"/>
    <w:uiPriority w:val="21"/>
    <w:qFormat/>
    <w:rsid w:val="00F365FC"/>
  </w:style>
  <w:style w:type="character" w:styleId="SubtleReference">
    <w:name w:val="Subtle Reference"/>
    <w:uiPriority w:val="31"/>
    <w:qFormat/>
    <w:rsid w:val="00505010"/>
    <w:rPr>
      <w:b/>
      <w:bCs/>
      <w:color w:val="92278F" w:themeColor="accent1"/>
    </w:rPr>
  </w:style>
  <w:style w:type="character" w:styleId="IntenseReference">
    <w:name w:val="Intense Reference"/>
    <w:uiPriority w:val="32"/>
    <w:qFormat/>
    <w:rsid w:val="00505010"/>
    <w:rPr>
      <w:b/>
      <w:bCs/>
      <w:i/>
      <w:iCs/>
      <w:caps/>
      <w:color w:val="92278F" w:themeColor="accent1"/>
    </w:rPr>
  </w:style>
  <w:style w:type="character" w:styleId="BookTitle">
    <w:name w:val="Book Title"/>
    <w:uiPriority w:val="33"/>
    <w:qFormat/>
    <w:rsid w:val="00505010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501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7318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189"/>
  </w:style>
  <w:style w:type="paragraph" w:styleId="Footer">
    <w:name w:val="footer"/>
    <w:basedOn w:val="Normal"/>
    <w:link w:val="FooterChar"/>
    <w:uiPriority w:val="99"/>
    <w:unhideWhenUsed/>
    <w:rsid w:val="0047318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189"/>
  </w:style>
  <w:style w:type="paragraph" w:styleId="ListParagraph">
    <w:name w:val="List Paragraph"/>
    <w:basedOn w:val="Normal"/>
    <w:uiPriority w:val="34"/>
    <w:qFormat/>
    <w:rsid w:val="000F7B2B"/>
    <w:pPr>
      <w:spacing w:line="336" w:lineRule="auto"/>
      <w:ind w:left="720" w:firstLine="567"/>
      <w:contextualSpacing/>
    </w:pPr>
    <w:rPr>
      <w:rFonts w:ascii="Times New Roman" w:eastAsia="Times New Roman" w:hAnsi="Times New Roman" w:cs="Lotus"/>
      <w:sz w:val="24"/>
      <w:szCs w:val="28"/>
    </w:rPr>
  </w:style>
  <w:style w:type="table" w:styleId="TableGrid">
    <w:name w:val="Table Grid"/>
    <w:basedOn w:val="TableNormal"/>
    <w:uiPriority w:val="39"/>
    <w:rsid w:val="002D24E2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53367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255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554"/>
    <w:rPr>
      <w:rFonts w:ascii="Segoe UI" w:hAnsi="Segoe UI" w:cs="Segoe UI"/>
      <w:sz w:val="18"/>
      <w:szCs w:val="18"/>
      <w:lang w:bidi="fa-IR"/>
    </w:rPr>
  </w:style>
  <w:style w:type="character" w:customStyle="1" w:styleId="p">
    <w:name w:val="p"/>
    <w:basedOn w:val="DefaultParagraphFont"/>
    <w:rsid w:val="003E522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="B Lotus"/>
        <w:spacing w:val="-4"/>
        <w:sz w:val="26"/>
        <w:szCs w:val="26"/>
        <w:lang w:val="en-US" w:eastAsia="en-US" w:bidi="ar-SA"/>
      </w:rPr>
    </w:rPrDefault>
    <w:pPrDefault>
      <w:pPr>
        <w:spacing w:line="288" w:lineRule="auto"/>
        <w:ind w:left="284" w:right="142"/>
        <w:jc w:val="lowKashida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متن گزارش"/>
    <w:qFormat/>
    <w:rsid w:val="00642D45"/>
  </w:style>
  <w:style w:type="paragraph" w:styleId="Heading1">
    <w:name w:val="heading 1"/>
    <w:aliases w:val="مخاطب"/>
    <w:basedOn w:val="Normal"/>
    <w:next w:val="Normal"/>
    <w:link w:val="Heading1Char"/>
    <w:uiPriority w:val="9"/>
    <w:qFormat/>
    <w:rsid w:val="002E173E"/>
    <w:pPr>
      <w:spacing w:line="240" w:lineRule="auto"/>
      <w:outlineLvl w:val="0"/>
    </w:pPr>
    <w:rPr>
      <w:b/>
      <w:bCs/>
    </w:rPr>
  </w:style>
  <w:style w:type="paragraph" w:styleId="Heading2">
    <w:name w:val="heading 2"/>
    <w:aliases w:val="متن نامه"/>
    <w:basedOn w:val="Normal"/>
    <w:next w:val="Normal"/>
    <w:link w:val="Heading2Char"/>
    <w:uiPriority w:val="9"/>
    <w:unhideWhenUsed/>
    <w:qFormat/>
    <w:rsid w:val="00F55E12"/>
    <w:pPr>
      <w:spacing w:line="240" w:lineRule="auto"/>
      <w:outlineLvl w:val="1"/>
    </w:pPr>
    <w:rPr>
      <w:sz w:val="27"/>
      <w:szCs w:val="27"/>
    </w:rPr>
  </w:style>
  <w:style w:type="paragraph" w:styleId="Heading3">
    <w:name w:val="heading 3"/>
    <w:aliases w:val="روایت مسئله. تحلیل,رویداد-نظر کارشناس"/>
    <w:basedOn w:val="Normal"/>
    <w:next w:val="Normal"/>
    <w:link w:val="Heading3Char"/>
    <w:uiPriority w:val="9"/>
    <w:unhideWhenUsed/>
    <w:qFormat/>
    <w:rsid w:val="0036185D"/>
    <w:pPr>
      <w:numPr>
        <w:numId w:val="6"/>
      </w:numPr>
      <w:spacing w:before="480" w:line="120" w:lineRule="auto"/>
      <w:outlineLvl w:val="2"/>
    </w:pPr>
    <w:rPr>
      <w:rFonts w:ascii="IranNastaliq" w:hAnsi="IranNastaliq" w:cs="IranNastaliq"/>
      <w:noProof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505010"/>
    <w:pPr>
      <w:pBdr>
        <w:top w:val="dotted" w:sz="6" w:space="2" w:color="92278F" w:themeColor="accent1"/>
      </w:pBdr>
      <w:spacing w:before="200"/>
      <w:outlineLvl w:val="3"/>
    </w:pPr>
    <w:rPr>
      <w:caps/>
      <w:color w:val="6D1D6A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5010"/>
    <w:pPr>
      <w:pBdr>
        <w:bottom w:val="single" w:sz="6" w:space="1" w:color="92278F" w:themeColor="accent1"/>
      </w:pBdr>
      <w:spacing w:before="200"/>
      <w:outlineLvl w:val="4"/>
    </w:pPr>
    <w:rPr>
      <w:caps/>
      <w:color w:val="6D1D6A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5010"/>
    <w:pPr>
      <w:pBdr>
        <w:bottom w:val="dotted" w:sz="6" w:space="1" w:color="92278F" w:themeColor="accent1"/>
      </w:pBdr>
      <w:spacing w:before="200"/>
      <w:outlineLvl w:val="5"/>
    </w:pPr>
    <w:rPr>
      <w:caps/>
      <w:color w:val="6D1D6A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5010"/>
    <w:pPr>
      <w:spacing w:before="200"/>
      <w:outlineLvl w:val="6"/>
    </w:pPr>
    <w:rPr>
      <w:caps/>
      <w:color w:val="6D1D6A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5010"/>
    <w:pPr>
      <w:spacing w:before="2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5010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مخاطب Char"/>
    <w:basedOn w:val="DefaultParagraphFont"/>
    <w:link w:val="Heading1"/>
    <w:uiPriority w:val="9"/>
    <w:rsid w:val="002E173E"/>
    <w:rPr>
      <w:rFonts w:cs="B Lotus"/>
      <w:b/>
      <w:bCs/>
      <w:sz w:val="26"/>
      <w:szCs w:val="26"/>
      <w:lang w:bidi="fa-IR"/>
    </w:rPr>
  </w:style>
  <w:style w:type="character" w:customStyle="1" w:styleId="Heading2Char">
    <w:name w:val="Heading 2 Char"/>
    <w:aliases w:val="متن نامه Char"/>
    <w:basedOn w:val="DefaultParagraphFont"/>
    <w:link w:val="Heading2"/>
    <w:uiPriority w:val="9"/>
    <w:rsid w:val="00F55E12"/>
    <w:rPr>
      <w:rFonts w:cs="B Lotus"/>
      <w:sz w:val="27"/>
      <w:szCs w:val="27"/>
      <w:lang w:bidi="fa-IR"/>
    </w:rPr>
  </w:style>
  <w:style w:type="character" w:customStyle="1" w:styleId="Heading3Char">
    <w:name w:val="Heading 3 Char"/>
    <w:aliases w:val="روایت مسئله. تحلیل Char,رویداد-نظر کارشناس Char"/>
    <w:basedOn w:val="DefaultParagraphFont"/>
    <w:link w:val="Heading3"/>
    <w:uiPriority w:val="9"/>
    <w:rsid w:val="0036185D"/>
    <w:rPr>
      <w:rFonts w:ascii="IranNastaliq" w:hAnsi="IranNastaliq" w:cs="IranNastaliq"/>
      <w:noProof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501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5010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5010"/>
    <w:rPr>
      <w:b/>
      <w:bCs/>
      <w:color w:val="6D1D6A" w:themeColor="accent1" w:themeShade="BF"/>
      <w:sz w:val="16"/>
      <w:szCs w:val="16"/>
    </w:rPr>
  </w:style>
  <w:style w:type="paragraph" w:styleId="Title">
    <w:name w:val="Title"/>
    <w:aliases w:val="شماره صفحه"/>
    <w:basedOn w:val="Normal"/>
    <w:next w:val="Normal"/>
    <w:link w:val="TitleChar"/>
    <w:uiPriority w:val="10"/>
    <w:qFormat/>
    <w:rsid w:val="00962AB8"/>
    <w:rPr>
      <w:rFonts w:ascii="IranNastaliq" w:hAnsi="IranNastaliq" w:cs="IranNastaliq"/>
      <w:noProof/>
    </w:rPr>
  </w:style>
  <w:style w:type="character" w:customStyle="1" w:styleId="TitleChar">
    <w:name w:val="Title Char"/>
    <w:aliases w:val="شماره صفحه Char"/>
    <w:basedOn w:val="DefaultParagraphFont"/>
    <w:link w:val="Title"/>
    <w:uiPriority w:val="10"/>
    <w:rsid w:val="00962AB8"/>
    <w:rPr>
      <w:rFonts w:ascii="IranNastaliq" w:hAnsi="IranNastaliq" w:cs="IranNastaliq"/>
      <w:noProof/>
      <w:sz w:val="26"/>
      <w:szCs w:val="26"/>
      <w:lang w:bidi="fa-IR"/>
    </w:rPr>
  </w:style>
  <w:style w:type="paragraph" w:styleId="Subtitle">
    <w:name w:val="Subtitle"/>
    <w:aliases w:val="فرستنده"/>
    <w:basedOn w:val="Heading1"/>
    <w:next w:val="Normal"/>
    <w:link w:val="SubtitleChar"/>
    <w:uiPriority w:val="11"/>
    <w:qFormat/>
    <w:rsid w:val="00642D45"/>
    <w:pPr>
      <w:ind w:left="5386"/>
      <w:jc w:val="center"/>
    </w:pPr>
  </w:style>
  <w:style w:type="character" w:customStyle="1" w:styleId="SubtitleChar">
    <w:name w:val="Subtitle Char"/>
    <w:aliases w:val="فرستنده Char"/>
    <w:basedOn w:val="DefaultParagraphFont"/>
    <w:link w:val="Subtitle"/>
    <w:uiPriority w:val="11"/>
    <w:rsid w:val="00642D45"/>
    <w:rPr>
      <w:rFonts w:cs="B Lotus"/>
      <w:b/>
      <w:bCs/>
      <w:spacing w:val="-4"/>
      <w:sz w:val="26"/>
      <w:szCs w:val="26"/>
      <w:lang w:bidi="fa-IR"/>
    </w:rPr>
  </w:style>
  <w:style w:type="character" w:styleId="Strong">
    <w:name w:val="Strong"/>
    <w:aliases w:val="ص2به بعد. متن گزارش"/>
    <w:uiPriority w:val="22"/>
    <w:qFormat/>
    <w:rsid w:val="00F365FC"/>
    <w:rPr>
      <w:rFonts w:cs="B Lotus"/>
    </w:rPr>
  </w:style>
  <w:style w:type="character" w:styleId="Emphasis">
    <w:name w:val="Emphasis"/>
    <w:aliases w:val="شناسنامه"/>
    <w:uiPriority w:val="20"/>
    <w:qFormat/>
    <w:rsid w:val="00543081"/>
    <w:rPr>
      <w:rFonts w:cs="B Nazanin"/>
      <w:b/>
      <w:bCs/>
      <w:color w:val="FFFFFF" w:themeColor="background1"/>
      <w:sz w:val="20"/>
      <w:szCs w:val="20"/>
    </w:rPr>
  </w:style>
  <w:style w:type="paragraph" w:styleId="NoSpacing">
    <w:name w:val="No Spacing"/>
    <w:uiPriority w:val="1"/>
    <w:rsid w:val="00505010"/>
    <w:pPr>
      <w:spacing w:line="240" w:lineRule="auto"/>
    </w:pPr>
  </w:style>
  <w:style w:type="paragraph" w:styleId="Quote">
    <w:name w:val="Quote"/>
    <w:aliases w:val="ص2به بعد. رونوشت"/>
    <w:basedOn w:val="Normal"/>
    <w:next w:val="Normal"/>
    <w:link w:val="QuoteChar"/>
    <w:uiPriority w:val="29"/>
    <w:qFormat/>
    <w:rsid w:val="00F365FC"/>
    <w:pPr>
      <w:ind w:left="-1134"/>
    </w:pPr>
    <w:rPr>
      <w:sz w:val="18"/>
      <w:szCs w:val="24"/>
    </w:rPr>
  </w:style>
  <w:style w:type="character" w:customStyle="1" w:styleId="QuoteChar">
    <w:name w:val="Quote Char"/>
    <w:aliases w:val="ص2به بعد. رونوشت Char"/>
    <w:basedOn w:val="DefaultParagraphFont"/>
    <w:link w:val="Quote"/>
    <w:uiPriority w:val="29"/>
    <w:rsid w:val="00F365FC"/>
    <w:rPr>
      <w:rFonts w:cs="B Lotus"/>
      <w:spacing w:val="-4"/>
      <w:sz w:val="18"/>
      <w:szCs w:val="24"/>
      <w:lang w:bidi="fa-IR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5010"/>
    <w:pPr>
      <w:spacing w:before="240" w:after="240" w:line="240" w:lineRule="auto"/>
      <w:ind w:left="1080" w:right="1080"/>
      <w:jc w:val="center"/>
    </w:pPr>
    <w:rPr>
      <w:color w:val="92278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5010"/>
    <w:rPr>
      <w:color w:val="92278F" w:themeColor="accent1"/>
      <w:sz w:val="24"/>
      <w:szCs w:val="24"/>
    </w:rPr>
  </w:style>
  <w:style w:type="character" w:styleId="SubtleEmphasis">
    <w:name w:val="Subtle Emphasis"/>
    <w:aliases w:val="رونوشت"/>
    <w:uiPriority w:val="19"/>
    <w:qFormat/>
    <w:rsid w:val="00F365FC"/>
    <w:rPr>
      <w:sz w:val="22"/>
      <w:szCs w:val="18"/>
    </w:rPr>
  </w:style>
  <w:style w:type="character" w:styleId="IntenseEmphasis">
    <w:name w:val="Intense Emphasis"/>
    <w:aliases w:val="ص2. روایت مسئله. تحلیل"/>
    <w:uiPriority w:val="21"/>
    <w:qFormat/>
    <w:rsid w:val="00F365FC"/>
  </w:style>
  <w:style w:type="character" w:styleId="SubtleReference">
    <w:name w:val="Subtle Reference"/>
    <w:uiPriority w:val="31"/>
    <w:qFormat/>
    <w:rsid w:val="00505010"/>
    <w:rPr>
      <w:b/>
      <w:bCs/>
      <w:color w:val="92278F" w:themeColor="accent1"/>
    </w:rPr>
  </w:style>
  <w:style w:type="character" w:styleId="IntenseReference">
    <w:name w:val="Intense Reference"/>
    <w:uiPriority w:val="32"/>
    <w:qFormat/>
    <w:rsid w:val="00505010"/>
    <w:rPr>
      <w:b/>
      <w:bCs/>
      <w:i/>
      <w:iCs/>
      <w:caps/>
      <w:color w:val="92278F" w:themeColor="accent1"/>
    </w:rPr>
  </w:style>
  <w:style w:type="character" w:styleId="BookTitle">
    <w:name w:val="Book Title"/>
    <w:uiPriority w:val="33"/>
    <w:qFormat/>
    <w:rsid w:val="00505010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501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7318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189"/>
  </w:style>
  <w:style w:type="paragraph" w:styleId="Footer">
    <w:name w:val="footer"/>
    <w:basedOn w:val="Normal"/>
    <w:link w:val="FooterChar"/>
    <w:uiPriority w:val="99"/>
    <w:unhideWhenUsed/>
    <w:rsid w:val="0047318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189"/>
  </w:style>
  <w:style w:type="paragraph" w:styleId="ListParagraph">
    <w:name w:val="List Paragraph"/>
    <w:basedOn w:val="Normal"/>
    <w:uiPriority w:val="34"/>
    <w:qFormat/>
    <w:rsid w:val="000F7B2B"/>
    <w:pPr>
      <w:spacing w:line="336" w:lineRule="auto"/>
      <w:ind w:left="720" w:firstLine="567"/>
      <w:contextualSpacing/>
    </w:pPr>
    <w:rPr>
      <w:rFonts w:ascii="Times New Roman" w:eastAsia="Times New Roman" w:hAnsi="Times New Roman" w:cs="Lotus"/>
      <w:sz w:val="24"/>
      <w:szCs w:val="28"/>
    </w:rPr>
  </w:style>
  <w:style w:type="table" w:styleId="TableGrid">
    <w:name w:val="Table Grid"/>
    <w:basedOn w:val="TableNormal"/>
    <w:uiPriority w:val="39"/>
    <w:rsid w:val="002D24E2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53367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255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554"/>
    <w:rPr>
      <w:rFonts w:ascii="Segoe UI" w:hAnsi="Segoe UI" w:cs="Segoe UI"/>
      <w:sz w:val="18"/>
      <w:szCs w:val="18"/>
      <w:lang w:bidi="fa-IR"/>
    </w:rPr>
  </w:style>
  <w:style w:type="character" w:customStyle="1" w:styleId="p">
    <w:name w:val="p"/>
    <w:basedOn w:val="DefaultParagraphFont"/>
    <w:rsid w:val="003E52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1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hare\0000&#1587;&#1575;&#1604;%201401\02&#1583;&#1585;%20&#1583;&#1587;&#1578;%20&#1575;&#1602;&#1583;&#1575;&#1605;\01&#1575;&#1588;&#1603;&#1575;&#1604;%20&#1606;&#1592;&#1575;&#1585;&#1578;&#1610;\&#1587;&#1740;&#1605;&#1575;%20&#1606;&#1592;&#1575;&#1585;&#1578;%208.04.1401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Integral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8E4EE-20C3-4C52-9D99-98F9219E4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سیما نظارت 8.04.1401</Template>
  <TotalTime>89</TotalTime>
  <Pages>2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Najmeh Shafiei</dc:creator>
  <cp:keywords/>
  <dc:description/>
  <cp:lastModifiedBy>Najmeh Shafiei</cp:lastModifiedBy>
  <cp:revision>42</cp:revision>
  <cp:lastPrinted>2024-01-07T09:50:00Z</cp:lastPrinted>
  <dcterms:created xsi:type="dcterms:W3CDTF">2022-06-29T11:33:00Z</dcterms:created>
  <dcterms:modified xsi:type="dcterms:W3CDTF">2024-01-07T09:51:00Z</dcterms:modified>
</cp:coreProperties>
</file>