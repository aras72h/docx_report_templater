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7350D" w14:textId="12A36269" w:rsidR="00156666" w:rsidRDefault="0029609A" w:rsidP="00B25462">
      <w:pPr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5301037" wp14:editId="387276F1">
                <wp:simplePos x="0" y="0"/>
                <wp:positionH relativeFrom="margin">
                  <wp:posOffset>344805</wp:posOffset>
                </wp:positionH>
                <wp:positionV relativeFrom="margin">
                  <wp:posOffset>-170198</wp:posOffset>
                </wp:positionV>
                <wp:extent cx="1513840" cy="74422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3840" cy="744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FA2E" w14:textId="77777777" w:rsidR="0029609A" w:rsidRPr="00F365FC" w:rsidRDefault="0029609A" w:rsidP="00B51E03">
                            <w:pPr>
                              <w:pStyle w:val="Header"/>
                              <w:bidi/>
                              <w:ind w:left="96"/>
                              <w:jc w:val="both"/>
                              <w:rPr>
                                <w:rFonts w:ascii="IranNastaliq" w:hAnsi="IranNastaliq" w:cs="B Nazanin"/>
                                <w:b/>
                                <w:bCs/>
                                <w:sz w:val="22"/>
                                <w:szCs w:val="22"/>
                                <w:rtl/>
                              </w:rPr>
                            </w:pPr>
                            <w:r>
                              <w:rPr>
                                <w:rFonts w:ascii="IranNastaliq" w:hAnsi="IranNastaliq" w:cs="B Nazanin" w:hint="cs"/>
                                <w:b/>
                                <w:bCs/>
                                <w:sz w:val="22"/>
                                <w:szCs w:val="22"/>
                                <w:rtl/>
                              </w:rPr>
                              <w:t>تاریخ: ..............</w:t>
                            </w:r>
                          </w:p>
                          <w:p w14:paraId="5D396B16" w14:textId="77777777" w:rsidR="0029609A" w:rsidRPr="00F365FC" w:rsidRDefault="0029609A" w:rsidP="00B51E03">
                            <w:pPr>
                              <w:pStyle w:val="Header"/>
                              <w:bidi/>
                              <w:ind w:left="96"/>
                              <w:jc w:val="both"/>
                              <w:rPr>
                                <w:rFonts w:ascii="IranNastaliq" w:hAnsi="IranNastaliq" w:cs="B Nazanin"/>
                                <w:b/>
                                <w:bCs/>
                                <w:sz w:val="22"/>
                                <w:szCs w:val="22"/>
                                <w:rtl/>
                              </w:rPr>
                            </w:pPr>
                            <w:r w:rsidRPr="00F365FC">
                              <w:rPr>
                                <w:rFonts w:ascii="IranNastaliq" w:hAnsi="IranNastaliq" w:cs="B Nazanin"/>
                                <w:b/>
                                <w:bCs/>
                                <w:sz w:val="22"/>
                                <w:szCs w:val="22"/>
                                <w:rtl/>
                              </w:rPr>
                              <w:t>شماره</w:t>
                            </w:r>
                            <w:r>
                              <w:rPr>
                                <w:rFonts w:ascii="IranNastaliq" w:hAnsi="IranNastaliq" w:cs="B Nazanin" w:hint="cs"/>
                                <w:b/>
                                <w:bCs/>
                                <w:sz w:val="22"/>
                                <w:szCs w:val="22"/>
                                <w:rtl/>
                              </w:rPr>
                              <w:t>: ..............</w:t>
                            </w:r>
                          </w:p>
                          <w:p w14:paraId="7ECE038E" w14:textId="77777777" w:rsidR="0029609A" w:rsidRPr="00F365FC" w:rsidRDefault="0029609A" w:rsidP="00B51E03">
                            <w:pPr>
                              <w:pStyle w:val="Header"/>
                              <w:bidi/>
                              <w:ind w:left="96"/>
                              <w:jc w:val="both"/>
                              <w:rPr>
                                <w:rFonts w:ascii="IranNastaliq" w:hAnsi="IranNastaliq" w:cs="B Nazanin"/>
                                <w:b/>
                                <w:bCs/>
                                <w:sz w:val="22"/>
                                <w:szCs w:val="22"/>
                                <w:rtl/>
                              </w:rPr>
                            </w:pPr>
                            <w:r w:rsidRPr="00F365FC">
                              <w:rPr>
                                <w:rFonts w:ascii="IranNastaliq" w:hAnsi="IranNastaliq" w:cs="B Nazanin"/>
                                <w:b/>
                                <w:bCs/>
                                <w:sz w:val="22"/>
                                <w:szCs w:val="22"/>
                                <w:rtl/>
                              </w:rPr>
                              <w:t>پیوست</w:t>
                            </w:r>
                            <w:r>
                              <w:rPr>
                                <w:rFonts w:ascii="IranNastaliq" w:hAnsi="IranNastaliq" w:cs="B Nazanin" w:hint="cs"/>
                                <w:b/>
                                <w:bCs/>
                                <w:sz w:val="22"/>
                                <w:szCs w:val="22"/>
                                <w:rtl/>
                              </w:rPr>
                              <w:t>: ..............</w:t>
                            </w:r>
                          </w:p>
                          <w:p w14:paraId="406B5340" w14:textId="77777777" w:rsidR="0029609A" w:rsidRPr="00F365FC" w:rsidRDefault="0029609A" w:rsidP="00B51E03">
                            <w:pPr>
                              <w:bidi/>
                              <w:ind w:left="96"/>
                              <w:jc w:val="both"/>
                              <w:rPr>
                                <w:rFonts w:ascii="IranNastaliq" w:hAnsi="IranNastaliq" w:cs="B Nazani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0103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.15pt;margin-top:-13.4pt;width:119.2pt;height:58.6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" filled="f" stroked="f">
                <v:textbox>
                  <w:txbxContent>
                    <w:p w14:paraId="067BFA2E" w14:textId="77777777" w:rsidR="0029609A" w:rsidRPr="00F365FC" w:rsidRDefault="0029609A" w:rsidP="00B51E03">
                      <w:pPr>
                        <w:pStyle w:val="Header"/>
                        <w:bidi/>
                        <w:ind w:left="96"/>
                        <w:jc w:val="both"/>
                        <w:rPr>
                          <w:rFonts w:ascii="IranNastaliq" w:hAnsi="IranNastaliq" w:cs="B Nazanin"/>
                          <w:b/>
                          <w:bCs/>
                          <w:sz w:val="22"/>
                          <w:szCs w:val="22"/>
                          <w:rtl/>
                        </w:rPr>
                      </w:pPr>
                      <w:r>
                        <w:rPr>
                          <w:rFonts w:ascii="IranNastaliq" w:hAnsi="IranNastaliq" w:cs="B Nazanin" w:hint="cs"/>
                          <w:b/>
                          <w:bCs/>
                          <w:sz w:val="22"/>
                          <w:szCs w:val="22"/>
                          <w:rtl/>
                        </w:rPr>
                        <w:t>تاریخ: ..............</w:t>
                      </w:r>
                    </w:p>
                    <w:p w14:paraId="5D396B16" w14:textId="77777777" w:rsidR="0029609A" w:rsidRPr="00F365FC" w:rsidRDefault="0029609A" w:rsidP="00B51E03">
                      <w:pPr>
                        <w:pStyle w:val="Header"/>
                        <w:bidi/>
                        <w:ind w:left="96"/>
                        <w:jc w:val="both"/>
                        <w:rPr>
                          <w:rFonts w:ascii="IranNastaliq" w:hAnsi="IranNastaliq" w:cs="B Nazanin"/>
                          <w:b/>
                          <w:bCs/>
                          <w:sz w:val="22"/>
                          <w:szCs w:val="22"/>
                          <w:rtl/>
                        </w:rPr>
                      </w:pPr>
                      <w:r w:rsidRPr="00F365FC">
                        <w:rPr>
                          <w:rFonts w:ascii="IranNastaliq" w:hAnsi="IranNastaliq" w:cs="B Nazanin"/>
                          <w:b/>
                          <w:bCs/>
                          <w:sz w:val="22"/>
                          <w:szCs w:val="22"/>
                          <w:rtl/>
                        </w:rPr>
                        <w:t>شماره</w:t>
                      </w:r>
                      <w:r>
                        <w:rPr>
                          <w:rFonts w:ascii="IranNastaliq" w:hAnsi="IranNastaliq" w:cs="B Nazanin" w:hint="cs"/>
                          <w:b/>
                          <w:bCs/>
                          <w:sz w:val="22"/>
                          <w:szCs w:val="22"/>
                          <w:rtl/>
                        </w:rPr>
                        <w:t>: ..............</w:t>
                      </w:r>
                    </w:p>
                    <w:p w14:paraId="7ECE038E" w14:textId="77777777" w:rsidR="0029609A" w:rsidRPr="00F365FC" w:rsidRDefault="0029609A" w:rsidP="00B51E03">
                      <w:pPr>
                        <w:pStyle w:val="Header"/>
                        <w:bidi/>
                        <w:ind w:left="96"/>
                        <w:jc w:val="both"/>
                        <w:rPr>
                          <w:rFonts w:ascii="IranNastaliq" w:hAnsi="IranNastaliq" w:cs="B Nazanin"/>
                          <w:b/>
                          <w:bCs/>
                          <w:sz w:val="22"/>
                          <w:szCs w:val="22"/>
                          <w:rtl/>
                        </w:rPr>
                      </w:pPr>
                      <w:r w:rsidRPr="00F365FC">
                        <w:rPr>
                          <w:rFonts w:ascii="IranNastaliq" w:hAnsi="IranNastaliq" w:cs="B Nazanin"/>
                          <w:b/>
                          <w:bCs/>
                          <w:sz w:val="22"/>
                          <w:szCs w:val="22"/>
                          <w:rtl/>
                        </w:rPr>
                        <w:t>پیوست</w:t>
                      </w:r>
                      <w:r>
                        <w:rPr>
                          <w:rFonts w:ascii="IranNastaliq" w:hAnsi="IranNastaliq" w:cs="B Nazanin" w:hint="cs"/>
                          <w:b/>
                          <w:bCs/>
                          <w:sz w:val="22"/>
                          <w:szCs w:val="22"/>
                          <w:rtl/>
                        </w:rPr>
                        <w:t>: ..............</w:t>
                      </w:r>
                    </w:p>
                    <w:p w14:paraId="406B5340" w14:textId="77777777" w:rsidR="0029609A" w:rsidRPr="00F365FC" w:rsidRDefault="0029609A" w:rsidP="00B51E03">
                      <w:pPr>
                        <w:bidi/>
                        <w:ind w:left="96"/>
                        <w:jc w:val="both"/>
                        <w:rPr>
                          <w:rFonts w:ascii="IranNastaliq" w:hAnsi="IranNastaliq" w:cs="B Nazanin"/>
                          <w:b/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D168F51" w14:textId="7531CD71" w:rsidR="009B442C" w:rsidRDefault="009B442C" w:rsidP="00B25462">
      <w:pPr>
        <w:rPr>
          <w:rtl/>
        </w:rPr>
      </w:pPr>
    </w:p>
    <w:p w14:paraId="137EEC67" w14:textId="77777777" w:rsidR="009B442C" w:rsidRPr="009B442C" w:rsidRDefault="009B442C" w:rsidP="00B25462">
      <w:pPr>
        <w:rPr>
          <w:rtl/>
        </w:rPr>
      </w:pPr>
    </w:p>
    <w:tbl>
      <w:tblPr>
        <w:tblStyle w:val="TableGrid"/>
        <w:tblpPr w:vertAnchor="page" w:horzAnchor="page" w:tblpX="10222" w:tblpY="2620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1"/>
      </w:tblGrid>
      <w:tr w:rsidR="00F64152" w:rsidRPr="009A5AB5" w14:paraId="2E4C4F56" w14:textId="77777777" w:rsidTr="007854CF">
        <w:trPr>
          <w:trHeight w:hRule="exact" w:val="454"/>
        </w:trPr>
        <w:tc>
          <w:tcPr>
            <w:tcW w:w="1191" w:type="dxa"/>
            <w:vAlign w:val="center"/>
          </w:tcPr>
          <w:p w14:paraId="74CB175D" w14:textId="60C6045F" w:rsidR="00F64152" w:rsidRPr="008D09AA" w:rsidRDefault="003E39DC" w:rsidP="0048712E">
            <w:pPr>
              <w:bidi/>
              <w:ind w:left="0" w:right="-52"/>
              <w:jc w:val="center"/>
              <w:rPr>
                <w:rFonts w:ascii="IranNastaliq" w:hAnsi="IranNastaliq" w:cs="IranNastaliq"/>
                <w:color w:val="1B3A7E" w:themeColor="accent6" w:themeShade="80"/>
                <w:sz w:val="20"/>
                <w:szCs w:val="20"/>
              </w:rPr>
            </w:pPr>
            <w:r w:rsidRPr="008D09AA">
              <w:rPr>
                <w:rFonts w:ascii="IranNastaliq" w:hAnsi="IranNastaliq" w:cs="IranNastaliq"/>
                <w:color w:val="1B3A7E" w:themeColor="accent6" w:themeShade="80"/>
                <w:sz w:val="20"/>
                <w:szCs w:val="20"/>
              </w:rPr>
              <w:t>NetworkAreaName</w:t>
            </w:r>
          </w:p>
        </w:tc>
      </w:tr>
      <w:tr w:rsidR="00F64152" w:rsidRPr="009A5AB5" w14:paraId="62D2140C" w14:textId="77777777" w:rsidTr="007854CF">
        <w:trPr>
          <w:trHeight w:hRule="exact" w:val="198"/>
        </w:trPr>
        <w:tc>
          <w:tcPr>
            <w:tcW w:w="1191" w:type="dxa"/>
            <w:vAlign w:val="center"/>
          </w:tcPr>
          <w:p w14:paraId="408C5628" w14:textId="77777777" w:rsidR="00F64152" w:rsidRPr="007D0A3F" w:rsidRDefault="00F64152" w:rsidP="0048712E">
            <w:pPr>
              <w:bidi/>
              <w:jc w:val="center"/>
              <w:rPr>
                <w:rtl/>
              </w:rPr>
            </w:pPr>
          </w:p>
        </w:tc>
      </w:tr>
      <w:tr w:rsidR="00F64152" w:rsidRPr="009A5AB5" w14:paraId="38A66DDB" w14:textId="77777777" w:rsidTr="007854CF">
        <w:trPr>
          <w:trHeight w:hRule="exact" w:val="539"/>
        </w:trPr>
        <w:tc>
          <w:tcPr>
            <w:tcW w:w="1191" w:type="dxa"/>
            <w:vAlign w:val="center"/>
          </w:tcPr>
          <w:p w14:paraId="3057F032" w14:textId="7BEC26C0" w:rsidR="00F64152" w:rsidRPr="0048712E" w:rsidRDefault="00717462" w:rsidP="0048712E">
            <w:pPr>
              <w:bidi/>
              <w:ind w:left="0" w:right="-52"/>
              <w:jc w:val="center"/>
              <w:rPr>
                <w:b/>
                <w:bCs/>
                <w:color w:val="FFFFFF" w:themeColor="background1"/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b/>
                <w:bCs/>
                <w:color w:val="FFFFFF" w:themeColor="background1"/>
                <w:sz w:val="22"/>
                <w:szCs w:val="22"/>
                <w:rtl/>
                <w:lang w:bidi="fa-IR"/>
              </w:rPr>
              <w:t>الیت</w:t>
            </w:r>
          </w:p>
        </w:tc>
      </w:tr>
      <w:tr w:rsidR="00F64152" w:rsidRPr="009A5AB5" w14:paraId="6ABEB6D1" w14:textId="77777777" w:rsidTr="007854CF">
        <w:trPr>
          <w:trHeight w:hRule="exact" w:val="482"/>
        </w:trPr>
        <w:tc>
          <w:tcPr>
            <w:tcW w:w="1191" w:type="dxa"/>
            <w:vAlign w:val="center"/>
          </w:tcPr>
          <w:p w14:paraId="63D12D2B" w14:textId="77777777" w:rsidR="00F64152" w:rsidRPr="007D0A3F" w:rsidRDefault="00F64152" w:rsidP="0048712E">
            <w:pPr>
              <w:bidi/>
              <w:jc w:val="center"/>
              <w:rPr>
                <w:rtl/>
              </w:rPr>
            </w:pPr>
          </w:p>
        </w:tc>
      </w:tr>
      <w:tr w:rsidR="00F64152" w:rsidRPr="009A5AB5" w14:paraId="705C22BB" w14:textId="77777777" w:rsidTr="007854CF">
        <w:trPr>
          <w:trHeight w:hRule="exact" w:val="369"/>
        </w:trPr>
        <w:tc>
          <w:tcPr>
            <w:tcW w:w="1191" w:type="dxa"/>
            <w:vAlign w:val="center"/>
          </w:tcPr>
          <w:p w14:paraId="317854DB" w14:textId="3BAEAECB" w:rsidR="00F64152" w:rsidRPr="007D0A3F" w:rsidRDefault="003E39DC" w:rsidP="0048712E">
            <w:pPr>
              <w:bidi/>
              <w:ind w:left="0" w:right="-52"/>
              <w:jc w:val="center"/>
              <w:rPr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شببکه</w:t>
            </w:r>
          </w:p>
        </w:tc>
      </w:tr>
      <w:tr w:rsidR="00F64152" w:rsidRPr="009A5AB5" w14:paraId="2BD22A84" w14:textId="77777777" w:rsidTr="007854CF">
        <w:trPr>
          <w:trHeight w:hRule="exact" w:val="369"/>
        </w:trPr>
        <w:tc>
          <w:tcPr>
            <w:tcW w:w="1191" w:type="dxa"/>
            <w:vAlign w:val="center"/>
          </w:tcPr>
          <w:p w14:paraId="19AD6396" w14:textId="77777777" w:rsidR="00F64152" w:rsidRPr="007D0A3F" w:rsidRDefault="00F64152" w:rsidP="0048712E">
            <w:pPr>
              <w:bidi/>
              <w:jc w:val="center"/>
              <w:rPr>
                <w:rtl/>
              </w:rPr>
            </w:pPr>
          </w:p>
        </w:tc>
      </w:tr>
      <w:tr w:rsidR="00F64152" w:rsidRPr="009A5AB5" w14:paraId="30814781" w14:textId="77777777" w:rsidTr="007854CF">
        <w:trPr>
          <w:trHeight w:hRule="exact" w:val="851"/>
        </w:trPr>
        <w:tc>
          <w:tcPr>
            <w:tcW w:w="1191" w:type="dxa"/>
            <w:vAlign w:val="center"/>
          </w:tcPr>
          <w:p w14:paraId="38B5C632" w14:textId="539D6AD9" w:rsidR="00F64152" w:rsidRPr="0048712E" w:rsidRDefault="003E39DC" w:rsidP="0048712E">
            <w:pPr>
              <w:bidi/>
              <w:ind w:left="0" w:right="-52"/>
              <w:jc w:val="center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</w:rPr>
              <w:t>بررناامه</w:t>
            </w:r>
          </w:p>
        </w:tc>
      </w:tr>
      <w:tr w:rsidR="00F64152" w:rsidRPr="009A5AB5" w14:paraId="39428679" w14:textId="77777777" w:rsidTr="007854CF">
        <w:trPr>
          <w:trHeight w:hRule="exact" w:val="397"/>
        </w:trPr>
        <w:tc>
          <w:tcPr>
            <w:tcW w:w="1191" w:type="dxa"/>
            <w:vAlign w:val="center"/>
          </w:tcPr>
          <w:p w14:paraId="6AA0E372" w14:textId="77777777" w:rsidR="00F64152" w:rsidRPr="007D0A3F" w:rsidRDefault="00F64152" w:rsidP="0048712E">
            <w:pPr>
              <w:bidi/>
              <w:jc w:val="center"/>
              <w:rPr>
                <w:rtl/>
              </w:rPr>
            </w:pPr>
          </w:p>
        </w:tc>
      </w:tr>
      <w:tr w:rsidR="00F64152" w:rsidRPr="009A5AB5" w14:paraId="1A39AFE6" w14:textId="77777777" w:rsidTr="007854CF">
        <w:trPr>
          <w:trHeight w:hRule="exact" w:val="340"/>
        </w:trPr>
        <w:tc>
          <w:tcPr>
            <w:tcW w:w="1191" w:type="dxa"/>
            <w:vAlign w:val="center"/>
          </w:tcPr>
          <w:p w14:paraId="482DA5AD" w14:textId="279E9775" w:rsidR="00F64152" w:rsidRPr="0048712E" w:rsidRDefault="0048712E" w:rsidP="0048712E">
            <w:pPr>
              <w:bidi/>
              <w:ind w:left="0" w:right="-52"/>
              <w:jc w:val="center"/>
              <w:rPr>
                <w:sz w:val="22"/>
                <w:szCs w:val="22"/>
                <w:rtl/>
              </w:rPr>
            </w:pPr>
            <w:r w:rsidRPr="0048712E">
              <w:rPr>
                <w:rFonts w:hint="cs"/>
                <w:sz w:val="22"/>
                <w:szCs w:val="22"/>
                <w:rtl/>
              </w:rPr>
              <w:t>نوعگزارش</w:t>
            </w:r>
          </w:p>
        </w:tc>
      </w:tr>
      <w:tr w:rsidR="00F64152" w:rsidRPr="009A5AB5" w14:paraId="3977B16F" w14:textId="77777777" w:rsidTr="007854CF">
        <w:trPr>
          <w:trHeight w:hRule="exact" w:val="397"/>
        </w:trPr>
        <w:tc>
          <w:tcPr>
            <w:tcW w:w="1191" w:type="dxa"/>
            <w:vAlign w:val="center"/>
          </w:tcPr>
          <w:p w14:paraId="321DBA0F" w14:textId="77777777" w:rsidR="00F64152" w:rsidRPr="007D0A3F" w:rsidRDefault="00F64152" w:rsidP="0048712E">
            <w:pPr>
              <w:bidi/>
              <w:jc w:val="center"/>
              <w:rPr>
                <w:rtl/>
              </w:rPr>
            </w:pPr>
          </w:p>
        </w:tc>
      </w:tr>
      <w:tr w:rsidR="00F64152" w:rsidRPr="009A5AB5" w14:paraId="27C514AD" w14:textId="77777777" w:rsidTr="007854CF">
        <w:trPr>
          <w:trHeight w:hRule="exact" w:val="851"/>
        </w:trPr>
        <w:tc>
          <w:tcPr>
            <w:tcW w:w="1191" w:type="dxa"/>
            <w:vAlign w:val="center"/>
          </w:tcPr>
          <w:p w14:paraId="17F2F347" w14:textId="77777777" w:rsidR="00F64152" w:rsidRDefault="0048712E" w:rsidP="0091592B">
            <w:pPr>
              <w:bidi/>
              <w:ind w:left="0" w:right="-52"/>
              <w:jc w:val="center"/>
              <w:rPr>
                <w:sz w:val="16"/>
                <w:szCs w:val="16"/>
                <w:rtl/>
              </w:rPr>
            </w:pPr>
            <w:r w:rsidRPr="006151C4">
              <w:rPr>
                <w:rFonts w:hint="cs"/>
                <w:sz w:val="16"/>
                <w:szCs w:val="16"/>
                <w:rtl/>
              </w:rPr>
              <w:t>تاریخپخش</w:t>
            </w:r>
          </w:p>
          <w:p w14:paraId="5F039702" w14:textId="059BD71F" w:rsidR="0091592B" w:rsidRPr="006151C4" w:rsidRDefault="0091592B" w:rsidP="0091592B">
            <w:pPr>
              <w:bidi/>
              <w:ind w:left="0" w:right="-52"/>
              <w:jc w:val="center"/>
              <w:rPr>
                <w:sz w:val="16"/>
                <w:szCs w:val="16"/>
              </w:rPr>
            </w:pPr>
            <w:r>
              <w:rPr>
                <w:rFonts w:hint="cs"/>
                <w:sz w:val="16"/>
                <w:szCs w:val="16"/>
                <w:rtl/>
              </w:rPr>
              <w:t>زمانپایان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cs"/>
                <w:sz w:val="16"/>
                <w:szCs w:val="16"/>
                <w:rtl/>
              </w:rPr>
              <w:t>-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cs"/>
                <w:sz w:val="16"/>
                <w:szCs w:val="16"/>
                <w:rtl/>
              </w:rPr>
              <w:t>زمانشروع</w:t>
            </w:r>
          </w:p>
        </w:tc>
      </w:tr>
      <w:tr w:rsidR="00F64152" w:rsidRPr="009A5AB5" w14:paraId="59FD4ED7" w14:textId="77777777" w:rsidTr="007854CF">
        <w:trPr>
          <w:trHeight w:hRule="exact" w:val="510"/>
        </w:trPr>
        <w:tc>
          <w:tcPr>
            <w:tcW w:w="1191" w:type="dxa"/>
            <w:vAlign w:val="center"/>
          </w:tcPr>
          <w:p w14:paraId="4EB6E85E" w14:textId="77777777" w:rsidR="00F64152" w:rsidRPr="007D0A3F" w:rsidRDefault="00F64152" w:rsidP="0048712E">
            <w:pPr>
              <w:bidi/>
              <w:jc w:val="center"/>
              <w:rPr>
                <w:rtl/>
              </w:rPr>
            </w:pPr>
          </w:p>
        </w:tc>
      </w:tr>
      <w:tr w:rsidR="00F64152" w:rsidRPr="009A5AB5" w14:paraId="08A2742D" w14:textId="77777777" w:rsidTr="007854CF">
        <w:trPr>
          <w:trHeight w:hRule="exact" w:val="1871"/>
        </w:trPr>
        <w:tc>
          <w:tcPr>
            <w:tcW w:w="1191" w:type="dxa"/>
            <w:vAlign w:val="center"/>
          </w:tcPr>
          <w:p w14:paraId="65C66F23" w14:textId="1843F518" w:rsidR="00F64152" w:rsidRPr="0048712E" w:rsidRDefault="0048712E" w:rsidP="0048712E">
            <w:pPr>
              <w:bidi/>
              <w:ind w:left="0" w:right="-52"/>
              <w:jc w:val="center"/>
              <w:rPr>
                <w:sz w:val="22"/>
                <w:szCs w:val="22"/>
                <w:rtl/>
              </w:rPr>
            </w:pPr>
            <w:r w:rsidRPr="0048712E">
              <w:rPr>
                <w:rFonts w:hint="cs"/>
                <w:sz w:val="22"/>
                <w:szCs w:val="22"/>
                <w:rtl/>
              </w:rPr>
              <w:t>موضوعگزارش</w:t>
            </w:r>
          </w:p>
        </w:tc>
      </w:tr>
      <w:tr w:rsidR="00F64152" w:rsidRPr="009A5AB5" w14:paraId="155666CC" w14:textId="77777777" w:rsidTr="007854CF">
        <w:trPr>
          <w:trHeight w:hRule="exact" w:val="369"/>
        </w:trPr>
        <w:tc>
          <w:tcPr>
            <w:tcW w:w="1191" w:type="dxa"/>
            <w:vAlign w:val="center"/>
          </w:tcPr>
          <w:p w14:paraId="5B4F8962" w14:textId="77777777" w:rsidR="00F64152" w:rsidRPr="007D0A3F" w:rsidRDefault="00F64152" w:rsidP="0048712E">
            <w:pPr>
              <w:bidi/>
              <w:jc w:val="center"/>
            </w:pPr>
          </w:p>
        </w:tc>
      </w:tr>
      <w:tr w:rsidR="00F64152" w:rsidRPr="009A5AB5" w14:paraId="0934FF11" w14:textId="77777777" w:rsidTr="007854CF">
        <w:trPr>
          <w:trHeight w:hRule="exact" w:val="369"/>
        </w:trPr>
        <w:tc>
          <w:tcPr>
            <w:tcW w:w="1191" w:type="dxa"/>
            <w:vAlign w:val="center"/>
          </w:tcPr>
          <w:p w14:paraId="2EB24CB1" w14:textId="2FA1E290" w:rsidR="00F64152" w:rsidRPr="0048712E" w:rsidRDefault="0048712E" w:rsidP="0048712E">
            <w:pPr>
              <w:bidi/>
              <w:ind w:left="0" w:right="-52"/>
              <w:jc w:val="center"/>
              <w:rPr>
                <w:sz w:val="22"/>
                <w:szCs w:val="22"/>
                <w:rtl/>
              </w:rPr>
            </w:pPr>
            <w:r w:rsidRPr="0048712E">
              <w:rPr>
                <w:rFonts w:hint="cs"/>
                <w:sz w:val="22"/>
                <w:szCs w:val="22"/>
                <w:rtl/>
              </w:rPr>
              <w:t>نوعپخش</w:t>
            </w:r>
          </w:p>
        </w:tc>
      </w:tr>
      <w:tr w:rsidR="00F64152" w:rsidRPr="009A5AB5" w14:paraId="4E2B3AE0" w14:textId="77777777" w:rsidTr="007854CF">
        <w:trPr>
          <w:trHeight w:hRule="exact" w:val="369"/>
        </w:trPr>
        <w:tc>
          <w:tcPr>
            <w:tcW w:w="1191" w:type="dxa"/>
            <w:vAlign w:val="center"/>
          </w:tcPr>
          <w:p w14:paraId="5129DDB5" w14:textId="77777777" w:rsidR="00F64152" w:rsidRPr="007D0A3F" w:rsidRDefault="00F64152" w:rsidP="0048712E">
            <w:pPr>
              <w:bidi/>
              <w:jc w:val="center"/>
            </w:pPr>
          </w:p>
        </w:tc>
      </w:tr>
      <w:tr w:rsidR="00F64152" w:rsidRPr="009A5AB5" w14:paraId="6F09737A" w14:textId="77777777" w:rsidTr="007854CF">
        <w:trPr>
          <w:trHeight w:hRule="exact" w:val="340"/>
        </w:trPr>
        <w:tc>
          <w:tcPr>
            <w:tcW w:w="1191" w:type="dxa"/>
            <w:vAlign w:val="center"/>
          </w:tcPr>
          <w:p w14:paraId="6B7E8035" w14:textId="168085F0" w:rsidR="00F64152" w:rsidRPr="0048712E" w:rsidRDefault="003E39DC" w:rsidP="0048712E">
            <w:pPr>
              <w:bidi/>
              <w:ind w:left="0" w:right="-52"/>
              <w:jc w:val="center"/>
              <w:rPr>
                <w:sz w:val="22"/>
                <w:szCs w:val="22"/>
                <w:rtl/>
              </w:rPr>
            </w:pPr>
            <w:r w:rsidRPr="003D235A">
              <w:rPr>
                <w:rFonts w:hint="cs"/>
                <w:sz w:val="14"/>
                <w:szCs w:val="14"/>
                <w:rtl/>
              </w:rPr>
              <w:t>قالبب</w:t>
            </w:r>
          </w:p>
        </w:tc>
      </w:tr>
      <w:tr w:rsidR="00F64152" w:rsidRPr="009A5AB5" w14:paraId="0DBFED9B" w14:textId="77777777" w:rsidTr="007854CF">
        <w:trPr>
          <w:trHeight w:hRule="exact" w:val="369"/>
        </w:trPr>
        <w:tc>
          <w:tcPr>
            <w:tcW w:w="1191" w:type="dxa"/>
            <w:vAlign w:val="center"/>
          </w:tcPr>
          <w:p w14:paraId="58A003D5" w14:textId="77777777" w:rsidR="00F64152" w:rsidRPr="007D0A3F" w:rsidRDefault="00F64152" w:rsidP="0048712E">
            <w:pPr>
              <w:bidi/>
              <w:jc w:val="center"/>
              <w:rPr>
                <w:rtl/>
              </w:rPr>
            </w:pPr>
          </w:p>
        </w:tc>
      </w:tr>
      <w:tr w:rsidR="00F64152" w:rsidRPr="009A5AB5" w14:paraId="1CA5C37B" w14:textId="77777777" w:rsidTr="007854CF">
        <w:trPr>
          <w:trHeight w:hRule="exact" w:val="907"/>
        </w:trPr>
        <w:tc>
          <w:tcPr>
            <w:tcW w:w="1191" w:type="dxa"/>
            <w:vAlign w:val="center"/>
          </w:tcPr>
          <w:p w14:paraId="170B0404" w14:textId="13D197D7" w:rsidR="00F64152" w:rsidRPr="007D0A3F" w:rsidRDefault="0048712E" w:rsidP="0048712E">
            <w:pPr>
              <w:bidi/>
              <w:ind w:left="0" w:right="-52"/>
              <w:jc w:val="center"/>
              <w:rPr>
                <w:rtl/>
              </w:rPr>
            </w:pPr>
            <w:r w:rsidRPr="0048712E">
              <w:rPr>
                <w:rFonts w:hint="cs"/>
                <w:sz w:val="22"/>
                <w:szCs w:val="22"/>
                <w:rtl/>
              </w:rPr>
              <w:t>موضوعبرنامه</w:t>
            </w:r>
          </w:p>
        </w:tc>
      </w:tr>
      <w:tr w:rsidR="00F64152" w:rsidRPr="009A5AB5" w14:paraId="7054CE05" w14:textId="77777777" w:rsidTr="007854CF">
        <w:trPr>
          <w:trHeight w:hRule="exact" w:val="369"/>
        </w:trPr>
        <w:tc>
          <w:tcPr>
            <w:tcW w:w="1191" w:type="dxa"/>
            <w:vAlign w:val="center"/>
          </w:tcPr>
          <w:p w14:paraId="1E48F7BD" w14:textId="77777777" w:rsidR="00F64152" w:rsidRPr="007D0A3F" w:rsidRDefault="00F64152" w:rsidP="0048712E">
            <w:pPr>
              <w:bidi/>
              <w:jc w:val="center"/>
              <w:rPr>
                <w:rtl/>
              </w:rPr>
            </w:pPr>
          </w:p>
        </w:tc>
      </w:tr>
      <w:tr w:rsidR="00F64152" w:rsidRPr="009A5AB5" w14:paraId="7A632DB2" w14:textId="77777777" w:rsidTr="007854CF">
        <w:trPr>
          <w:trHeight w:hRule="exact" w:val="1077"/>
        </w:trPr>
        <w:tc>
          <w:tcPr>
            <w:tcW w:w="1191" w:type="dxa"/>
            <w:vAlign w:val="center"/>
          </w:tcPr>
          <w:p w14:paraId="00709726" w14:textId="28D27015" w:rsidR="00F64152" w:rsidRPr="0048712E" w:rsidRDefault="0048712E" w:rsidP="0048712E">
            <w:pPr>
              <w:bidi/>
              <w:ind w:left="0" w:right="-52"/>
              <w:jc w:val="center"/>
              <w:rPr>
                <w:sz w:val="22"/>
                <w:szCs w:val="22"/>
                <w:rtl/>
              </w:rPr>
            </w:pPr>
            <w:r w:rsidRPr="0048712E">
              <w:rPr>
                <w:rFonts w:hint="cs"/>
                <w:sz w:val="22"/>
                <w:szCs w:val="22"/>
                <w:rtl/>
              </w:rPr>
              <w:t>کلیدواژه</w:t>
            </w:r>
          </w:p>
        </w:tc>
      </w:tr>
    </w:tbl>
    <w:p w14:paraId="182B0CBD" w14:textId="22BB7DAC" w:rsidR="00106ECA" w:rsidRDefault="0048712E" w:rsidP="007B3EC7">
      <w:pPr>
        <w:pStyle w:val="Heading1"/>
        <w:bidi/>
        <w:ind w:right="851"/>
        <w:rPr>
          <w:rtl/>
        </w:rPr>
      </w:pPr>
      <w:r>
        <w:rPr>
          <w:rFonts w:hint="cs"/>
          <w:rtl/>
        </w:rPr>
        <w:t>نامدریافت</w:t>
      </w:r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</w:p>
    <w:p w14:paraId="46948068" w14:textId="53A8D4BB" w:rsidR="00A74EA9" w:rsidRPr="0085684E" w:rsidRDefault="0048712E" w:rsidP="007B3EC7">
      <w:pPr>
        <w:pStyle w:val="Heading1"/>
        <w:bidi/>
        <w:ind w:right="851"/>
        <w:rPr>
          <w:rtl/>
        </w:rPr>
      </w:pPr>
      <w:r>
        <w:rPr>
          <w:rFonts w:hint="cs"/>
          <w:rtl/>
        </w:rPr>
        <w:t>سمتدریافت</w:t>
      </w:r>
    </w:p>
    <w:p w14:paraId="309D3B15" w14:textId="77777777" w:rsidR="000E2073" w:rsidRDefault="000E2073" w:rsidP="000E2073">
      <w:pPr>
        <w:rPr>
          <w:rtl/>
        </w:rPr>
      </w:pPr>
    </w:p>
    <w:p w14:paraId="3B058D2F" w14:textId="089E011C" w:rsidR="000973BB" w:rsidRPr="002E173E" w:rsidRDefault="000973BB" w:rsidP="000E2073">
      <w:pPr>
        <w:pStyle w:val="Heading2"/>
        <w:bidi/>
        <w:ind w:right="851"/>
      </w:pPr>
      <w:r w:rsidRPr="002E173E">
        <w:rPr>
          <w:rFonts w:hint="cs"/>
          <w:rtl/>
        </w:rPr>
        <w:t xml:space="preserve">سلام </w:t>
      </w:r>
      <w:r w:rsidRPr="00F55E12">
        <w:rPr>
          <w:rFonts w:hint="cs"/>
          <w:rtl/>
        </w:rPr>
        <w:t>علیکم</w:t>
      </w:r>
    </w:p>
    <w:p w14:paraId="6537D065" w14:textId="2F49B216" w:rsidR="00EC28D6" w:rsidRPr="00DC3321" w:rsidRDefault="000973BB" w:rsidP="00DC3321">
      <w:pPr>
        <w:pStyle w:val="Heading1"/>
        <w:bidi/>
        <w:ind w:right="851"/>
        <w:rPr>
          <w:b w:val="0"/>
          <w:bCs w:val="0"/>
          <w:noProof/>
          <w:rtl/>
          <w:lang w:val="fa-IR"/>
        </w:rPr>
      </w:pPr>
      <w:r w:rsidRPr="00393FF3">
        <w:rPr>
          <w:b w:val="0"/>
          <w:bCs w:val="0"/>
          <w:rtl/>
        </w:rPr>
        <w:t>با احترام، گزار</w:t>
      </w:r>
      <w:r w:rsidR="004F30DB">
        <w:rPr>
          <w:rFonts w:hint="cs"/>
          <w:b w:val="0"/>
          <w:bCs w:val="0"/>
          <w:rtl/>
          <w:lang w:bidi="fa-IR"/>
        </w:rPr>
        <w:t xml:space="preserve">ش </w:t>
      </w:r>
      <w:r w:rsidR="00717462">
        <w:rPr>
          <w:rFonts w:hint="cs"/>
          <w:b w:val="0"/>
          <w:bCs w:val="0"/>
          <w:rtl/>
          <w:lang w:bidi="fa-IR"/>
        </w:rPr>
        <w:t>الیت</w:t>
      </w:r>
      <w:r w:rsidR="004F30DB">
        <w:rPr>
          <w:rFonts w:hint="cs"/>
          <w:b w:val="0"/>
          <w:bCs w:val="0"/>
          <w:rtl/>
          <w:lang w:bidi="fa-IR"/>
        </w:rPr>
        <w:t xml:space="preserve"> </w:t>
      </w:r>
      <w:r w:rsidRPr="00393FF3">
        <w:rPr>
          <w:b w:val="0"/>
          <w:bCs w:val="0"/>
          <w:rtl/>
        </w:rPr>
        <w:t>«</w:t>
      </w:r>
      <w:r w:rsidRPr="00393FF3">
        <w:rPr>
          <w:rtl/>
        </w:rPr>
        <w:t>نظارت</w:t>
      </w:r>
      <w:r w:rsidRPr="00393FF3">
        <w:rPr>
          <w:rFonts w:hint="cs"/>
          <w:rtl/>
        </w:rPr>
        <w:t>ی</w:t>
      </w:r>
      <w:r w:rsidRPr="00393FF3">
        <w:rPr>
          <w:b w:val="0"/>
          <w:bCs w:val="0"/>
          <w:rtl/>
        </w:rPr>
        <w:t xml:space="preserve">» </w:t>
      </w:r>
      <w:r w:rsidR="00796AC5">
        <w:rPr>
          <w:b w:val="0"/>
          <w:bCs w:val="0"/>
          <w:rtl/>
        </w:rPr>
        <w:t>که حاصل بازبینی برنامه</w:t>
      </w:r>
      <w:r w:rsidR="00796AC5">
        <w:rPr>
          <w:rFonts w:hint="cs"/>
          <w:b w:val="0"/>
          <w:bCs w:val="0"/>
          <w:rtl/>
        </w:rPr>
        <w:t xml:space="preserve"> </w:t>
      </w:r>
      <w:r w:rsidR="00796AC5" w:rsidRPr="00796AC5">
        <w:rPr>
          <w:rFonts w:hint="cs"/>
          <w:rtl/>
        </w:rPr>
        <w:t>«</w:t>
      </w:r>
      <w:r w:rsidR="003E39DC" w:rsidRPr="003E39DC">
        <w:rPr>
          <w:rtl/>
        </w:rPr>
        <w:t>بررناامه</w:t>
      </w:r>
      <w:r w:rsidR="00796AC5" w:rsidRPr="00796AC5">
        <w:rPr>
          <w:rFonts w:hint="cs"/>
          <w:rtl/>
        </w:rPr>
        <w:t>»</w:t>
      </w:r>
      <w:r w:rsidRPr="00393FF3">
        <w:rPr>
          <w:b w:val="0"/>
          <w:bCs w:val="0"/>
          <w:rtl/>
        </w:rPr>
        <w:t xml:space="preserve"> آن شبکه است، برای استحضار تقدیم می‌شود</w:t>
      </w:r>
      <w:r w:rsidR="00D02042" w:rsidRPr="00393FF3">
        <w:rPr>
          <w:rFonts w:hint="cs"/>
          <w:b w:val="0"/>
          <w:bCs w:val="0"/>
          <w:rtl/>
        </w:rPr>
        <w:t>.</w:t>
      </w:r>
      <w:r w:rsidRPr="00393FF3">
        <w:rPr>
          <w:rFonts w:hint="cs"/>
          <w:b w:val="0"/>
          <w:bCs w:val="0"/>
          <w:noProof/>
          <w:rtl/>
          <w:lang w:val="fa-IR"/>
        </w:rPr>
        <w:t xml:space="preserve"> </w:t>
      </w:r>
    </w:p>
    <w:p w14:paraId="06A8635A" w14:textId="68574A51" w:rsidR="00794E3E" w:rsidRPr="0036185D" w:rsidRDefault="00E45876" w:rsidP="007B3EC7">
      <w:pPr>
        <w:pStyle w:val="Heading3"/>
        <w:bidi/>
        <w:ind w:left="567" w:right="851" w:hanging="340"/>
      </w:pPr>
      <w:r w:rsidRPr="0036185D">
        <w:rPr>
          <w:rFonts w:hint="cs"/>
          <w:rtl/>
        </w:rPr>
        <w:t>روایت مسئله</w:t>
      </w:r>
    </w:p>
    <w:p w14:paraId="1FC21720" w14:textId="6E239913" w:rsidR="00426632" w:rsidRPr="00DC3321" w:rsidRDefault="0048712E" w:rsidP="00C07FFC">
      <w:pPr>
        <w:bidi/>
        <w:ind w:right="851"/>
        <w:jc w:val="left"/>
        <w:rPr>
          <w:lang w:val="fa-IR"/>
        </w:rPr>
      </w:pPr>
      <w:r w:rsidRPr="00DC3321">
        <w:rPr>
          <w:rFonts w:hint="cs"/>
          <w:rtl/>
          <w:lang w:val="fa-IR"/>
        </w:rPr>
        <w:t>روایات</w:t>
      </w:r>
    </w:p>
    <w:p w14:paraId="3CFB4C11" w14:textId="77CAE8A1" w:rsidR="00561B6C" w:rsidRPr="00545F9D" w:rsidRDefault="00561B6C" w:rsidP="007B3EC7">
      <w:pPr>
        <w:pStyle w:val="Heading3"/>
        <w:bidi/>
        <w:ind w:left="567" w:right="851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14:paraId="705C5E4F" w14:textId="1AF77258" w:rsidR="00426632" w:rsidRPr="00DC3321" w:rsidRDefault="0048712E" w:rsidP="00C07FFC">
      <w:pPr>
        <w:bidi/>
        <w:ind w:right="851"/>
        <w:jc w:val="left"/>
        <w:rPr>
          <w:lang w:val="fa-IR"/>
        </w:rPr>
      </w:pPr>
      <w:r w:rsidRPr="00DC3321">
        <w:rPr>
          <w:rFonts w:hint="cs"/>
          <w:rtl/>
          <w:lang w:val="fa-IR"/>
        </w:rPr>
        <w:t>ملاحظات</w:t>
      </w:r>
    </w:p>
    <w:p w14:paraId="45024A51" w14:textId="77777777" w:rsidR="000A3323" w:rsidRPr="000A3323" w:rsidRDefault="000A3323" w:rsidP="007B3EC7">
      <w:pPr>
        <w:bidi/>
        <w:ind w:right="851"/>
        <w:rPr>
          <w:rtl/>
          <w:lang w:bidi="fa-IR"/>
        </w:rPr>
      </w:pPr>
    </w:p>
    <w:p w14:paraId="59E30237" w14:textId="7567AA92" w:rsidR="0031209D" w:rsidRDefault="0048712E" w:rsidP="007B3EC7">
      <w:pPr>
        <w:pStyle w:val="Subtitle"/>
        <w:bidi/>
        <w:ind w:right="851"/>
        <w:rPr>
          <w:rtl/>
        </w:rPr>
      </w:pPr>
      <w:r>
        <w:rPr>
          <w:rFonts w:hint="cs"/>
          <w:rtl/>
        </w:rPr>
        <w:t>نامارسال</w:t>
      </w:r>
    </w:p>
    <w:p w14:paraId="77545350" w14:textId="047B812E" w:rsidR="0097462A" w:rsidRPr="009E405D" w:rsidRDefault="0048712E" w:rsidP="007B3EC7">
      <w:pPr>
        <w:pStyle w:val="Subtitle"/>
        <w:bidi/>
        <w:ind w:right="851"/>
        <w:rPr>
          <w:rtl/>
        </w:rPr>
      </w:pPr>
      <w:r>
        <w:rPr>
          <w:rFonts w:hint="cs"/>
          <w:rtl/>
        </w:rPr>
        <w:t>سمتارسال</w:t>
      </w:r>
    </w:p>
    <w:p w14:paraId="01875AE3" w14:textId="77777777" w:rsidR="0031209D" w:rsidRDefault="0031209D" w:rsidP="007B3EC7">
      <w:pPr>
        <w:pStyle w:val="Quote"/>
        <w:bidi/>
        <w:ind w:right="851"/>
        <w:rPr>
          <w:rStyle w:val="SubtleEmphasis"/>
        </w:rPr>
      </w:pPr>
    </w:p>
    <w:p w14:paraId="790D0923" w14:textId="127A8685" w:rsidR="0097462A" w:rsidRPr="00443C19" w:rsidRDefault="0097462A" w:rsidP="007B3EC7">
      <w:pPr>
        <w:pStyle w:val="Quote"/>
        <w:bidi/>
        <w:ind w:right="851"/>
        <w:rPr>
          <w:rStyle w:val="SubtleEmphasis"/>
          <w:rtl/>
        </w:rPr>
      </w:pPr>
      <w:r w:rsidRPr="00443C19">
        <w:rPr>
          <w:rStyle w:val="SubtleEmphasis"/>
          <w:rtl/>
        </w:rPr>
        <w:t>رونو</w:t>
      </w:r>
      <w:r w:rsidRPr="00443C19">
        <w:rPr>
          <w:rStyle w:val="SubtleEmphasis"/>
          <w:rFonts w:hint="cs"/>
          <w:rtl/>
        </w:rPr>
        <w:t>شت:</w:t>
      </w:r>
    </w:p>
    <w:p w14:paraId="3E0DD4C9" w14:textId="2D51AC5F" w:rsidR="00E701EF" w:rsidRDefault="0048712E" w:rsidP="00C07FFC">
      <w:pPr>
        <w:pStyle w:val="Quote"/>
        <w:bidi/>
        <w:ind w:right="851"/>
        <w:jc w:val="left"/>
        <w:rPr>
          <w:rStyle w:val="SubtleEmphasis"/>
          <w:lang w:bidi="fa-IR"/>
        </w:rPr>
      </w:pPr>
      <w:r>
        <w:rPr>
          <w:rStyle w:val="SubtleEmphasis"/>
          <w:rFonts w:hint="cs"/>
          <w:rtl/>
          <w:lang w:bidi="fa-IR"/>
        </w:rPr>
        <w:t>رونوشتها</w:t>
      </w:r>
    </w:p>
    <w:p w14:paraId="05111503" w14:textId="3ED7D7C3" w:rsidR="00A36164" w:rsidRDefault="0097462A" w:rsidP="00A36164">
      <w:pPr>
        <w:pStyle w:val="Quote"/>
        <w:bidi/>
        <w:ind w:right="851"/>
        <w:rPr>
          <w:rStyle w:val="SubtleEmphasis"/>
        </w:rPr>
      </w:pPr>
      <w:r w:rsidRPr="00443C19">
        <w:rPr>
          <w:rStyle w:val="SubtleEmphasis"/>
          <w:rtl/>
        </w:rPr>
        <w:t xml:space="preserve">اقدام‌کننده: </w:t>
      </w:r>
      <w:r w:rsidR="00AE2491">
        <w:rPr>
          <w:rStyle w:val="SubtleEmphasis"/>
          <w:rFonts w:hint="cs"/>
          <w:rtl/>
        </w:rPr>
        <w:t>ناظر</w:t>
      </w:r>
    </w:p>
    <w:p w14:paraId="45334F8B" w14:textId="77777777" w:rsidR="00603199" w:rsidRPr="00603199" w:rsidRDefault="00603199" w:rsidP="00DE3E70">
      <w:pPr>
        <w:bidi/>
        <w:ind w:left="0"/>
        <w:rPr>
          <w:lang w:bidi="fa-IR"/>
        </w:rPr>
      </w:pPr>
    </w:p>
    <w:sectPr w:rsidR="00603199" w:rsidRPr="00603199" w:rsidSect="007B3EC7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720" w:right="0" w:bottom="720" w:left="0" w:header="720" w:footer="720" w:gutter="0"/>
      <w:pgNumType w:fmt="numberInDash"/>
      <w:cols w:space="720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B1B99" w14:textId="77777777" w:rsidR="0055268C" w:rsidRDefault="0055268C" w:rsidP="00642D45">
      <w:r>
        <w:separator/>
      </w:r>
    </w:p>
  </w:endnote>
  <w:endnote w:type="continuationSeparator" w:id="0">
    <w:p w14:paraId="630894C2" w14:textId="77777777" w:rsidR="0055268C" w:rsidRDefault="0055268C" w:rsidP="00642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258EF4E8-9AE0-40F8-B419-11289C9755FA}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367131A0-075B-4487-B741-AED3DAF0AB3E}"/>
    <w:embedBold r:id="rId3" w:fontKey="{DC642197-9116-4960-A17F-51DB59C635DF}"/>
    <w:embedItalic r:id="rId4" w:fontKey="{95392398-0392-4845-ACE9-B3110B911335}"/>
  </w:font>
  <w:font w:name="Times New Roman Bold">
    <w:panose1 w:val="00000000000000000000"/>
    <w:charset w:val="00"/>
    <w:family w:val="roman"/>
    <w:notTrueType/>
    <w:pitch w:val="default"/>
  </w:font>
  <w:font w:name="IranNastaliq">
    <w:altName w:val="Calibri"/>
    <w:charset w:val="00"/>
    <w:family w:val="roman"/>
    <w:pitch w:val="variable"/>
    <w:sig w:usb0="61002A87" w:usb1="80000000" w:usb2="00000008" w:usb3="00000000" w:csb0="000101FF" w:csb1="00000000"/>
    <w:embedRegular r:id="rId5" w:fontKey="{1004C5B8-AC73-4832-B68B-A574BAE48CF0}"/>
    <w:embedBold r:id="rId6" w:fontKey="{655614D4-64C4-4010-91DA-FFC3BE6634FF}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3D0E0BE9-8E27-482A-902F-660753D9EE49}"/>
    <w:embedBold r:id="rId8" w:fontKey="{F8A84B26-094E-41B5-8855-EAC58E9701D2}"/>
  </w:font>
  <w:font w:name="Lotus">
    <w:altName w:val="Arial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5F21FF7A-3E34-4D1C-8CA4-DC88D0B1404D}"/>
  </w:font>
  <w:font w:name="Sakkal Majalla">
    <w:altName w:val="Times New Roman"/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079D9" w14:textId="23E627AC" w:rsidR="00192FF6" w:rsidRPr="00192FF6" w:rsidRDefault="00192FF6" w:rsidP="00642D45">
    <w:pPr>
      <w:pStyle w:val="Footer"/>
      <w:rPr>
        <w:sz w:val="6"/>
        <w:szCs w:val="6"/>
        <w:rtl/>
      </w:rPr>
    </w:pPr>
  </w:p>
  <w:p w14:paraId="750AE36C" w14:textId="1F97F6DC" w:rsidR="00192FF6" w:rsidRDefault="00192FF6" w:rsidP="00642D45">
    <w:pPr>
      <w:pStyle w:val="Footer"/>
      <w:rPr>
        <w:rtl/>
      </w:rPr>
    </w:pPr>
  </w:p>
  <w:p w14:paraId="369D1A7D" w14:textId="21EF5133" w:rsidR="00263436" w:rsidRDefault="00263436" w:rsidP="00642D45">
    <w:pPr>
      <w:pStyle w:val="Footer"/>
    </w:pPr>
    <w:r w:rsidRPr="00401517">
      <w:rPr>
        <w:noProof/>
        <w:rtl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6492E94B" wp14:editId="22F1F6E4">
              <wp:simplePos x="0" y="0"/>
              <wp:positionH relativeFrom="page">
                <wp:posOffset>2076450</wp:posOffset>
              </wp:positionH>
              <wp:positionV relativeFrom="paragraph">
                <wp:posOffset>-260985</wp:posOffset>
              </wp:positionV>
              <wp:extent cx="5506085" cy="0"/>
              <wp:effectExtent l="0" t="0" r="0" b="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506085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E4E4F6" id="Straight Connector 6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3.5pt,-20.55pt" to="597.05pt,-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63872" behindDoc="0" locked="0" layoutInCell="1" allowOverlap="1" wp14:anchorId="4F1635EF" wp14:editId="1DA03FEB">
              <wp:simplePos x="0" y="0"/>
              <wp:positionH relativeFrom="page">
                <wp:posOffset>1860550</wp:posOffset>
              </wp:positionH>
              <wp:positionV relativeFrom="paragraph">
                <wp:posOffset>-222885</wp:posOffset>
              </wp:positionV>
              <wp:extent cx="5452110" cy="1404620"/>
              <wp:effectExtent l="0" t="0" r="0" b="635"/>
              <wp:wrapSquare wrapText="bothSides"/>
              <wp:docPr id="3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521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0F971B" w14:textId="77777777"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8650E6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مرکز نظارت و ارزیابی صداوسیما: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تهران -‌ خیابان شهید بهشتی -‌‌ بین خیابان شهید احمد قصیر و شهید خالد اسلامبولی -‌ پلاک 285</w:t>
                          </w:r>
                        </w:p>
                        <w:p w14:paraId="4D24999C" w14:textId="77777777"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F1635EF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146.5pt;margin-top:-17.55pt;width:429.3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" filled="f" stroked="f">
              <v:textbox style="mso-fit-shape-to-text:t">
                <w:txbxContent>
                  <w:p w14:paraId="0C0F971B" w14:textId="77777777"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8650E6">
                      <w:rPr>
                        <w:rFonts w:cs="B Nazanin" w:hint="cs"/>
                        <w:b/>
                        <w:bCs/>
                        <w:sz w:val="20"/>
                        <w:szCs w:val="20"/>
                        <w:rtl/>
                      </w:rPr>
                      <w:t>مرکز نظارت و ارزیابی صداوسیما: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تهران -‌ خیابان شهید بهشتی -‌‌ بین خیابان شهید احمد قصیر و شهید خالد اسلامبولی -‌ پلاک 285</w:t>
                    </w:r>
                  </w:p>
                  <w:p w14:paraId="4D24999C" w14:textId="77777777"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9A81A" w14:textId="77777777" w:rsidR="00EE669A" w:rsidRPr="00EE669A" w:rsidRDefault="00EE669A" w:rsidP="00642D45">
    <w:pPr>
      <w:pStyle w:val="Footer"/>
      <w:rPr>
        <w:sz w:val="6"/>
        <w:szCs w:val="6"/>
        <w:rtl/>
      </w:rPr>
    </w:pPr>
  </w:p>
  <w:p w14:paraId="4ECCDAFE" w14:textId="77777777" w:rsidR="00EE669A" w:rsidRDefault="00EE669A" w:rsidP="00642D45">
    <w:pPr>
      <w:pStyle w:val="Footer"/>
      <w:rPr>
        <w:rtl/>
      </w:rPr>
    </w:pPr>
  </w:p>
  <w:p w14:paraId="01B1F748" w14:textId="74006919" w:rsidR="00263436" w:rsidRDefault="00263436" w:rsidP="00642D4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64889055" wp14:editId="0943BEA8">
              <wp:simplePos x="0" y="0"/>
              <wp:positionH relativeFrom="page">
                <wp:posOffset>1869542</wp:posOffset>
              </wp:positionH>
              <wp:positionV relativeFrom="paragraph">
                <wp:posOffset>-260419</wp:posOffset>
              </wp:positionV>
              <wp:extent cx="5897710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97710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14A591" id="Straight Connector 4" o:spid="_x0000_s1026" style="position:absolute;flip:y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47.2pt,-20.5pt" to="611.6pt,-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51584" behindDoc="0" locked="0" layoutInCell="1" allowOverlap="1" wp14:anchorId="7174B02F" wp14:editId="06F5E8D5">
              <wp:simplePos x="0" y="0"/>
              <wp:positionH relativeFrom="page">
                <wp:posOffset>1367072</wp:posOffset>
              </wp:positionH>
              <wp:positionV relativeFrom="paragraph">
                <wp:posOffset>-230201</wp:posOffset>
              </wp:positionV>
              <wp:extent cx="4994910" cy="140462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4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148122" w14:textId="77777777"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>آدرس: تهران  -‌  خیابان شهید بهشتی  -‌‌  بین خیابان شهید احمد قصیر و شهید خالد اسلامبولی  -‌  پلاک 285</w:t>
                          </w:r>
                        </w:p>
                        <w:p w14:paraId="46AADACE" w14:textId="77777777"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174B02F" id="_x0000_t202" coordsize="21600,21600" o:spt="202" path="m,l,21600r21600,l21600,xe">
              <v:stroke joinstyle="miter"/>
              <v:path gradientshapeok="t" o:connecttype="rect"/>
            </v:shapetype>
            <v:shape id="_x0000_s1090" type="#_x0000_t202" style="position:absolute;left:0;text-align:left;margin-left:107.65pt;margin-top:-18.15pt;width:393.3pt;height:110.6pt;z-index:2516515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" filled="f" stroked="f">
              <v:textbox style="mso-fit-shape-to-text:t">
                <w:txbxContent>
                  <w:p w14:paraId="6D148122" w14:textId="77777777"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آدرس: تهران  -‌  خیابان شهید بهشتی  -‌‌  بین خیابان شهید احمد قصیر و شهید خالد اسلامبولی  -‌  پلاک 285</w:t>
                    </w:r>
                  </w:p>
                  <w:p w14:paraId="46AADACE" w14:textId="77777777"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B8ACB" w14:textId="77777777" w:rsidR="0055268C" w:rsidRDefault="0055268C" w:rsidP="00642D45">
      <w:r>
        <w:separator/>
      </w:r>
    </w:p>
  </w:footnote>
  <w:footnote w:type="continuationSeparator" w:id="0">
    <w:p w14:paraId="2E9E1991" w14:textId="77777777" w:rsidR="0055268C" w:rsidRDefault="0055268C" w:rsidP="00642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8974C" w14:textId="21ABDE35" w:rsidR="00263436" w:rsidRDefault="00DF7D08" w:rsidP="00642D45">
    <w:pPr>
      <w:pStyle w:val="Header"/>
    </w:pPr>
    <w:r w:rsidRPr="00447426">
      <w:rPr>
        <w:rFonts w:hint="cs"/>
        <w:noProof/>
        <w:sz w:val="24"/>
        <w:szCs w:val="24"/>
        <w:rtl/>
      </w:rPr>
      <mc:AlternateContent>
        <mc:Choice Requires="wps">
          <w:drawing>
            <wp:anchor distT="45720" distB="45720" distL="114300" distR="114300" simplePos="0" relativeHeight="251653632" behindDoc="0" locked="0" layoutInCell="1" allowOverlap="1" wp14:anchorId="079A3E0B" wp14:editId="3799558E">
              <wp:simplePos x="0" y="0"/>
              <wp:positionH relativeFrom="margin">
                <wp:posOffset>6191250</wp:posOffset>
              </wp:positionH>
              <wp:positionV relativeFrom="margin">
                <wp:posOffset>-855345</wp:posOffset>
              </wp:positionV>
              <wp:extent cx="1351915" cy="10732770"/>
              <wp:effectExtent l="0" t="0" r="19685" b="11430"/>
              <wp:wrapSquare wrapText="bothSides"/>
              <wp:docPr id="79163413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073277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25400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2B911A" w14:textId="77777777" w:rsidR="00DF7D08" w:rsidRPr="00021252" w:rsidRDefault="00DF7D08" w:rsidP="00DF7D08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9A3E0B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487.5pt;margin-top:-67.35pt;width:106.45pt;height:845.1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" fillcolor="white [3212]" strokecolor="white [3212]" strokeweight="2pt">
              <v:textbox>
                <w:txbxContent>
                  <w:p w14:paraId="782B911A" w14:textId="77777777" w:rsidR="00DF7D08" w:rsidRPr="00021252" w:rsidRDefault="00DF7D08" w:rsidP="00DF7D08"/>
                </w:txbxContent>
              </v:textbox>
              <w10:wrap type="square" anchorx="margin" anchory="margin"/>
            </v:shape>
          </w:pict>
        </mc:Fallback>
      </mc:AlternateContent>
    </w:r>
    <w:r w:rsidR="0048712E"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7B86967" wp14:editId="0BDF498D">
              <wp:simplePos x="0" y="0"/>
              <wp:positionH relativeFrom="column">
                <wp:posOffset>6257290</wp:posOffset>
              </wp:positionH>
              <wp:positionV relativeFrom="paragraph">
                <wp:posOffset>-130175</wp:posOffset>
              </wp:positionV>
              <wp:extent cx="477520" cy="477520"/>
              <wp:effectExtent l="95250" t="95250" r="74930" b="93980"/>
              <wp:wrapNone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0229369">
                        <a:off x="0" y="0"/>
                        <a:ext cx="477520" cy="47752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7F3A472" id="Rectangle 38" o:spid="_x0000_s1026" style="position:absolute;margin-left:492.7pt;margin-top:-10.25pt;width:37.6pt;height:37.6pt;rotation:-1497095fd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" fillcolor="#002060" strokecolor="white [3212]" strokeweight="1pt"/>
          </w:pict>
        </mc:Fallback>
      </mc:AlternateContent>
    </w:r>
    <w:r w:rsidR="0048712E"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0770BE63" wp14:editId="27C0D50B">
              <wp:simplePos x="0" y="0"/>
              <wp:positionH relativeFrom="column">
                <wp:posOffset>6145366</wp:posOffset>
              </wp:positionH>
              <wp:positionV relativeFrom="paragraph">
                <wp:posOffset>-165100</wp:posOffset>
              </wp:positionV>
              <wp:extent cx="463550" cy="464185"/>
              <wp:effectExtent l="0" t="0" r="12700" b="12065"/>
              <wp:wrapNone/>
              <wp:docPr id="39" name="Oval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3550" cy="464185"/>
                      </a:xfrm>
                      <a:prstGeom prst="ellipse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0C9DD8CA" id="Oval 39" o:spid="_x0000_s1026" style="position:absolute;margin-left:483.9pt;margin-top:-13pt;width:36.5pt;height:36.5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" fillcolor="#002060" strokecolor="white [3212]" strokeweight="1pt"/>
          </w:pict>
        </mc:Fallback>
      </mc:AlternateContent>
    </w:r>
    <w:r w:rsidR="00263436">
      <w:rPr>
        <w:noProof/>
      </w:rPr>
      <w:t xml:space="preserve"> </w:t>
    </w:r>
    <w:r w:rsidR="00263436"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855F95C" wp14:editId="4D8DE145">
              <wp:simplePos x="0" y="0"/>
              <wp:positionH relativeFrom="page">
                <wp:align>right</wp:align>
              </wp:positionH>
              <wp:positionV relativeFrom="paragraph">
                <wp:posOffset>534838</wp:posOffset>
              </wp:positionV>
              <wp:extent cx="1154130" cy="16882"/>
              <wp:effectExtent l="0" t="0" r="27305" b="2159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54130" cy="16882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717B414" id="Straight Connector 61" o:spid="_x0000_s1026" style="position:absolute;z-index:2516556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39.7pt,42.1pt" to="130.6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" strokecolor="#c00000" strokeweight="2pt">
              <w10:wrap anchorx="page"/>
            </v:line>
          </w:pict>
        </mc:Fallback>
      </mc:AlternateContent>
    </w:r>
    <w:r w:rsidR="00263436">
      <w:t xml:space="preserve">   </w:t>
    </w:r>
  </w:p>
  <w:p w14:paraId="3E70E92F" w14:textId="1B1BD900" w:rsidR="00603199" w:rsidRDefault="00603199" w:rsidP="00642D45">
    <w:pPr>
      <w:pStyle w:val="Header"/>
    </w:pPr>
    <w:r>
      <w:rPr>
        <w:rFonts w:hint="cs"/>
        <w:noProof/>
        <w:sz w:val="24"/>
        <w:szCs w:val="24"/>
        <w:rtl/>
        <w:lang w:val="ar-SA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254F206" wp14:editId="782424AF">
              <wp:simplePos x="0" y="0"/>
              <wp:positionH relativeFrom="margin">
                <wp:posOffset>3917315</wp:posOffset>
              </wp:positionH>
              <wp:positionV relativeFrom="margin">
                <wp:posOffset>-535305</wp:posOffset>
              </wp:positionV>
              <wp:extent cx="2329815" cy="499745"/>
              <wp:effectExtent l="0" t="0" r="0" b="0"/>
              <wp:wrapSquare wrapText="bothSides"/>
              <wp:docPr id="133018342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29815" cy="499745"/>
                        <a:chOff x="0" y="0"/>
                        <a:chExt cx="2329815" cy="499745"/>
                      </a:xfrm>
                    </wpg:grpSpPr>
                    <wps:wsp>
                      <wps:cNvPr id="6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254000" y="0"/>
                          <a:ext cx="2075815" cy="499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EB658" w14:textId="77777777" w:rsidR="00263436" w:rsidRPr="00194AB3" w:rsidRDefault="00263436" w:rsidP="00547787">
                            <w:pPr>
                              <w:pStyle w:val="Header"/>
                              <w:bidi/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rtl/>
                              </w:rPr>
                            </w:pPr>
                            <w:r w:rsidRPr="00194AB3"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rtl/>
                              </w:rPr>
                              <w:t>گزارش نظارت</w:t>
                            </w:r>
                            <w:r>
                              <w:rPr>
                                <w:rFonts w:ascii="IranNastaliq" w:hAnsi="IranNastaliq" w:cs="IranNastaliq" w:hint="cs"/>
                                <w:color w:val="1B3A7E" w:themeColor="accent6" w:themeShade="80"/>
                                <w:spacing w:val="0"/>
                                <w:rtl/>
                              </w:rPr>
                              <w:t>ی</w:t>
                            </w:r>
                            <w:r w:rsidRPr="00194AB3"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IranNastaliq" w:hAnsi="IranNastaliq" w:cs="IranNastaliq" w:hint="cs"/>
                                <w:color w:val="1B3A7E" w:themeColor="accent6" w:themeShade="80"/>
                                <w:spacing w:val="0"/>
                                <w:rtl/>
                              </w:rPr>
                              <w:t xml:space="preserve">سیمای ملی  </w:t>
                            </w:r>
                            <w:r w:rsidRPr="00577E2B">
                              <w:rPr>
                                <w:rFonts w:cs="B Nazanin" w:hint="cs"/>
                                <w:color w:val="C00000"/>
                                <w:sz w:val="20"/>
                                <w:szCs w:val="20"/>
                              </w:rPr>
                              <w:sym w:font="Wingdings 2" w:char="F0A2"/>
                            </w:r>
                          </w:p>
                          <w:p w14:paraId="74D609E9" w14:textId="77777777" w:rsidR="00263436" w:rsidRPr="008650E6" w:rsidRDefault="00263436" w:rsidP="00642D45">
                            <w:pPr>
                              <w:rPr>
                                <w:color w:val="0D558B" w:themeColor="accent5" w:themeShade="80"/>
                              </w:rPr>
                            </w:pPr>
                            <w:r w:rsidRPr="008650E6">
                              <w:rPr>
                                <w:rFonts w:hint="cs"/>
                                <w:color w:val="0D558B" w:themeColor="accent5" w:themeShade="80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68" name="Text Box 68"/>
                      <wps:cNvSpPr txBox="1"/>
                      <wps:spPr>
                        <a:xfrm>
                          <a:off x="0" y="6350"/>
                          <a:ext cx="1165860" cy="395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61976" w14:textId="77777777" w:rsidR="00263436" w:rsidRPr="00194AB3" w:rsidRDefault="00AE2491" w:rsidP="00547787">
                            <w:pPr>
                              <w:pStyle w:val="Header"/>
                              <w:bidi/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rtl/>
                              </w:rPr>
                            </w:pPr>
                            <w:sdt>
                              <w:sdtPr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id w:val="1553428320"/>
                                <w:docPartObj>
                                  <w:docPartGallery w:val="Page Numbers (Top of Page)"/>
                                  <w:docPartUnique/>
                                </w:docPartObj>
                              </w:sdtPr>
                              <w:sdtEndPr/>
                              <w:sdtContent>
                                <w:r w:rsidR="00263436" w:rsidRPr="00194AB3">
                                  <w:rPr>
                                    <w:rFonts w:ascii="IranNastaliq" w:hAnsi="IranNastaliq" w:cs="IranNastaliq"/>
                                    <w:color w:val="1B3A7E" w:themeColor="accent6" w:themeShade="80"/>
                                    <w:spacing w:val="0"/>
                                    <w:rtl/>
                                  </w:rPr>
                                  <w:t xml:space="preserve">صفحه </w:t>
                                </w:r>
                                <w:r w:rsidR="00263436" w:rsidRPr="00194AB3">
                                  <w:rPr>
                                    <w:rFonts w:ascii="IranNastaliq" w:hAnsi="IranNastaliq" w:cs="IranNastaliq"/>
                                    <w:color w:val="1B3A7E" w:themeColor="accent6" w:themeShade="80"/>
                                    <w:spacing w:val="0"/>
                                  </w:rPr>
                                  <w:t xml:space="preserve"> </w:t>
                                </w:r>
                                <w:r w:rsidR="00263436" w:rsidRPr="00194AB3">
                                  <w:rPr>
                                    <w:rFonts w:ascii="IranNastaliq" w:hAnsi="IranNastaliq" w:cs="IranNastaliq"/>
                                    <w:color w:val="1B3A7E" w:themeColor="accent6" w:themeShade="80"/>
                                    <w:spacing w:val="0"/>
                                    <w:rtl/>
                                  </w:rPr>
                                  <w:fldChar w:fldCharType="begin"/>
                                </w:r>
                                <w:r w:rsidR="00263436" w:rsidRPr="00194AB3">
                                  <w:rPr>
                                    <w:rFonts w:ascii="IranNastaliq" w:hAnsi="IranNastaliq" w:cs="IranNastaliq"/>
                                    <w:color w:val="1B3A7E" w:themeColor="accent6" w:themeShade="80"/>
                                    <w:spacing w:val="0"/>
                                    <w:rtl/>
                                  </w:rPr>
                                  <w:instrText xml:space="preserve"> </w:instrText>
                                </w:r>
                                <w:r w:rsidR="00263436" w:rsidRPr="00194AB3">
                                  <w:rPr>
                                    <w:rFonts w:ascii="IranNastaliq" w:hAnsi="IranNastaliq" w:cs="IranNastaliq"/>
                                    <w:color w:val="1B3A7E" w:themeColor="accent6" w:themeShade="80"/>
                                    <w:spacing w:val="0"/>
                                  </w:rPr>
                                  <w:instrText xml:space="preserve">PAGE \* Arabic </w:instrText>
                                </w:r>
                                <w:r w:rsidR="00263436" w:rsidRPr="00194AB3">
                                  <w:rPr>
                                    <w:rFonts w:ascii="IranNastaliq" w:hAnsi="IranNastaliq" w:cs="IranNastaliq"/>
                                    <w:color w:val="1B3A7E" w:themeColor="accent6" w:themeShade="80"/>
                                    <w:spacing w:val="0"/>
                                    <w:rtl/>
                                  </w:rPr>
                                  <w:fldChar w:fldCharType="separate"/>
                                </w:r>
                                <w:r w:rsidR="00106ECA">
                                  <w:rPr>
                                    <w:rFonts w:ascii="IranNastaliq" w:hAnsi="IranNastaliq" w:cs="IranNastaliq"/>
                                    <w:noProof/>
                                    <w:color w:val="1B3A7E" w:themeColor="accent6" w:themeShade="80"/>
                                    <w:spacing w:val="0"/>
                                    <w:rtl/>
                                  </w:rPr>
                                  <w:t>2</w:t>
                                </w:r>
                                <w:r w:rsidR="00263436" w:rsidRPr="00194AB3">
                                  <w:rPr>
                                    <w:rFonts w:ascii="IranNastaliq" w:hAnsi="IranNastaliq" w:cs="IranNastaliq"/>
                                    <w:color w:val="1B3A7E" w:themeColor="accent6" w:themeShade="80"/>
                                    <w:spacing w:val="0"/>
                                    <w:rtl/>
                                  </w:rPr>
                                  <w:fldChar w:fldCharType="end"/>
                                </w:r>
                                <w:r w:rsidR="00263436" w:rsidRPr="00194AB3">
                                  <w:rPr>
                                    <w:rFonts w:ascii="IranNastaliq" w:hAnsi="IranNastaliq" w:cs="IranNastaliq"/>
                                    <w:color w:val="1B3A7E" w:themeColor="accent6" w:themeShade="80"/>
                                    <w:spacing w:val="0"/>
                                  </w:rPr>
                                  <w:t xml:space="preserve"> </w:t>
                                </w:r>
                                <w:r w:rsidR="00263436">
                                  <w:rPr>
                                    <w:rFonts w:ascii="IranNastaliq" w:hAnsi="IranNastaliq" w:cs="IranNastaliq" w:hint="cs"/>
                                    <w:color w:val="1B3A7E" w:themeColor="accent6" w:themeShade="80"/>
                                    <w:spacing w:val="0"/>
                                    <w:rtl/>
                                  </w:rPr>
                                  <w:t xml:space="preserve"> از ...</w:t>
                                </w:r>
                              </w:sdtContent>
                            </w:sdt>
                          </w:p>
                          <w:p w14:paraId="64DBA8A5" w14:textId="77777777" w:rsidR="00263436" w:rsidRPr="00545F9D" w:rsidRDefault="00263436" w:rsidP="00547787">
                            <w:pPr>
                              <w:bidi/>
                            </w:pPr>
                          </w:p>
                          <w:p w14:paraId="59E1A78B" w14:textId="77777777" w:rsidR="00263436" w:rsidRPr="00545F9D" w:rsidRDefault="00263436" w:rsidP="00547787">
                            <w:pPr>
                              <w:bidi/>
                              <w:rPr>
                                <w:rtl/>
                              </w:rPr>
                            </w:pPr>
                          </w:p>
                          <w:p w14:paraId="40E56506" w14:textId="77777777" w:rsidR="00263436" w:rsidRPr="00545F9D" w:rsidRDefault="00263436" w:rsidP="00547787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254F206" id="Group 1" o:spid="_x0000_s1028" style="position:absolute;left:0;text-align:left;margin-left:308.45pt;margin-top:-42.15pt;width:183.45pt;height:39.35pt;z-index:251658752;mso-position-horizontal-relative:margin;mso-position-vertical-relative:margin" coordsize="23298,4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">
              <v:shape id="_x0000_s1029" type="#_x0000_t202" style="position:absolute;left:2540;width:20758;height:4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<v:textbox>
                  <w:txbxContent>
                    <w:p w14:paraId="24EEB658" w14:textId="77777777" w:rsidR="00263436" w:rsidRPr="00194AB3" w:rsidRDefault="00263436" w:rsidP="00547787">
                      <w:pPr>
                        <w:pStyle w:val="Header"/>
                        <w:bidi/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rtl/>
                        </w:rPr>
                      </w:pPr>
                      <w:r w:rsidRPr="00194AB3"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rtl/>
                        </w:rPr>
                        <w:t>گزارش نظارت</w:t>
                      </w:r>
                      <w:r>
                        <w:rPr>
                          <w:rFonts w:ascii="IranNastaliq" w:hAnsi="IranNastaliq" w:cs="IranNastaliq" w:hint="cs"/>
                          <w:color w:val="1B3A7E" w:themeColor="accent6" w:themeShade="80"/>
                          <w:spacing w:val="0"/>
                          <w:rtl/>
                        </w:rPr>
                        <w:t>ی</w:t>
                      </w:r>
                      <w:r w:rsidRPr="00194AB3"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rtl/>
                        </w:rPr>
                        <w:t xml:space="preserve"> </w:t>
                      </w:r>
                      <w:r>
                        <w:rPr>
                          <w:rFonts w:ascii="IranNastaliq" w:hAnsi="IranNastaliq" w:cs="IranNastaliq" w:hint="cs"/>
                          <w:color w:val="1B3A7E" w:themeColor="accent6" w:themeShade="80"/>
                          <w:spacing w:val="0"/>
                          <w:rtl/>
                        </w:rPr>
                        <w:t xml:space="preserve">سیمای ملی  </w:t>
                      </w:r>
                      <w:r w:rsidRPr="00577E2B">
                        <w:rPr>
                          <w:rFonts w:cs="B Nazanin" w:hint="cs"/>
                          <w:color w:val="C00000"/>
                          <w:sz w:val="20"/>
                          <w:szCs w:val="20"/>
                        </w:rPr>
                        <w:sym w:font="Wingdings 2" w:char="F0A2"/>
                      </w:r>
                    </w:p>
                    <w:p w14:paraId="74D609E9" w14:textId="77777777" w:rsidR="00263436" w:rsidRPr="008650E6" w:rsidRDefault="00263436" w:rsidP="00642D45">
                      <w:pPr>
                        <w:rPr>
                          <w:color w:val="0D558B" w:themeColor="accent5" w:themeShade="80"/>
                        </w:rPr>
                      </w:pPr>
                      <w:r w:rsidRPr="008650E6">
                        <w:rPr>
                          <w:rFonts w:hint="cs"/>
                          <w:color w:val="0D558B" w:themeColor="accent5" w:themeShade="80"/>
                          <w:rtl/>
                        </w:rPr>
                        <w:t>0</w:t>
                      </w:r>
                    </w:p>
                  </w:txbxContent>
                </v:textbox>
              </v:shape>
              <v:shape id="Text Box 68" o:spid="_x0000_s1030" type="#_x0000_t202" style="position:absolute;top:63;width:11658;height:3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<v:textbox>
                  <w:txbxContent>
                    <w:p w14:paraId="42161976" w14:textId="77777777" w:rsidR="00263436" w:rsidRPr="00194AB3" w:rsidRDefault="00AE2491" w:rsidP="00547787">
                      <w:pPr>
                        <w:pStyle w:val="Header"/>
                        <w:bidi/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rtl/>
                        </w:rPr>
                      </w:pPr>
                      <w:sdt>
                        <w:sdtPr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id w:val="1553428320"/>
                          <w:docPartObj>
                            <w:docPartGallery w:val="Page Numbers (Top of Page)"/>
                            <w:docPartUnique/>
                          </w:docPartObj>
                        </w:sdtPr>
                        <w:sdtEndPr/>
                        <w:sdtContent>
                          <w:r w:rsidR="00263436"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صفحه </w:t>
                          </w:r>
                          <w:r w:rsidR="00263436"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</w:rPr>
                            <w:t xml:space="preserve"> </w:t>
                          </w:r>
                          <w:r w:rsidR="00263436"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fldChar w:fldCharType="begin"/>
                          </w:r>
                          <w:r w:rsidR="00263436"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instrText xml:space="preserve"> </w:instrText>
                          </w:r>
                          <w:r w:rsidR="00263436"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</w:rPr>
                            <w:instrText xml:space="preserve">PAGE \* Arabic </w:instrText>
                          </w:r>
                          <w:r w:rsidR="00263436"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fldChar w:fldCharType="separate"/>
                          </w:r>
                          <w:r w:rsidR="00106ECA">
                            <w:rPr>
                              <w:rFonts w:ascii="IranNastaliq" w:hAnsi="IranNastaliq" w:cs="IranNastaliq"/>
                              <w:noProof/>
                              <w:color w:val="1B3A7E" w:themeColor="accent6" w:themeShade="80"/>
                              <w:spacing w:val="0"/>
                              <w:rtl/>
                            </w:rPr>
                            <w:t>2</w:t>
                          </w:r>
                          <w:r w:rsidR="00263436"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fldChar w:fldCharType="end"/>
                          </w:r>
                          <w:r w:rsidR="00263436"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</w:rPr>
                            <w:t xml:space="preserve"> </w:t>
                          </w:r>
                          <w:r w:rsidR="00263436"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 از ...</w:t>
                          </w:r>
                        </w:sdtContent>
                      </w:sdt>
                    </w:p>
                    <w:p w14:paraId="64DBA8A5" w14:textId="77777777" w:rsidR="00263436" w:rsidRPr="00545F9D" w:rsidRDefault="00263436" w:rsidP="00547787">
                      <w:pPr>
                        <w:bidi/>
                      </w:pPr>
                    </w:p>
                    <w:p w14:paraId="59E1A78B" w14:textId="77777777" w:rsidR="00263436" w:rsidRPr="00545F9D" w:rsidRDefault="00263436" w:rsidP="00547787">
                      <w:pPr>
                        <w:bidi/>
                        <w:rPr>
                          <w:rtl/>
                        </w:rPr>
                      </w:pPr>
                    </w:p>
                    <w:p w14:paraId="40E56506" w14:textId="77777777" w:rsidR="00263436" w:rsidRPr="00545F9D" w:rsidRDefault="00263436" w:rsidP="00547787">
                      <w:pPr>
                        <w:bidi/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  <w:p w14:paraId="1C8C4319" w14:textId="1C691085" w:rsidR="00603199" w:rsidRDefault="00603199" w:rsidP="00642D45">
    <w:pPr>
      <w:pStyle w:val="Header"/>
    </w:pPr>
  </w:p>
  <w:p w14:paraId="3E1125F0" w14:textId="64D0034F" w:rsidR="00263436" w:rsidRDefault="00263436" w:rsidP="00642D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6F800" w14:textId="1DE934A1" w:rsidR="00263436" w:rsidRDefault="00B51E03" w:rsidP="00735812">
    <w:pPr>
      <w:pStyle w:val="Header"/>
      <w:rPr>
        <w:rtl/>
      </w:rPr>
    </w:pP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54656" behindDoc="0" locked="0" layoutInCell="1" allowOverlap="1" wp14:anchorId="293E661D" wp14:editId="6DAE09C3">
              <wp:simplePos x="0" y="0"/>
              <wp:positionH relativeFrom="margin">
                <wp:posOffset>3171351</wp:posOffset>
              </wp:positionH>
              <wp:positionV relativeFrom="margin">
                <wp:posOffset>-694055</wp:posOffset>
              </wp:positionV>
              <wp:extent cx="980440" cy="499745"/>
              <wp:effectExtent l="0" t="0" r="0" b="0"/>
              <wp:wrapSquare wrapText="bothSides"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0440" cy="499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BE296" w14:textId="77777777" w:rsidR="00263436" w:rsidRPr="002B4055" w:rsidRDefault="00263436" w:rsidP="002B4055">
                          <w:pPr>
                            <w:pStyle w:val="Header"/>
                            <w:bidi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8"/>
                              <w:szCs w:val="28"/>
                              <w:rtl/>
                            </w:rPr>
                          </w:pPr>
                          <w:r w:rsidRPr="002B4055">
                            <w:rPr>
                              <w:rFonts w:ascii="IranNastaliq" w:hAnsi="IranNastaliq" w:cs="IranNastaliq"/>
                              <w:spacing w:val="0"/>
                              <w:sz w:val="28"/>
                              <w:szCs w:val="28"/>
                              <w:rtl/>
                            </w:rPr>
                            <w:t>ب</w:t>
                          </w:r>
                          <w:r w:rsidRPr="002B4055">
                            <w:rPr>
                              <w:rFonts w:ascii="IranNastaliq" w:hAnsi="IranNastaliq" w:cs="IranNastaliq" w:hint="cs"/>
                              <w:spacing w:val="0"/>
                              <w:sz w:val="28"/>
                              <w:szCs w:val="28"/>
                              <w:rtl/>
                            </w:rPr>
                            <w:t>ا</w:t>
                          </w:r>
                          <w:r w:rsidRPr="002B4055">
                            <w:rPr>
                              <w:rFonts w:ascii="IranNastaliq" w:hAnsi="IranNastaliq" w:cs="IranNastaliq"/>
                              <w:spacing w:val="0"/>
                              <w:sz w:val="28"/>
                              <w:szCs w:val="28"/>
                              <w:rtl/>
                            </w:rPr>
                            <w:t>سمه تعالی</w:t>
                          </w:r>
                        </w:p>
                        <w:p w14:paraId="37304AAB" w14:textId="77777777" w:rsidR="00263436" w:rsidRPr="002B4055" w:rsidRDefault="00263436" w:rsidP="002B4055">
                          <w:pPr>
                            <w:jc w:val="center"/>
                            <w:rPr>
                              <w:rFonts w:ascii="IranNastaliq" w:hAnsi="IranNastaliq" w:cs="IranNastaliq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3E661D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249.7pt;margin-top:-54.65pt;width:77.2pt;height:39.3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" stroked="f">
              <v:textbox>
                <w:txbxContent>
                  <w:p w14:paraId="01FBE296" w14:textId="77777777" w:rsidR="00263436" w:rsidRPr="002B4055" w:rsidRDefault="00263436" w:rsidP="002B4055">
                    <w:pPr>
                      <w:pStyle w:val="Header"/>
                      <w:bidi/>
                      <w:jc w:val="center"/>
                      <w:rPr>
                        <w:rFonts w:ascii="IranNastaliq" w:hAnsi="IranNastaliq" w:cs="IranNastaliq"/>
                        <w:spacing w:val="0"/>
                        <w:sz w:val="28"/>
                        <w:szCs w:val="28"/>
                        <w:rtl/>
                      </w:rPr>
                    </w:pPr>
                    <w:r w:rsidRPr="002B4055">
                      <w:rPr>
                        <w:rFonts w:ascii="IranNastaliq" w:hAnsi="IranNastaliq" w:cs="IranNastaliq"/>
                        <w:spacing w:val="0"/>
                        <w:sz w:val="28"/>
                        <w:szCs w:val="28"/>
                        <w:rtl/>
                      </w:rPr>
                      <w:t>ب</w:t>
                    </w:r>
                    <w:r w:rsidRPr="002B4055">
                      <w:rPr>
                        <w:rFonts w:ascii="IranNastaliq" w:hAnsi="IranNastaliq" w:cs="IranNastaliq" w:hint="cs"/>
                        <w:spacing w:val="0"/>
                        <w:sz w:val="28"/>
                        <w:szCs w:val="28"/>
                        <w:rtl/>
                      </w:rPr>
                      <w:t>ا</w:t>
                    </w:r>
                    <w:r w:rsidRPr="002B4055">
                      <w:rPr>
                        <w:rFonts w:ascii="IranNastaliq" w:hAnsi="IranNastaliq" w:cs="IranNastaliq"/>
                        <w:spacing w:val="0"/>
                        <w:sz w:val="28"/>
                        <w:szCs w:val="28"/>
                        <w:rtl/>
                      </w:rPr>
                      <w:t>سمه تعالی</w:t>
                    </w:r>
                  </w:p>
                  <w:p w14:paraId="37304AAB" w14:textId="77777777" w:rsidR="00263436" w:rsidRPr="002B4055" w:rsidRDefault="00263436" w:rsidP="002B4055">
                    <w:pPr>
                      <w:jc w:val="center"/>
                      <w:rPr>
                        <w:rFonts w:ascii="IranNastaliq" w:hAnsi="IranNastaliq" w:cs="IranNastaliq"/>
                        <w:sz w:val="28"/>
                        <w:szCs w:val="28"/>
                      </w:rPr>
                    </w:pP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5E7997">
      <w:rPr>
        <w:rFonts w:hint="cs"/>
        <w:noProof/>
        <w:rtl/>
        <w:lang w:val="ar-SA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1DEACFED" wp14:editId="26138828">
              <wp:simplePos x="0" y="0"/>
              <wp:positionH relativeFrom="margin">
                <wp:posOffset>6305550</wp:posOffset>
              </wp:positionH>
              <wp:positionV relativeFrom="margin">
                <wp:posOffset>-576580</wp:posOffset>
              </wp:positionV>
              <wp:extent cx="1085215" cy="949325"/>
              <wp:effectExtent l="0" t="57150" r="635" b="3175"/>
              <wp:wrapSquare wrapText="bothSides"/>
              <wp:docPr id="138731724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85215" cy="949325"/>
                        <a:chOff x="-9494" y="0"/>
                        <a:chExt cx="1087118" cy="957410"/>
                      </a:xfrm>
                    </wpg:grpSpPr>
                    <wps:wsp>
                      <wps:cNvPr id="1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-9494" y="218603"/>
                          <a:ext cx="1087118" cy="7388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6DC2D" w14:textId="77777777" w:rsidR="00263436" w:rsidRPr="002F3A86" w:rsidRDefault="00263436" w:rsidP="008B2484">
                            <w:pPr>
                              <w:bidi/>
                              <w:spacing w:line="192" w:lineRule="auto"/>
                              <w:jc w:val="center"/>
                              <w:rPr>
                                <w:rFonts w:ascii="IranNastaliq" w:hAnsi="IranNastaliq" w:cs="IranNastaliq"/>
                                <w:spacing w:val="0"/>
                                <w:sz w:val="22"/>
                                <w:szCs w:val="22"/>
                                <w:rtl/>
                                <w14:glow w14:rad="127000">
                                  <w14:schemeClr w14:val="bg1"/>
                                </w14:glow>
                              </w:rPr>
                            </w:pPr>
                          </w:p>
                          <w:p w14:paraId="68E97533" w14:textId="77777777" w:rsidR="00263436" w:rsidRPr="000062C4" w:rsidRDefault="00263436" w:rsidP="008B2484">
                            <w:pPr>
                              <w:bidi/>
                              <w:spacing w:before="240" w:line="120" w:lineRule="auto"/>
                              <w:jc w:val="center"/>
                              <w:rPr>
                                <w:rFonts w:ascii="IranNastaliq" w:hAnsi="IranNastaliq" w:cs="IranNastaliq"/>
                                <w:color w:val="002060"/>
                                <w:spacing w:val="0"/>
                                <w:sz w:val="22"/>
                                <w:szCs w:val="22"/>
                                <w:rtl/>
                                <w14:glow w14:rad="127000">
                                  <w14:schemeClr w14:val="bg1"/>
                                </w14:glow>
                              </w:rPr>
                            </w:pPr>
                            <w:r w:rsidRPr="000062C4">
                              <w:rPr>
                                <w:rFonts w:ascii="IranNastaliq" w:hAnsi="IranNastaliq" w:cs="IranNastaliq"/>
                                <w:color w:val="002060"/>
                                <w:spacing w:val="0"/>
                                <w:sz w:val="22"/>
                                <w:szCs w:val="22"/>
                                <w:rtl/>
                                <w14:glow w14:rad="127000">
                                  <w14:schemeClr w14:val="bg1"/>
                                </w14:glow>
                              </w:rPr>
                              <w:t>مرکز نظارت و ارزیابی</w:t>
                            </w:r>
                          </w:p>
                          <w:p w14:paraId="5F4210F9" w14:textId="77777777" w:rsidR="00263436" w:rsidRPr="002F3A86" w:rsidRDefault="00263436" w:rsidP="008B2484">
                            <w:pPr>
                              <w:bidi/>
                              <w:spacing w:line="120" w:lineRule="auto"/>
                              <w:jc w:val="center"/>
                              <w:rPr>
                                <w:rFonts w:ascii="IranNastaliq" w:hAnsi="IranNastaliq" w:cs="IranNastaliq"/>
                                <w:spacing w:val="0"/>
                                <w:sz w:val="22"/>
                                <w:szCs w:val="22"/>
                                <w:rtl/>
                                <w14:glow w14:rad="127000">
                                  <w14:schemeClr w14:val="bg1"/>
                                </w14:glow>
                              </w:rPr>
                            </w:pPr>
                            <w:r w:rsidRPr="002F3A86">
                              <w:rPr>
                                <w:rFonts w:ascii="IranNastaliq" w:hAnsi="IranNastaliq" w:cs="IranNastaliq"/>
                                <w:color w:val="002060"/>
                                <w:spacing w:val="0"/>
                                <w:sz w:val="22"/>
                                <w:szCs w:val="22"/>
                                <w:rtl/>
                                <w14:glow w14:rad="127000">
                                  <w14:schemeClr w14:val="bg1"/>
                                </w14:glow>
                              </w:rPr>
                              <w:t>صداوسیما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  <wpg:grpSp>
                      <wpg:cNvPr id="9" name="Group 9"/>
                      <wpg:cNvGrpSpPr/>
                      <wpg:grpSpPr>
                        <a:xfrm>
                          <a:off x="135173" y="0"/>
                          <a:ext cx="595064" cy="507280"/>
                          <a:chOff x="0" y="0"/>
                          <a:chExt cx="595064" cy="507280"/>
                        </a:xfrm>
                      </wpg:grpSpPr>
                      <wps:wsp>
                        <wps:cNvPr id="72" name="Rectangle 72"/>
                        <wps:cNvSpPr/>
                        <wps:spPr>
                          <a:xfrm rot="20229369">
                            <a:off x="117044" y="29260"/>
                            <a:ext cx="478020" cy="478020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0" y="0"/>
                            <a:ext cx="463715" cy="464435"/>
                          </a:xfrm>
                          <a:prstGeom prst="ellipse">
                            <a:avLst/>
                          </a:prstGeom>
                          <a:solidFill>
                            <a:srgbClr val="002060"/>
                          </a:solidFill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DEACFED" id="_x0000_s1033" style="position:absolute;left:0;text-align:left;margin-left:496.5pt;margin-top:-45.4pt;width:85.45pt;height:74.75pt;z-index:251660800;mso-position-horizontal-relative:margin;mso-position-vertical-relative:margin;mso-height-relative:margin" coordorigin="-94" coordsize="10871,9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">
              <v:shape id="_x0000_s1034" type="#_x0000_t202" style="position:absolute;left:-94;top:2186;width:10870;height:7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l2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SncfwkHyPIXAAD//wMAUEsBAi0AFAAGAAgAAAAhANvh9svuAAAAhQEAABMAAAAAAAAAAAAAAAAA&#10;AAAAAFtDb250ZW50X1R5cGVzXS54bWxQSwECLQAUAAYACAAAACEAWvQsW78AAAAVAQAACwAAAAAA&#10;AAAAAAAAAAAfAQAAX3JlbHMvLnJlbHNQSwECLQAUAAYACAAAACEADPJ5dsAAAADbAAAADwAAAAAA&#10;AAAAAAAAAAAHAgAAZHJzL2Rvd25yZXYueG1sUEsFBgAAAAADAAMAtwAAAPQCAAAAAA==&#10;" filled="f" stroked="f">
                <v:textbox style="mso-fit-shape-to-text:t" inset="0,0,0,0">
                  <w:txbxContent>
                    <w:p w14:paraId="1676DC2D" w14:textId="77777777" w:rsidR="00263436" w:rsidRPr="002F3A86" w:rsidRDefault="00263436" w:rsidP="008B2484">
                      <w:pPr>
                        <w:bidi/>
                        <w:spacing w:line="192" w:lineRule="auto"/>
                        <w:jc w:val="center"/>
                        <w:rPr>
                          <w:rFonts w:ascii="IranNastaliq" w:hAnsi="IranNastaliq" w:cs="IranNastaliq"/>
                          <w:spacing w:val="0"/>
                          <w:sz w:val="22"/>
                          <w:szCs w:val="22"/>
                          <w:rtl/>
                          <w14:glow w14:rad="127000">
                            <w14:schemeClr w14:val="bg1"/>
                          </w14:glow>
                        </w:rPr>
                      </w:pPr>
                    </w:p>
                    <w:p w14:paraId="68E97533" w14:textId="77777777" w:rsidR="00263436" w:rsidRPr="000062C4" w:rsidRDefault="00263436" w:rsidP="008B2484">
                      <w:pPr>
                        <w:bidi/>
                        <w:spacing w:before="240" w:line="120" w:lineRule="auto"/>
                        <w:jc w:val="center"/>
                        <w:rPr>
                          <w:rFonts w:ascii="IranNastaliq" w:hAnsi="IranNastaliq" w:cs="IranNastaliq"/>
                          <w:color w:val="002060"/>
                          <w:spacing w:val="0"/>
                          <w:sz w:val="22"/>
                          <w:szCs w:val="22"/>
                          <w:rtl/>
                          <w14:glow w14:rad="127000">
                            <w14:schemeClr w14:val="bg1"/>
                          </w14:glow>
                        </w:rPr>
                      </w:pPr>
                      <w:r w:rsidRPr="000062C4">
                        <w:rPr>
                          <w:rFonts w:ascii="IranNastaliq" w:hAnsi="IranNastaliq" w:cs="IranNastaliq"/>
                          <w:color w:val="002060"/>
                          <w:spacing w:val="0"/>
                          <w:sz w:val="22"/>
                          <w:szCs w:val="22"/>
                          <w:rtl/>
                          <w14:glow w14:rad="127000">
                            <w14:schemeClr w14:val="bg1"/>
                          </w14:glow>
                        </w:rPr>
                        <w:t>مرکز نظارت و ارزیابی</w:t>
                      </w:r>
                    </w:p>
                    <w:p w14:paraId="5F4210F9" w14:textId="77777777" w:rsidR="00263436" w:rsidRPr="002F3A86" w:rsidRDefault="00263436" w:rsidP="008B2484">
                      <w:pPr>
                        <w:bidi/>
                        <w:spacing w:line="120" w:lineRule="auto"/>
                        <w:jc w:val="center"/>
                        <w:rPr>
                          <w:rFonts w:ascii="IranNastaliq" w:hAnsi="IranNastaliq" w:cs="IranNastaliq"/>
                          <w:spacing w:val="0"/>
                          <w:sz w:val="22"/>
                          <w:szCs w:val="22"/>
                          <w:rtl/>
                          <w14:glow w14:rad="127000">
                            <w14:schemeClr w14:val="bg1"/>
                          </w14:glow>
                        </w:rPr>
                      </w:pPr>
                      <w:r w:rsidRPr="002F3A86">
                        <w:rPr>
                          <w:rFonts w:ascii="IranNastaliq" w:hAnsi="IranNastaliq" w:cs="IranNastaliq"/>
                          <w:color w:val="002060"/>
                          <w:spacing w:val="0"/>
                          <w:sz w:val="22"/>
                          <w:szCs w:val="22"/>
                          <w:rtl/>
                          <w14:glow w14:rad="127000">
                            <w14:schemeClr w14:val="bg1"/>
                          </w14:glow>
                        </w:rPr>
                        <w:t>صداوسیما</w:t>
                      </w:r>
                    </w:p>
                  </w:txbxContent>
                </v:textbox>
              </v:shape>
              <v:group id="Group 9" o:spid="_x0000_s1035" style="position:absolute;left:1351;width:5951;height:5072" coordsize="5950,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rect id="Rectangle 72" o:spid="_x0000_s1036" style="position:absolute;left:1170;top:292;width:4780;height:4780;rotation:-149709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" fillcolor="#002060" strokecolor="white [3212]" strokeweight="1pt"/>
                <v:oval id="Oval 73" o:spid="_x0000_s1037" style="position:absolute;width:4637;height:4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" fillcolor="#002060" strokecolor="white [3212]" strokeweight="1pt"/>
              </v:group>
              <w10:wrap type="square" anchorx="margin" anchory="margin"/>
            </v:group>
          </w:pict>
        </mc:Fallback>
      </mc:AlternateContent>
    </w:r>
    <w:r w:rsidR="000075E7"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DE4D4AF" wp14:editId="662D6FBA">
              <wp:simplePos x="0" y="0"/>
              <wp:positionH relativeFrom="margin">
                <wp:posOffset>6494145</wp:posOffset>
              </wp:positionH>
              <wp:positionV relativeFrom="margin">
                <wp:posOffset>1346200</wp:posOffset>
              </wp:positionV>
              <wp:extent cx="741045" cy="328930"/>
              <wp:effectExtent l="0" t="0" r="1905" b="0"/>
              <wp:wrapSquare wrapText="bothSides"/>
              <wp:docPr id="23" name="Rounded 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1045" cy="328930"/>
                      </a:xfrm>
                      <a:prstGeom prst="roundRect">
                        <a:avLst>
                          <a:gd name="adj" fmla="val 6739"/>
                        </a:avLst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2EB632D3" id="Rounded Rectangle 23" o:spid="_x0000_s1026" style="position:absolute;margin-left:511.35pt;margin-top:106pt;width:58.35pt;height:25.9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4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" fillcolor="#c00000" stroked="f" strokeweight="1.25pt">
              <w10:wrap type="square" anchorx="margin" anchory="margin"/>
            </v:roundrect>
          </w:pict>
        </mc:Fallback>
      </mc:AlternateContent>
    </w:r>
    <w:r w:rsidR="007B3EC7" w:rsidRPr="00447426">
      <w:rPr>
        <w:rFonts w:hint="cs"/>
        <w:noProof/>
        <w:sz w:val="24"/>
        <w:szCs w:val="24"/>
        <w:rtl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 wp14:anchorId="6A6BCDE2" wp14:editId="5707ED74">
              <wp:simplePos x="0" y="0"/>
              <wp:positionH relativeFrom="margin">
                <wp:posOffset>6201410</wp:posOffset>
              </wp:positionH>
              <wp:positionV relativeFrom="margin">
                <wp:posOffset>-741045</wp:posOffset>
              </wp:positionV>
              <wp:extent cx="1351915" cy="10732770"/>
              <wp:effectExtent l="0" t="0" r="635" b="0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0732770"/>
                      </a:xfrm>
                      <a:prstGeom prst="rect">
                        <a:avLst/>
                      </a:prstGeom>
                      <a:pattFill prst="pct10">
                        <a:fgClr>
                          <a:srgbClr val="002060"/>
                        </a:fgClr>
                        <a:bgClr>
                          <a:schemeClr val="bg1"/>
                        </a:bgClr>
                      </a:pattFill>
                      <a:ln w="254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F22A42" w14:textId="77777777" w:rsidR="00263436" w:rsidRPr="00021252" w:rsidRDefault="00263436" w:rsidP="00642D4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A6BCDE2" id="_x0000_s1038" type="#_x0000_t202" style="position:absolute;left:0;text-align:left;margin-left:488.3pt;margin-top:-58.35pt;width:106.45pt;height:845.1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" fillcolor="#002060" stroked="f" strokeweight="2pt">
              <v:fill r:id="rId1" o:title="" color2="white [3212]" type="pattern"/>
              <v:textbox>
                <w:txbxContent>
                  <w:p w14:paraId="5BF22A42" w14:textId="77777777" w:rsidR="00263436" w:rsidRPr="00021252" w:rsidRDefault="00263436" w:rsidP="00642D45"/>
                </w:txbxContent>
              </v:textbox>
              <w10:wrap type="square" anchorx="margin" anchory="margin"/>
            </v:shape>
          </w:pict>
        </mc:Fallback>
      </mc:AlternateContent>
    </w:r>
    <w:r w:rsidR="007B3EC7">
      <w:rPr>
        <w:rFonts w:hint="cs"/>
        <w:noProof/>
        <w:sz w:val="24"/>
        <w:szCs w:val="24"/>
        <w:rtl/>
        <w:lang w:val="ar-SA"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3FEA919F" wp14:editId="26B075D9">
              <wp:simplePos x="0" y="0"/>
              <wp:positionH relativeFrom="margin">
                <wp:posOffset>6447155</wp:posOffset>
              </wp:positionH>
              <wp:positionV relativeFrom="margin">
                <wp:posOffset>452755</wp:posOffset>
              </wp:positionV>
              <wp:extent cx="820420" cy="758825"/>
              <wp:effectExtent l="0" t="0" r="0" b="3175"/>
              <wp:wrapSquare wrapText="bothSides"/>
              <wp:docPr id="235537946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0420" cy="758825"/>
                        <a:chOff x="0" y="0"/>
                        <a:chExt cx="820783" cy="759003"/>
                      </a:xfrm>
                    </wpg:grpSpPr>
                    <wps:wsp>
                      <wps:cNvPr id="24" name="Rectangle 24"/>
                      <wps:cNvSpPr/>
                      <wps:spPr>
                        <a:xfrm>
                          <a:off x="30997" y="119558"/>
                          <a:ext cx="784187" cy="639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2E9C4" w14:textId="77777777" w:rsidR="00263436" w:rsidRPr="00194AB3" w:rsidRDefault="00263436" w:rsidP="008B2484">
                            <w:pPr>
                              <w:tabs>
                                <w:tab w:val="left" w:pos="1078"/>
                              </w:tabs>
                              <w:bidi/>
                              <w:spacing w:before="240" w:line="216" w:lineRule="auto"/>
                              <w:ind w:left="89"/>
                              <w:jc w:val="center"/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sz w:val="22"/>
                                <w:szCs w:val="22"/>
                                <w:rtl/>
                              </w:rPr>
                            </w:pPr>
                            <w:r>
                              <w:rPr>
                                <w:rStyle w:val="Heading1Char"/>
                                <w:rFonts w:ascii="IranNastaliq" w:hAnsi="IranNastaliq" w:cs="IranNastaliq" w:hint="cs"/>
                                <w:b w:val="0"/>
                                <w:bCs w:val="0"/>
                                <w:color w:val="1B3A7E" w:themeColor="accent6" w:themeShade="80"/>
                                <w:spacing w:val="0"/>
                                <w:szCs w:val="22"/>
                                <w:rtl/>
                              </w:rPr>
                              <w:t>گزارش نظارتی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28783" y="95204"/>
                          <a:ext cx="792000" cy="36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FEA919F" id="Group 2" o:spid="_x0000_s1039" style="position:absolute;left:0;text-align:left;margin-left:507.65pt;margin-top:35.65pt;width:64.6pt;height:59.75pt;z-index:251661824;mso-position-horizontal-relative:margin;mso-position-vertical-relative:margin" coordsize="8207,7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">
              <v:rect id="Rectangle 24" o:spid="_x0000_s1040" style="position:absolute;left:309;top:1195;width:7842;height:6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" fillcolor="white [3212]" stroked="f" strokeweight="1.25pt"/>
              <v:shape id="_x0000_s1041" type="#_x0000_t202" style="position:absolute;width:7893;height:4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<v:textbox inset="0,0,0,0">
                  <w:txbxContent>
                    <w:p w14:paraId="3B42E9C4" w14:textId="77777777" w:rsidR="00263436" w:rsidRPr="00194AB3" w:rsidRDefault="00263436" w:rsidP="008B2484">
                      <w:pPr>
                        <w:tabs>
                          <w:tab w:val="left" w:pos="1078"/>
                        </w:tabs>
                        <w:bidi/>
                        <w:spacing w:before="240" w:line="216" w:lineRule="auto"/>
                        <w:ind w:left="89"/>
                        <w:jc w:val="center"/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sz w:val="22"/>
                          <w:szCs w:val="22"/>
                          <w:rtl/>
                        </w:rPr>
                      </w:pPr>
                      <w:r>
                        <w:rPr>
                          <w:rStyle w:val="Heading1Char"/>
                          <w:rFonts w:ascii="IranNastaliq" w:hAnsi="IranNastaliq" w:cs="IranNastaliq" w:hint="cs"/>
                          <w:b w:val="0"/>
                          <w:bCs w:val="0"/>
                          <w:color w:val="1B3A7E" w:themeColor="accent6" w:themeShade="80"/>
                          <w:spacing w:val="0"/>
                          <w:szCs w:val="22"/>
                          <w:rtl/>
                        </w:rPr>
                        <w:t>گزارش نظارتی</w:t>
                      </w:r>
                    </w:p>
                  </w:txbxContent>
                </v:textbox>
              </v:shape>
              <v:rect id="Rectangle 17" o:spid="_x0000_s1042" style="position:absolute;left:287;top:952;width:792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" fillcolor="#c00000" stroked="f" strokeweight="1.25pt"/>
              <w10:wrap type="square" anchorx="margin" anchory="margin"/>
            </v:group>
          </w:pict>
        </mc:Fallback>
      </mc:AlternateContent>
    </w:r>
    <w:r w:rsidR="007B3EC7">
      <w:rPr>
        <w:rFonts w:hint="cs"/>
        <w:noProof/>
        <w:sz w:val="24"/>
        <w:szCs w:val="24"/>
        <w:rtl/>
        <w:lang w:val="ar-SA"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1F18DBE1" wp14:editId="1694B3C5">
              <wp:simplePos x="0" y="0"/>
              <wp:positionH relativeFrom="margin">
                <wp:posOffset>6403340</wp:posOffset>
              </wp:positionH>
              <wp:positionV relativeFrom="margin">
                <wp:posOffset>1753235</wp:posOffset>
              </wp:positionV>
              <wp:extent cx="905510" cy="6723380"/>
              <wp:effectExtent l="0" t="0" r="8890" b="1270"/>
              <wp:wrapSquare wrapText="bothSides"/>
              <wp:docPr id="1169583813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5510" cy="6723380"/>
                        <a:chOff x="0" y="0"/>
                        <a:chExt cx="905510" cy="6723380"/>
                      </a:xfrm>
                    </wpg:grpSpPr>
                    <wps:wsp>
                      <wps:cNvPr id="25" name="Rectangle: Rounded Corners 25"/>
                      <wps:cNvSpPr/>
                      <wps:spPr>
                        <a:xfrm>
                          <a:off x="0" y="0"/>
                          <a:ext cx="905510" cy="6723380"/>
                        </a:xfrm>
                        <a:prstGeom prst="roundRect">
                          <a:avLst>
                            <a:gd name="adj" fmla="val 29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566189588" name="Group 5"/>
                      <wpg:cNvGrpSpPr/>
                      <wpg:grpSpPr>
                        <a:xfrm>
                          <a:off x="52715" y="517011"/>
                          <a:ext cx="796908" cy="741045"/>
                          <a:chOff x="0" y="0"/>
                          <a:chExt cx="796908" cy="741045"/>
                        </a:xfrm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4428" y="0"/>
                            <a:ext cx="792480" cy="741045"/>
                            <a:chOff x="0" y="45894"/>
                            <a:chExt cx="793524" cy="742175"/>
                          </a:xfrm>
                        </wpg:grpSpPr>
                        <wps:wsp>
                          <wps:cNvPr id="69" name="Rounded Rectangle 27"/>
                          <wps:cNvSpPr/>
                          <wps:spPr>
                            <a:xfrm>
                              <a:off x="1524" y="49428"/>
                              <a:ext cx="792000" cy="187200"/>
                            </a:xfrm>
                            <a:prstGeom prst="roundRect">
                              <a:avLst>
                                <a:gd name="adj" fmla="val 18545"/>
                              </a:avLst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6EA26C4" w14:textId="77777777" w:rsidR="00263436" w:rsidRDefault="00263436" w:rsidP="00642D4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Rounded Rectangle 28"/>
                          <wps:cNvSpPr/>
                          <wps:spPr>
                            <a:xfrm>
                              <a:off x="0" y="45894"/>
                              <a:ext cx="792000" cy="742175"/>
                            </a:xfrm>
                            <a:prstGeom prst="roundRect">
                              <a:avLst>
                                <a:gd name="adj" fmla="val 6572"/>
                              </a:avLst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927"/>
                            <a:ext cx="794507" cy="148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EB1D55" w14:textId="77777777" w:rsidR="00263436" w:rsidRPr="00543081" w:rsidRDefault="00263436" w:rsidP="008B2484">
                              <w:pPr>
                                <w:pStyle w:val="Header"/>
                                <w:bidi/>
                                <w:spacing w:line="168" w:lineRule="auto"/>
                                <w:ind w:left="-40" w:right="0"/>
                                <w:jc w:val="center"/>
                                <w:rPr>
                                  <w:rStyle w:val="Emphasis"/>
                                </w:rPr>
                              </w:pPr>
                              <w:r w:rsidRPr="00543081"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>برنامه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grpSp>
                    <wpg:grpSp>
                      <wpg:cNvPr id="484880835" name="Group 7"/>
                      <wpg:cNvGrpSpPr/>
                      <wpg:grpSpPr>
                        <a:xfrm>
                          <a:off x="58797" y="2572889"/>
                          <a:ext cx="794694" cy="1442519"/>
                          <a:chOff x="0" y="-1"/>
                          <a:chExt cx="794694" cy="1442519"/>
                        </a:xfrm>
                      </wpg:grpSpPr>
                      <wpg:grpSp>
                        <wpg:cNvPr id="80" name="Group 80"/>
                        <wpg:cNvGrpSpPr/>
                        <wpg:grpSpPr>
                          <a:xfrm>
                            <a:off x="2214" y="-1"/>
                            <a:ext cx="792480" cy="1442519"/>
                            <a:chOff x="0" y="95326"/>
                            <a:chExt cx="793523" cy="1443064"/>
                          </a:xfrm>
                        </wpg:grpSpPr>
                        <wps:wsp>
                          <wps:cNvPr id="81" name="Rounded Rectangle 27"/>
                          <wps:cNvSpPr/>
                          <wps:spPr>
                            <a:xfrm>
                              <a:off x="1523" y="98858"/>
                              <a:ext cx="792000" cy="260604"/>
                            </a:xfrm>
                            <a:prstGeom prst="roundRect">
                              <a:avLst>
                                <a:gd name="adj" fmla="val 13298"/>
                              </a:avLst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5A503A" w14:textId="77777777" w:rsidR="00263436" w:rsidRDefault="00263436" w:rsidP="00642D4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Rounded Rectangle 28"/>
                          <wps:cNvSpPr/>
                          <wps:spPr>
                            <a:xfrm>
                              <a:off x="0" y="95326"/>
                              <a:ext cx="792000" cy="1443064"/>
                            </a:xfrm>
                            <a:prstGeom prst="roundRect">
                              <a:avLst>
                                <a:gd name="adj" fmla="val 3917"/>
                              </a:avLst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712"/>
                            <a:ext cx="794385" cy="250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3A7FB" w14:textId="77777777" w:rsidR="00263436" w:rsidRPr="00B87C18" w:rsidRDefault="00263436" w:rsidP="008B2484">
                              <w:pPr>
                                <w:pStyle w:val="Header"/>
                                <w:bidi/>
                                <w:ind w:left="-36" w:right="0"/>
                                <w:jc w:val="center"/>
                                <w:rPr>
                                  <w:rStyle w:val="Emphasis"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>موضوع</w:t>
                              </w:r>
                              <w:r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 xml:space="preserve"> </w:t>
                              </w:r>
                              <w:r w:rsidRPr="00B87C18"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>گزارش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grpSp>
                    <wpg:grpSp>
                      <wpg:cNvPr id="711958978" name="Group 8"/>
                      <wpg:cNvGrpSpPr/>
                      <wpg:grpSpPr>
                        <a:xfrm>
                          <a:off x="52715" y="4052961"/>
                          <a:ext cx="798487" cy="428540"/>
                          <a:chOff x="0" y="0"/>
                          <a:chExt cx="798487" cy="428540"/>
                        </a:xfrm>
                      </wpg:grpSpPr>
                      <wpg:grpSp>
                        <wpg:cNvPr id="83" name="Group 83"/>
                        <wpg:cNvGrpSpPr/>
                        <wpg:grpSpPr>
                          <a:xfrm>
                            <a:off x="6642" y="22140"/>
                            <a:ext cx="791845" cy="406400"/>
                            <a:chOff x="0" y="190500"/>
                            <a:chExt cx="793522" cy="552450"/>
                          </a:xfrm>
                        </wpg:grpSpPr>
                        <wps:wsp>
                          <wps:cNvPr id="84" name="Rounded Rectangle 27"/>
                          <wps:cNvSpPr/>
                          <wps:spPr>
                            <a:xfrm>
                              <a:off x="1522" y="193544"/>
                              <a:ext cx="792000" cy="253525"/>
                            </a:xfrm>
                            <a:prstGeom prst="roundRect">
                              <a:avLst>
                                <a:gd name="adj" fmla="val 18317"/>
                              </a:avLst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CB8F58" w14:textId="77777777" w:rsidR="00263436" w:rsidRDefault="00263436" w:rsidP="00642D4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Rounded Rectangle 28"/>
                          <wps:cNvSpPr/>
                          <wps:spPr>
                            <a:xfrm>
                              <a:off x="0" y="190500"/>
                              <a:ext cx="792000" cy="552450"/>
                            </a:xfrm>
                            <a:prstGeom prst="roundRect">
                              <a:avLst>
                                <a:gd name="adj" fmla="val 8824"/>
                              </a:avLst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91625" cy="220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C9D947" w14:textId="77777777" w:rsidR="00263436" w:rsidRPr="00B87C18" w:rsidRDefault="00263436" w:rsidP="008B2484">
                              <w:pPr>
                                <w:pStyle w:val="Header"/>
                                <w:bidi/>
                                <w:ind w:left="-36" w:right="0"/>
                                <w:jc w:val="center"/>
                                <w:rPr>
                                  <w:rStyle w:val="Emphasis"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>نوع پخش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grpSp>
                    <wpg:grpSp>
                      <wpg:cNvPr id="1219881384" name="Group 9"/>
                      <wpg:cNvGrpSpPr/>
                      <wpg:grpSpPr>
                        <a:xfrm>
                          <a:off x="52715" y="4523340"/>
                          <a:ext cx="799465" cy="417470"/>
                          <a:chOff x="0" y="0"/>
                          <a:chExt cx="799465" cy="417470"/>
                        </a:xfrm>
                      </wpg:grpSpPr>
                      <wpg:grpSp>
                        <wpg:cNvPr id="87" name="Group 87"/>
                        <wpg:cNvGrpSpPr/>
                        <wpg:grpSpPr>
                          <a:xfrm>
                            <a:off x="6642" y="11070"/>
                            <a:ext cx="791845" cy="406400"/>
                            <a:chOff x="0" y="190500"/>
                            <a:chExt cx="793522" cy="552450"/>
                          </a:xfrm>
                        </wpg:grpSpPr>
                        <wps:wsp>
                          <wps:cNvPr id="88" name="Rounded Rectangle 27"/>
                          <wps:cNvSpPr/>
                          <wps:spPr>
                            <a:xfrm>
                              <a:off x="1522" y="193544"/>
                              <a:ext cx="792000" cy="253525"/>
                            </a:xfrm>
                            <a:prstGeom prst="roundRect">
                              <a:avLst>
                                <a:gd name="adj" fmla="val 18317"/>
                              </a:avLst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5D8A64B" w14:textId="77777777" w:rsidR="00263436" w:rsidRDefault="00263436" w:rsidP="00642D4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Rounded Rectangle 28"/>
                          <wps:cNvSpPr/>
                          <wps:spPr>
                            <a:xfrm>
                              <a:off x="0" y="190500"/>
                              <a:ext cx="792000" cy="552450"/>
                            </a:xfrm>
                            <a:prstGeom prst="roundRect">
                              <a:avLst>
                                <a:gd name="adj" fmla="val 8824"/>
                              </a:avLst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9946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902074" w14:textId="77777777" w:rsidR="00263436" w:rsidRPr="00B87C18" w:rsidRDefault="00263436" w:rsidP="008B2484">
                              <w:pPr>
                                <w:pStyle w:val="Header"/>
                                <w:bidi/>
                                <w:ind w:left="-36" w:right="0"/>
                                <w:jc w:val="center"/>
                                <w:rPr>
                                  <w:rStyle w:val="Emphasis"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>قالب برنامه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grpSp>
                    <wpg:grpSp>
                      <wpg:cNvPr id="2129052612" name="Group 3"/>
                      <wpg:cNvGrpSpPr/>
                      <wpg:grpSpPr>
                        <a:xfrm>
                          <a:off x="48660" y="1765948"/>
                          <a:ext cx="801115" cy="754023"/>
                          <a:chOff x="0" y="0"/>
                          <a:chExt cx="801115" cy="754023"/>
                        </a:xfrm>
                      </wpg:grpSpPr>
                      <wpg:grpSp>
                        <wpg:cNvPr id="77" name="Group 77"/>
                        <wpg:cNvGrpSpPr/>
                        <wpg:grpSpPr>
                          <a:xfrm>
                            <a:off x="8856" y="11070"/>
                            <a:ext cx="792259" cy="742953"/>
                            <a:chOff x="0" y="84735"/>
                            <a:chExt cx="793523" cy="742953"/>
                          </a:xfrm>
                        </wpg:grpSpPr>
                        <wps:wsp>
                          <wps:cNvPr id="78" name="Rounded Rectangle 27"/>
                          <wps:cNvSpPr/>
                          <wps:spPr>
                            <a:xfrm>
                              <a:off x="1523" y="84735"/>
                              <a:ext cx="792000" cy="187200"/>
                            </a:xfrm>
                            <a:prstGeom prst="roundRect">
                              <a:avLst>
                                <a:gd name="adj" fmla="val 18585"/>
                              </a:avLst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6E9061" w14:textId="77777777" w:rsidR="00263436" w:rsidRDefault="00263436" w:rsidP="00642D4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Rounded Rectangle 28"/>
                          <wps:cNvSpPr/>
                          <wps:spPr>
                            <a:xfrm>
                              <a:off x="0" y="84738"/>
                              <a:ext cx="792000" cy="742950"/>
                            </a:xfrm>
                            <a:prstGeom prst="roundRect">
                              <a:avLst>
                                <a:gd name="adj" fmla="val 5074"/>
                              </a:avLst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97967" cy="188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0435F7" w14:textId="77777777" w:rsidR="00263436" w:rsidRPr="00543081" w:rsidRDefault="00263436" w:rsidP="008B2484">
                              <w:pPr>
                                <w:pStyle w:val="Header"/>
                                <w:bidi/>
                                <w:ind w:left="-36" w:right="0"/>
                                <w:jc w:val="center"/>
                                <w:rPr>
                                  <w:rStyle w:val="Emphasis"/>
                                </w:rPr>
                              </w:pPr>
                              <w:r w:rsidRPr="00543081"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>تاریخ و زمان وقوع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grpSp>
                    <wpg:grpSp>
                      <wpg:cNvPr id="369891463" name="Group 6"/>
                      <wpg:cNvGrpSpPr/>
                      <wpg:grpSpPr>
                        <a:xfrm>
                          <a:off x="54742" y="60825"/>
                          <a:ext cx="792480" cy="406800"/>
                          <a:chOff x="0" y="0"/>
                          <a:chExt cx="792480" cy="406800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792480" cy="406800"/>
                            <a:chOff x="0" y="45895"/>
                            <a:chExt cx="793524" cy="407087"/>
                          </a:xfrm>
                        </wpg:grpSpPr>
                        <wps:wsp>
                          <wps:cNvPr id="27" name="Rounded Rectangle 27"/>
                          <wps:cNvSpPr/>
                          <wps:spPr>
                            <a:xfrm>
                              <a:off x="1524" y="45905"/>
                              <a:ext cx="792000" cy="187200"/>
                            </a:xfrm>
                            <a:prstGeom prst="roundRect">
                              <a:avLst>
                                <a:gd name="adj" fmla="val 16366"/>
                              </a:avLst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58FE07A" w14:textId="77777777" w:rsidR="00263436" w:rsidRDefault="00263436" w:rsidP="00642D4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ounded Rectangle 28"/>
                          <wps:cNvSpPr/>
                          <wps:spPr>
                            <a:xfrm>
                              <a:off x="0" y="45895"/>
                              <a:ext cx="792000" cy="407087"/>
                            </a:xfrm>
                            <a:prstGeom prst="roundRect">
                              <a:avLst>
                                <a:gd name="adj" fmla="val 8235"/>
                              </a:avLst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14" y="17712"/>
                            <a:ext cx="789096" cy="15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2A230F" w14:textId="77777777" w:rsidR="00263436" w:rsidRPr="00543081" w:rsidRDefault="00263436" w:rsidP="008B2484">
                              <w:pPr>
                                <w:pStyle w:val="Header"/>
                                <w:bidi/>
                                <w:spacing w:line="168" w:lineRule="auto"/>
                                <w:ind w:left="-40" w:right="0"/>
                                <w:jc w:val="center"/>
                                <w:rPr>
                                  <w:rStyle w:val="Emphasis"/>
                                </w:rPr>
                              </w:pPr>
                              <w:r w:rsidRPr="00543081"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>شبکه</w:t>
                              </w:r>
                            </w:p>
                            <w:p w14:paraId="408FDDB3" w14:textId="77777777" w:rsidR="00263436" w:rsidRPr="00543081" w:rsidRDefault="00263436" w:rsidP="00543081">
                              <w:pPr>
                                <w:pStyle w:val="Header"/>
                                <w:spacing w:line="168" w:lineRule="auto"/>
                                <w:ind w:left="-40" w:right="0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grpSp>
                    <wpg:grpSp>
                      <wpg:cNvPr id="422550812" name="Group 4"/>
                      <wpg:cNvGrpSpPr/>
                      <wpg:grpSpPr>
                        <a:xfrm>
                          <a:off x="50687" y="1289486"/>
                          <a:ext cx="798487" cy="428541"/>
                          <a:chOff x="0" y="0"/>
                          <a:chExt cx="798487" cy="428541"/>
                        </a:xfrm>
                      </wpg:grpSpPr>
                      <wpg:grpSp>
                        <wpg:cNvPr id="74" name="Group 74"/>
                        <wpg:cNvGrpSpPr/>
                        <wpg:grpSpPr>
                          <a:xfrm>
                            <a:off x="6642" y="22141"/>
                            <a:ext cx="791845" cy="406400"/>
                            <a:chOff x="0" y="276889"/>
                            <a:chExt cx="793522" cy="552451"/>
                          </a:xfrm>
                        </wpg:grpSpPr>
                        <wps:wsp>
                          <wps:cNvPr id="75" name="Rounded Rectangle 27"/>
                          <wps:cNvSpPr/>
                          <wps:spPr>
                            <a:xfrm>
                              <a:off x="1522" y="279937"/>
                              <a:ext cx="792000" cy="253525"/>
                            </a:xfrm>
                            <a:prstGeom prst="roundRect">
                              <a:avLst>
                                <a:gd name="adj" fmla="val 18317"/>
                              </a:avLst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B0B601" w14:textId="77777777" w:rsidR="00263436" w:rsidRDefault="00263436" w:rsidP="00642D4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Rounded Rectangle 28"/>
                          <wps:cNvSpPr/>
                          <wps:spPr>
                            <a:xfrm>
                              <a:off x="0" y="276889"/>
                              <a:ext cx="792000" cy="552451"/>
                            </a:xfrm>
                            <a:prstGeom prst="roundRect">
                              <a:avLst>
                                <a:gd name="adj" fmla="val 8824"/>
                              </a:avLst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92480" cy="203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292C0D" w14:textId="77777777" w:rsidR="00263436" w:rsidRPr="00543081" w:rsidRDefault="00263436" w:rsidP="008B2484">
                              <w:pPr>
                                <w:pStyle w:val="Header"/>
                                <w:bidi/>
                                <w:ind w:left="-42" w:right="0"/>
                                <w:jc w:val="center"/>
                                <w:rPr>
                                  <w:rStyle w:val="Emphasis"/>
                                </w:rPr>
                              </w:pPr>
                              <w:r w:rsidRPr="00543081"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>نوع گزارش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grpSp>
                    <wpg:grpSp>
                      <wpg:cNvPr id="2080456480" name="Group 10"/>
                      <wpg:cNvGrpSpPr/>
                      <wpg:grpSpPr>
                        <a:xfrm>
                          <a:off x="60825" y="4963306"/>
                          <a:ext cx="791845" cy="780313"/>
                          <a:chOff x="0" y="0"/>
                          <a:chExt cx="791845" cy="780313"/>
                        </a:xfrm>
                      </wpg:grpSpPr>
                      <wpg:grpSp>
                        <wpg:cNvPr id="90" name="Group 90"/>
                        <wpg:cNvGrpSpPr/>
                        <wpg:grpSpPr>
                          <a:xfrm>
                            <a:off x="0" y="26568"/>
                            <a:ext cx="791845" cy="753745"/>
                            <a:chOff x="0" y="1"/>
                            <a:chExt cx="793524" cy="754379"/>
                          </a:xfrm>
                        </wpg:grpSpPr>
                        <wps:wsp>
                          <wps:cNvPr id="91" name="Rounded Rectangle 27"/>
                          <wps:cNvSpPr/>
                          <wps:spPr>
                            <a:xfrm>
                              <a:off x="1524" y="3530"/>
                              <a:ext cx="792000" cy="187357"/>
                            </a:xfrm>
                            <a:prstGeom prst="roundRect">
                              <a:avLst>
                                <a:gd name="adj" fmla="val 19628"/>
                              </a:avLst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9B5C6F8" w14:textId="77777777" w:rsidR="00263436" w:rsidRDefault="00263436" w:rsidP="00642D4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Rounded Rectangle 28"/>
                          <wps:cNvSpPr/>
                          <wps:spPr>
                            <a:xfrm>
                              <a:off x="0" y="1"/>
                              <a:ext cx="792000" cy="754379"/>
                            </a:xfrm>
                            <a:prstGeom prst="roundRect">
                              <a:avLst>
                                <a:gd name="adj" fmla="val 5074"/>
                              </a:avLst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86765" cy="234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CF1364" w14:textId="77777777" w:rsidR="00263436" w:rsidRPr="00B87C18" w:rsidRDefault="00263436" w:rsidP="008B2484">
                              <w:pPr>
                                <w:pStyle w:val="Header"/>
                                <w:bidi/>
                                <w:ind w:left="-36" w:right="0"/>
                                <w:jc w:val="center"/>
                                <w:rPr>
                                  <w:rStyle w:val="Emphasis"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>موضوع برنامه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grpSp>
                    <wpg:grpSp>
                      <wpg:cNvPr id="2122046593" name="Group 14"/>
                      <wpg:cNvGrpSpPr/>
                      <wpg:grpSpPr>
                        <a:xfrm>
                          <a:off x="58797" y="5784442"/>
                          <a:ext cx="794508" cy="878305"/>
                          <a:chOff x="0" y="0"/>
                          <a:chExt cx="794508" cy="878305"/>
                        </a:xfrm>
                      </wpg:grpSpPr>
                      <wpg:grpSp>
                        <wpg:cNvPr id="93" name="Group 13"/>
                        <wpg:cNvGrpSpPr/>
                        <wpg:grpSpPr>
                          <a:xfrm>
                            <a:off x="0" y="12165"/>
                            <a:ext cx="791845" cy="866140"/>
                            <a:chOff x="0" y="0"/>
                            <a:chExt cx="793523" cy="866692"/>
                          </a:xfrm>
                        </wpg:grpSpPr>
                        <wps:wsp>
                          <wps:cNvPr id="94" name="Rounded Rectangle 27"/>
                          <wps:cNvSpPr/>
                          <wps:spPr>
                            <a:xfrm>
                              <a:off x="1523" y="1"/>
                              <a:ext cx="792000" cy="187200"/>
                            </a:xfrm>
                            <a:prstGeom prst="roundRect">
                              <a:avLst>
                                <a:gd name="adj" fmla="val 18585"/>
                              </a:avLst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7EA76F" w14:textId="77777777" w:rsidR="00263436" w:rsidRDefault="00263436" w:rsidP="00642D4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Rounded Rectangle 28"/>
                          <wps:cNvSpPr/>
                          <wps:spPr>
                            <a:xfrm>
                              <a:off x="0" y="0"/>
                              <a:ext cx="792000" cy="866692"/>
                            </a:xfrm>
                            <a:prstGeom prst="roundRect">
                              <a:avLst>
                                <a:gd name="adj" fmla="val 5074"/>
                              </a:avLst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8" y="0"/>
                            <a:ext cx="792480" cy="1992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C732D0" w14:textId="77777777" w:rsidR="00263436" w:rsidRPr="007202FD" w:rsidRDefault="00263436" w:rsidP="008B2484">
                              <w:pPr>
                                <w:pStyle w:val="Header"/>
                                <w:bidi/>
                                <w:ind w:left="-36" w:right="0"/>
                                <w:jc w:val="center"/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>کلید</w:t>
                              </w:r>
                              <w:r>
                                <w:rPr>
                                  <w:rFonts w:hint="cs"/>
                                  <w:rtl/>
                                </w:rPr>
                                <w:t xml:space="preserve"> </w:t>
                              </w:r>
                              <w:r w:rsidRPr="00B87C18">
                                <w:rPr>
                                  <w:rStyle w:val="Emphasis"/>
                                  <w:rFonts w:hint="cs"/>
                                  <w:rtl/>
                                </w:rPr>
                                <w:t>واژگان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F18DBE1" id="Group 15" o:spid="_x0000_s1043" style="position:absolute;left:0;text-align:left;margin-left:504.2pt;margin-top:138.05pt;width:71.3pt;height:529.4pt;z-index:251659776;mso-position-horizontal-relative:margin;mso-position-vertical-relative:margin" coordsize="9055,67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">
              <v:roundrect id="Rectangle: Rounded Corners 25" o:spid="_x0000_s1044" style="position:absolute;width:9055;height:67233;visibility:visible;mso-wrap-style:square;v-text-anchor:middle" arcsize="19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" fillcolor="white [3212]" stroked="f" strokeweight="1.25pt"/>
              <v:group id="Group 5" o:spid="_x0000_s1045" style="position:absolute;left:527;top:5170;width:7969;height:7410" coordsize="7969,7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">
                <v:group id="Group 67" o:spid="_x0000_s1046" style="position:absolute;left:44;width:7925;height:7410" coordorigin=",458" coordsize="7935,7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oundrect id="Rounded Rectangle 27" o:spid="_x0000_s1047" style="position:absolute;left:15;top:494;width:7920;height:1872;visibility:visible;mso-wrap-style:square;v-text-anchor:middle" arcsize="121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" fillcolor="#1b3a7d [1609]" stroked="f" strokeweight="1.25pt">
                    <v:textbox>
                      <w:txbxContent>
                        <w:p w14:paraId="16EA26C4" w14:textId="77777777" w:rsidR="00263436" w:rsidRDefault="00263436" w:rsidP="00642D45"/>
                      </w:txbxContent>
                    </v:textbox>
                  </v:roundrect>
                  <v:roundrect id="Rounded Rectangle 28" o:spid="_x0000_s1048" style="position:absolute;top:458;width:7920;height:7422;visibility:visible;mso-wrap-style:square;v-text-anchor:middle" arcsize="430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" filled="f" strokecolor="#1b3a7d [1609]" strokeweight="1pt">
                    <v:textbox inset="2mm,2mm,2mm,2mm"/>
                  </v:roundrect>
                </v:group>
                <v:shape id="_x0000_s1049" type="#_x0000_t202" style="position:absolute;top:199;width:7945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28EB1D55" w14:textId="77777777" w:rsidR="00263436" w:rsidRPr="00543081" w:rsidRDefault="00263436" w:rsidP="008B2484">
                        <w:pPr>
                          <w:pStyle w:val="Header"/>
                          <w:bidi/>
                          <w:spacing w:line="168" w:lineRule="auto"/>
                          <w:ind w:left="-40" w:right="0"/>
                          <w:jc w:val="center"/>
                          <w:rPr>
                            <w:rStyle w:val="Emphasis"/>
                          </w:rPr>
                        </w:pPr>
                        <w:r w:rsidRPr="00543081">
                          <w:rPr>
                            <w:rStyle w:val="Emphasis"/>
                            <w:rFonts w:hint="cs"/>
                            <w:rtl/>
                          </w:rPr>
                          <w:t>برنامه</w:t>
                        </w:r>
                      </w:p>
                    </w:txbxContent>
                  </v:textbox>
                </v:shape>
              </v:group>
              <v:group id="Group 7" o:spid="_x0000_s1050" style="position:absolute;left:587;top:25728;width:7947;height:14426" coordorigin="" coordsize="7946,14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">
                <v:group id="Group 80" o:spid="_x0000_s1051" style="position:absolute;left:22;width:7924;height:14425" coordorigin=",953" coordsize="7935,14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oundrect id="Rounded Rectangle 27" o:spid="_x0000_s1052" style="position:absolute;left:15;top:988;width:7920;height:2606;visibility:visible;mso-wrap-style:square;v-text-anchor:middle" arcsize="871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" fillcolor="#1b3a7d [1609]" stroked="f" strokeweight="1.25pt">
                    <v:textbox>
                      <w:txbxContent>
                        <w:p w14:paraId="735A503A" w14:textId="77777777" w:rsidR="00263436" w:rsidRDefault="00263436" w:rsidP="00642D45"/>
                      </w:txbxContent>
                    </v:textbox>
                  </v:roundrect>
                  <v:roundrect id="Rounded Rectangle 28" o:spid="_x0000_s1053" style="position:absolute;top:953;width:7920;height:14430;visibility:visible;mso-wrap-style:square;v-text-anchor:middle" arcsize="25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" filled="f" strokecolor="#1b3a7d [1609]" strokeweight="1pt">
                    <v:textbox inset="2mm,2mm,2mm,2mm"/>
                  </v:roundrect>
                </v:group>
                <v:shape id="_x0000_s1054" type="#_x0000_t202" style="position:absolute;top:177;width:7943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71F3A7FB" w14:textId="77777777" w:rsidR="00263436" w:rsidRPr="00B87C18" w:rsidRDefault="00263436" w:rsidP="008B2484">
                        <w:pPr>
                          <w:pStyle w:val="Header"/>
                          <w:bidi/>
                          <w:ind w:left="-36" w:right="0"/>
                          <w:jc w:val="center"/>
                          <w:rPr>
                            <w:rStyle w:val="Emphasis"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rtl/>
                          </w:rPr>
                          <w:t>موضوع</w:t>
                        </w:r>
                        <w:r>
                          <w:rPr>
                            <w:rStyle w:val="Emphasis"/>
                            <w:rFonts w:hint="cs"/>
                            <w:rtl/>
                          </w:rPr>
                          <w:t xml:space="preserve"> </w:t>
                        </w:r>
                        <w:r w:rsidRPr="00B87C18">
                          <w:rPr>
                            <w:rStyle w:val="Emphasis"/>
                            <w:rFonts w:hint="cs"/>
                            <w:rtl/>
                          </w:rPr>
                          <w:t>گزارش</w:t>
                        </w:r>
                      </w:p>
                    </w:txbxContent>
                  </v:textbox>
                </v:shape>
              </v:group>
              <v:group id="Group 8" o:spid="_x0000_s1055" style="position:absolute;left:527;top:40529;width:7985;height:4286" coordsize="7984,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">
                <v:group id="Group 83" o:spid="_x0000_s1056" style="position:absolute;left:66;top:221;width:7918;height:4064" coordorigin=",1905" coordsize="7935,5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oundrect id="Rounded Rectangle 27" o:spid="_x0000_s1057" style="position:absolute;left:15;top:1935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" fillcolor="#1b3a7d [1609]" stroked="f" strokeweight="1.25pt">
                    <v:textbox>
                      <w:txbxContent>
                        <w:p w14:paraId="61CB8F58" w14:textId="77777777" w:rsidR="00263436" w:rsidRDefault="00263436" w:rsidP="00642D45"/>
                      </w:txbxContent>
                    </v:textbox>
                  </v:roundrect>
                  <v:roundrect id="Rounded Rectangle 28" o:spid="_x0000_s1058" style="position:absolute;top:1905;width:7920;height:5524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" filled="f" strokecolor="#1b3a7d [1609]" strokeweight="1pt">
                    <v:textbox inset="2mm,2mm,2mm,2mm"/>
                  </v:roundrect>
                </v:group>
                <v:shape id="_x0000_s1059" type="#_x0000_t202" style="position:absolute;width:7916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23C9D947" w14:textId="77777777" w:rsidR="00263436" w:rsidRPr="00B87C18" w:rsidRDefault="00263436" w:rsidP="008B2484">
                        <w:pPr>
                          <w:pStyle w:val="Header"/>
                          <w:bidi/>
                          <w:ind w:left="-36" w:right="0"/>
                          <w:jc w:val="center"/>
                          <w:rPr>
                            <w:rStyle w:val="Emphasis"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rtl/>
                          </w:rPr>
                          <w:t>نوع پخش</w:t>
                        </w:r>
                      </w:p>
                    </w:txbxContent>
                  </v:textbox>
                </v:shape>
              </v:group>
              <v:group id="Group 9" o:spid="_x0000_s1060" style="position:absolute;left:527;top:45233;width:7994;height:4175" coordsize="7994,4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">
                <v:group id="Group 87" o:spid="_x0000_s1061" style="position:absolute;left:66;top:110;width:7918;height:4064" coordorigin=",1905" coordsize="7935,5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oundrect id="Rounded Rectangle 27" o:spid="_x0000_s1062" style="position:absolute;left:15;top:1935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" fillcolor="#1b3a7d [1609]" stroked="f" strokeweight="1.25pt">
                    <v:textbox>
                      <w:txbxContent>
                        <w:p w14:paraId="15D8A64B" w14:textId="77777777" w:rsidR="00263436" w:rsidRDefault="00263436" w:rsidP="00642D45"/>
                      </w:txbxContent>
                    </v:textbox>
                  </v:roundrect>
                  <v:roundrect id="Rounded Rectangle 28" o:spid="_x0000_s1063" style="position:absolute;top:1905;width:7920;height:5524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" filled="f" strokecolor="#1b3a7d [1609]" strokeweight="1pt">
                    <v:textbox inset="2mm,2mm,2mm,2mm"/>
                  </v:roundrect>
                </v:group>
                <v:shape id="_x0000_s1064" type="#_x0000_t202" style="position:absolute;width:7994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75902074" w14:textId="77777777" w:rsidR="00263436" w:rsidRPr="00B87C18" w:rsidRDefault="00263436" w:rsidP="008B2484">
                        <w:pPr>
                          <w:pStyle w:val="Header"/>
                          <w:bidi/>
                          <w:ind w:left="-36" w:right="0"/>
                          <w:jc w:val="center"/>
                          <w:rPr>
                            <w:rStyle w:val="Emphasis"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rtl/>
                          </w:rPr>
                          <w:t>قالب برنامه</w:t>
                        </w:r>
                      </w:p>
                    </w:txbxContent>
                  </v:textbox>
                </v:shape>
              </v:group>
              <v:group id="Group 3" o:spid="_x0000_s1065" style="position:absolute;left:486;top:17659;width:8011;height:7540" coordsize="8011,7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">
                <v:group id="Group 77" o:spid="_x0000_s1066" style="position:absolute;left:88;top:110;width:7923;height:7430" coordorigin=",847" coordsize="7935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oundrect id="Rounded Rectangle 27" o:spid="_x0000_s1067" style="position:absolute;left:15;top:847;width:7920;height:1872;visibility:visible;mso-wrap-style:square;v-text-anchor:middle" arcsize="121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" fillcolor="#1b3a7d [1609]" stroked="f" strokeweight="1.25pt">
                    <v:textbox>
                      <w:txbxContent>
                        <w:p w14:paraId="386E9061" w14:textId="77777777" w:rsidR="00263436" w:rsidRDefault="00263436" w:rsidP="00642D45"/>
                      </w:txbxContent>
                    </v:textbox>
                  </v:roundrect>
                  <v:roundrect id="Rounded Rectangle 28" o:spid="_x0000_s1068" style="position:absolute;top:847;width:7920;height:7429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" filled="f" strokecolor="#1b3a7d [1609]" strokeweight="1pt">
                    <v:textbox inset="2mm,2mm,2mm,2mm"/>
                  </v:roundrect>
                </v:group>
                <v:shape id="_x0000_s1069" type="#_x0000_t202" style="position:absolute;width:7979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3E0435F7" w14:textId="77777777" w:rsidR="00263436" w:rsidRPr="00543081" w:rsidRDefault="00263436" w:rsidP="008B2484">
                        <w:pPr>
                          <w:pStyle w:val="Header"/>
                          <w:bidi/>
                          <w:ind w:left="-36" w:right="0"/>
                          <w:jc w:val="center"/>
                          <w:rPr>
                            <w:rStyle w:val="Emphasis"/>
                          </w:rPr>
                        </w:pPr>
                        <w:r w:rsidRPr="00543081">
                          <w:rPr>
                            <w:rStyle w:val="Emphasis"/>
                            <w:rFonts w:hint="cs"/>
                            <w:rtl/>
                          </w:rPr>
                          <w:t>تاریخ و زمان وقوع</w:t>
                        </w:r>
                      </w:p>
                    </w:txbxContent>
                  </v:textbox>
                </v:shape>
              </v:group>
              <v:group id="Group 6" o:spid="_x0000_s1070" style="position:absolute;left:547;top:608;width:7925;height:4068" coordsize="7924,4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">
                <v:group id="Group 19" o:spid="_x0000_s1071" style="position:absolute;width:7924;height:4068" coordorigin=",458" coordsize="7935,4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oundrect id="Rounded Rectangle 27" o:spid="_x0000_s1072" style="position:absolute;left:15;top:459;width:7920;height:1872;visibility:visible;mso-wrap-style:square;v-text-anchor:middle" arcsize="107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" fillcolor="#1b3a7d [1609]" stroked="f" strokeweight="1.25pt">
                    <v:textbox>
                      <w:txbxContent>
                        <w:p w14:paraId="158FE07A" w14:textId="77777777" w:rsidR="00263436" w:rsidRDefault="00263436" w:rsidP="00642D45"/>
                      </w:txbxContent>
                    </v:textbox>
                  </v:roundrect>
                  <v:roundrect id="Rounded Rectangle 28" o:spid="_x0000_s1073" style="position:absolute;top:458;width:7920;height:4071;visibility:visible;mso-wrap-style:square;v-text-anchor:middle" arcsize="539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" filled="f" strokecolor="#1b3a7d [1609]" strokeweight="1pt">
                    <v:textbox inset="2mm,2mm,2mm,2mm"/>
                  </v:roundrect>
                </v:group>
                <v:shape id="_x0000_s1074" type="#_x0000_t202" style="position:absolute;left:22;top:177;width:7891;height:1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92A230F" w14:textId="77777777" w:rsidR="00263436" w:rsidRPr="00543081" w:rsidRDefault="00263436" w:rsidP="008B2484">
                        <w:pPr>
                          <w:pStyle w:val="Header"/>
                          <w:bidi/>
                          <w:spacing w:line="168" w:lineRule="auto"/>
                          <w:ind w:left="-40" w:right="0"/>
                          <w:jc w:val="center"/>
                          <w:rPr>
                            <w:rStyle w:val="Emphasis"/>
                          </w:rPr>
                        </w:pPr>
                        <w:r w:rsidRPr="00543081">
                          <w:rPr>
                            <w:rStyle w:val="Emphasis"/>
                            <w:rFonts w:hint="cs"/>
                            <w:rtl/>
                          </w:rPr>
                          <w:t>شبکه</w:t>
                        </w:r>
                      </w:p>
                      <w:p w14:paraId="408FDDB3" w14:textId="77777777" w:rsidR="00263436" w:rsidRPr="00543081" w:rsidRDefault="00263436" w:rsidP="00543081">
                        <w:pPr>
                          <w:pStyle w:val="Header"/>
                          <w:spacing w:line="168" w:lineRule="auto"/>
                          <w:ind w:left="-40" w:right="0"/>
                          <w:jc w:val="center"/>
                          <w:rPr>
                            <w:rStyle w:val="Emphasis"/>
                            <w:rtl/>
                          </w:rPr>
                        </w:pPr>
                      </w:p>
                    </w:txbxContent>
                  </v:textbox>
                </v:shape>
              </v:group>
              <v:group id="Group 4" o:spid="_x0000_s1075" style="position:absolute;left:506;top:12894;width:7985;height:4286" coordsize="7984,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">
                <v:group id="Group 74" o:spid="_x0000_s1076" style="position:absolute;left:66;top:221;width:7918;height:4064" coordorigin=",2768" coordsize="7935,5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roundrect id="Rounded Rectangle 27" o:spid="_x0000_s1077" style="position:absolute;left:15;top:2799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" fillcolor="#1b3a7d [1609]" stroked="f" strokeweight="1.25pt">
                    <v:textbox>
                      <w:txbxContent>
                        <w:p w14:paraId="6DB0B601" w14:textId="77777777" w:rsidR="00263436" w:rsidRDefault="00263436" w:rsidP="00642D45"/>
                      </w:txbxContent>
                    </v:textbox>
                  </v:roundrect>
                  <v:roundrect id="Rounded Rectangle 28" o:spid="_x0000_s1078" style="position:absolute;top:2768;width:7920;height:5525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" filled="f" strokecolor="#1b3a7d [1609]" strokeweight="1pt">
                    <v:textbox inset="2mm,2mm,2mm,2mm"/>
                  </v:roundrect>
                </v:group>
                <v:shape id="_x0000_s1079" type="#_x0000_t202" style="position:absolute;width:7924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70292C0D" w14:textId="77777777" w:rsidR="00263436" w:rsidRPr="00543081" w:rsidRDefault="00263436" w:rsidP="008B2484">
                        <w:pPr>
                          <w:pStyle w:val="Header"/>
                          <w:bidi/>
                          <w:ind w:left="-42" w:right="0"/>
                          <w:jc w:val="center"/>
                          <w:rPr>
                            <w:rStyle w:val="Emphasis"/>
                          </w:rPr>
                        </w:pPr>
                        <w:r w:rsidRPr="00543081">
                          <w:rPr>
                            <w:rStyle w:val="Emphasis"/>
                            <w:rFonts w:hint="cs"/>
                            <w:rtl/>
                          </w:rPr>
                          <w:t>نوع گزارش</w:t>
                        </w:r>
                      </w:p>
                    </w:txbxContent>
                  </v:textbox>
                </v:shape>
              </v:group>
              <v:group id="Group 10" o:spid="_x0000_s1080" style="position:absolute;left:608;top:49633;width:7918;height:7803" coordsize="7918,7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">
                <v:group id="Group 90" o:spid="_x0000_s1081" style="position:absolute;top:265;width:7918;height:7538" coordorigin="" coordsize="7935,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roundrect id="Rounded Rectangle 27" o:spid="_x0000_s1082" style="position:absolute;left:15;top:35;width:7920;height:1873;visibility:visible;mso-wrap-style:square;v-text-anchor:middle" arcsize="1286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" fillcolor="#1b3a7d [1609]" stroked="f" strokeweight="1.25pt">
                    <v:textbox>
                      <w:txbxContent>
                        <w:p w14:paraId="09B5C6F8" w14:textId="77777777" w:rsidR="00263436" w:rsidRDefault="00263436" w:rsidP="00642D45"/>
                      </w:txbxContent>
                    </v:textbox>
                  </v:roundrect>
                  <v:roundrect id="Rounded Rectangle 28" o:spid="_x0000_s1083" style="position:absolute;width:7920;height:7543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" filled="f" strokecolor="#1b3a7d [1609]" strokeweight="1pt">
                    <v:textbox inset="2mm,2mm,2mm,2mm"/>
                  </v:roundrect>
                </v:group>
                <v:shape id="_x0000_s1084" type="#_x0000_t202" style="position:absolute;width:7867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6FCF1364" w14:textId="77777777" w:rsidR="00263436" w:rsidRPr="00B87C18" w:rsidRDefault="00263436" w:rsidP="008B2484">
                        <w:pPr>
                          <w:pStyle w:val="Header"/>
                          <w:bidi/>
                          <w:ind w:left="-36" w:right="0"/>
                          <w:jc w:val="center"/>
                          <w:rPr>
                            <w:rStyle w:val="Emphasis"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rtl/>
                          </w:rPr>
                          <w:t>موضوع برنامه</w:t>
                        </w:r>
                      </w:p>
                    </w:txbxContent>
                  </v:textbox>
                </v:shape>
              </v:group>
              <v:group id="Group 14" o:spid="_x0000_s1085" style="position:absolute;left:587;top:57844;width:7946;height:8783" coordsize="7945,8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">
                <v:group id="Group 13" o:spid="_x0000_s1086" style="position:absolute;top:121;width:7918;height:8662" coordsize="7935,8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roundrect id="Rounded Rectangle 27" o:spid="_x0000_s1087" style="position:absolute;left:15;width:7920;height:1872;visibility:visible;mso-wrap-style:square;v-text-anchor:middle" arcsize="121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" fillcolor="#1b3a7d [1609]" stroked="f" strokeweight="1.25pt">
                    <v:textbox>
                      <w:txbxContent>
                        <w:p w14:paraId="747EA76F" w14:textId="77777777" w:rsidR="00263436" w:rsidRDefault="00263436" w:rsidP="00642D45"/>
                      </w:txbxContent>
                    </v:textbox>
                  </v:roundrect>
                  <v:roundrect id="Rounded Rectangle 28" o:spid="_x0000_s1088" style="position:absolute;width:7920;height:8666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" filled="f" strokecolor="#1b3a7d [1609]" strokeweight="1pt">
                    <v:textbox inset="2mm,2mm,2mm,2mm"/>
                  </v:roundrect>
                </v:group>
                <v:shape id="_x0000_s1089" type="#_x0000_t202" style="position:absolute;left:20;width:7925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6FC732D0" w14:textId="77777777" w:rsidR="00263436" w:rsidRPr="007202FD" w:rsidRDefault="00263436" w:rsidP="008B2484">
                        <w:pPr>
                          <w:pStyle w:val="Header"/>
                          <w:bidi/>
                          <w:ind w:left="-36" w:right="0"/>
                          <w:jc w:val="center"/>
                        </w:pPr>
                        <w:r w:rsidRPr="00B87C18">
                          <w:rPr>
                            <w:rStyle w:val="Emphasis"/>
                            <w:rFonts w:hint="cs"/>
                            <w:rtl/>
                          </w:rPr>
                          <w:t>کلید</w:t>
                        </w:r>
                        <w:r>
                          <w:rPr>
                            <w:rFonts w:hint="cs"/>
                            <w:rtl/>
                          </w:rPr>
                          <w:t xml:space="preserve"> </w:t>
                        </w:r>
                        <w:r w:rsidRPr="00B87C18">
                          <w:rPr>
                            <w:rStyle w:val="Emphasis"/>
                            <w:rFonts w:hint="cs"/>
                            <w:rtl/>
                          </w:rPr>
                          <w:t>واژگان</w:t>
                        </w:r>
                      </w:p>
                    </w:txbxContent>
                  </v:textbox>
                </v:shape>
              </v:group>
              <w10:wrap type="square"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225DC"/>
    <w:multiLevelType w:val="hybridMultilevel"/>
    <w:tmpl w:val="8110D202"/>
    <w:lvl w:ilvl="0" w:tplc="04090005">
      <w:start w:val="1"/>
      <w:numFmt w:val="bullet"/>
      <w:lvlText w:val=""/>
      <w:lvlJc w:val="left"/>
      <w:pPr>
        <w:ind w:left="1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</w:abstractNum>
  <w:abstractNum w:abstractNumId="1" w15:restartNumberingAfterBreak="0">
    <w:nsid w:val="32AD52FC"/>
    <w:multiLevelType w:val="hybridMultilevel"/>
    <w:tmpl w:val="CAF0113C"/>
    <w:lvl w:ilvl="0" w:tplc="04090005">
      <w:start w:val="1"/>
      <w:numFmt w:val="bullet"/>
      <w:lvlText w:val=""/>
      <w:lvlJc w:val="left"/>
      <w:pPr>
        <w:ind w:left="15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" w15:restartNumberingAfterBreak="0">
    <w:nsid w:val="38B64CB4"/>
    <w:multiLevelType w:val="hybridMultilevel"/>
    <w:tmpl w:val="56E642D4"/>
    <w:lvl w:ilvl="0" w:tplc="3A147016">
      <w:start w:val="1"/>
      <w:numFmt w:val="bullet"/>
      <w:pStyle w:val="Heading3"/>
      <w:lvlText w:val=""/>
      <w:lvlJc w:val="left"/>
      <w:pPr>
        <w:ind w:left="1524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" w15:restartNumberingAfterBreak="0">
    <w:nsid w:val="6D273DE5"/>
    <w:multiLevelType w:val="hybridMultilevel"/>
    <w:tmpl w:val="89E0D806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 w15:restartNumberingAfterBreak="0">
    <w:nsid w:val="739F65F8"/>
    <w:multiLevelType w:val="hybridMultilevel"/>
    <w:tmpl w:val="6E74ED5E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5" w15:restartNumberingAfterBreak="0">
    <w:nsid w:val="76E80165"/>
    <w:multiLevelType w:val="hybridMultilevel"/>
    <w:tmpl w:val="4EC44F30"/>
    <w:lvl w:ilvl="0" w:tplc="342CE71C">
      <w:start w:val="1"/>
      <w:numFmt w:val="bullet"/>
      <w:lvlText w:val=""/>
      <w:lvlJc w:val="left"/>
      <w:pPr>
        <w:ind w:left="5321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083994625">
    <w:abstractNumId w:val="5"/>
  </w:num>
  <w:num w:numId="2" w16cid:durableId="1318073748">
    <w:abstractNumId w:val="0"/>
  </w:num>
  <w:num w:numId="3" w16cid:durableId="2056273922">
    <w:abstractNumId w:val="1"/>
  </w:num>
  <w:num w:numId="4" w16cid:durableId="728040128">
    <w:abstractNumId w:val="4"/>
  </w:num>
  <w:num w:numId="5" w16cid:durableId="603347496">
    <w:abstractNumId w:val="3"/>
  </w:num>
  <w:num w:numId="6" w16cid:durableId="263192689">
    <w:abstractNumId w:val="2"/>
  </w:num>
  <w:num w:numId="7" w16cid:durableId="2026514139">
    <w:abstractNumId w:val="2"/>
  </w:num>
  <w:num w:numId="8" w16cid:durableId="384842469">
    <w:abstractNumId w:val="2"/>
  </w:num>
  <w:num w:numId="9" w16cid:durableId="61173634">
    <w:abstractNumId w:val="2"/>
  </w:num>
  <w:num w:numId="10" w16cid:durableId="2034574071">
    <w:abstractNumId w:val="2"/>
  </w:num>
  <w:num w:numId="11" w16cid:durableId="236131726">
    <w:abstractNumId w:val="2"/>
  </w:num>
  <w:num w:numId="12" w16cid:durableId="954364906">
    <w:abstractNumId w:val="2"/>
  </w:num>
  <w:num w:numId="13" w16cid:durableId="1609048767">
    <w:abstractNumId w:val="2"/>
  </w:num>
  <w:num w:numId="14" w16cid:durableId="713777087">
    <w:abstractNumId w:val="2"/>
  </w:num>
  <w:num w:numId="15" w16cid:durableId="2043169709">
    <w:abstractNumId w:val="2"/>
  </w:num>
  <w:num w:numId="16" w16cid:durableId="612978157">
    <w:abstractNumId w:val="2"/>
  </w:num>
  <w:num w:numId="17" w16cid:durableId="16249943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saveSubsetFonts/>
  <w:hideSpellingErrors/>
  <w:hideGrammaticalErrors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510"/>
    <w:rsid w:val="00004408"/>
    <w:rsid w:val="000067D8"/>
    <w:rsid w:val="000075E7"/>
    <w:rsid w:val="00021252"/>
    <w:rsid w:val="00023857"/>
    <w:rsid w:val="00027E50"/>
    <w:rsid w:val="000323FD"/>
    <w:rsid w:val="00041E44"/>
    <w:rsid w:val="0004255D"/>
    <w:rsid w:val="000504BA"/>
    <w:rsid w:val="00051673"/>
    <w:rsid w:val="00053553"/>
    <w:rsid w:val="00054C8B"/>
    <w:rsid w:val="00063916"/>
    <w:rsid w:val="000670B3"/>
    <w:rsid w:val="000674CE"/>
    <w:rsid w:val="00074E8D"/>
    <w:rsid w:val="00075F99"/>
    <w:rsid w:val="00094510"/>
    <w:rsid w:val="0009725E"/>
    <w:rsid w:val="000973BB"/>
    <w:rsid w:val="00097F04"/>
    <w:rsid w:val="000A1374"/>
    <w:rsid w:val="000A29EC"/>
    <w:rsid w:val="000A3323"/>
    <w:rsid w:val="000B4DAB"/>
    <w:rsid w:val="000C3D1C"/>
    <w:rsid w:val="000C5402"/>
    <w:rsid w:val="000C6C60"/>
    <w:rsid w:val="000D574A"/>
    <w:rsid w:val="000D6C95"/>
    <w:rsid w:val="000E2073"/>
    <w:rsid w:val="000E3173"/>
    <w:rsid w:val="000E4292"/>
    <w:rsid w:val="000F46ED"/>
    <w:rsid w:val="000F79DE"/>
    <w:rsid w:val="000F7B2B"/>
    <w:rsid w:val="001013B7"/>
    <w:rsid w:val="00105A84"/>
    <w:rsid w:val="00106ECA"/>
    <w:rsid w:val="00112A09"/>
    <w:rsid w:val="001200DA"/>
    <w:rsid w:val="00120CC2"/>
    <w:rsid w:val="00125C38"/>
    <w:rsid w:val="0012661D"/>
    <w:rsid w:val="00127B5A"/>
    <w:rsid w:val="001312AA"/>
    <w:rsid w:val="00135399"/>
    <w:rsid w:val="00135EBB"/>
    <w:rsid w:val="0014514F"/>
    <w:rsid w:val="00156666"/>
    <w:rsid w:val="001621FC"/>
    <w:rsid w:val="0017027A"/>
    <w:rsid w:val="00184267"/>
    <w:rsid w:val="00185649"/>
    <w:rsid w:val="00190BDA"/>
    <w:rsid w:val="00192380"/>
    <w:rsid w:val="00192FF6"/>
    <w:rsid w:val="00194AB3"/>
    <w:rsid w:val="00197E3D"/>
    <w:rsid w:val="001A06EA"/>
    <w:rsid w:val="001A203E"/>
    <w:rsid w:val="001A2784"/>
    <w:rsid w:val="001A3287"/>
    <w:rsid w:val="001A4772"/>
    <w:rsid w:val="001A4FDD"/>
    <w:rsid w:val="001A5175"/>
    <w:rsid w:val="001A756D"/>
    <w:rsid w:val="001B2901"/>
    <w:rsid w:val="001B6C11"/>
    <w:rsid w:val="001C1932"/>
    <w:rsid w:val="001C5B69"/>
    <w:rsid w:val="001D063B"/>
    <w:rsid w:val="001D17C3"/>
    <w:rsid w:val="001D21FE"/>
    <w:rsid w:val="001D4720"/>
    <w:rsid w:val="001D5ECD"/>
    <w:rsid w:val="001E26E4"/>
    <w:rsid w:val="001F2445"/>
    <w:rsid w:val="001F3760"/>
    <w:rsid w:val="00201817"/>
    <w:rsid w:val="00201D56"/>
    <w:rsid w:val="00203B39"/>
    <w:rsid w:val="00205CB5"/>
    <w:rsid w:val="00207456"/>
    <w:rsid w:val="00214958"/>
    <w:rsid w:val="002256E6"/>
    <w:rsid w:val="002337D4"/>
    <w:rsid w:val="00237159"/>
    <w:rsid w:val="0024221D"/>
    <w:rsid w:val="00243BC5"/>
    <w:rsid w:val="00245965"/>
    <w:rsid w:val="0026175C"/>
    <w:rsid w:val="00263436"/>
    <w:rsid w:val="002654F3"/>
    <w:rsid w:val="002661A6"/>
    <w:rsid w:val="00267B45"/>
    <w:rsid w:val="00270A4C"/>
    <w:rsid w:val="00271913"/>
    <w:rsid w:val="00272603"/>
    <w:rsid w:val="00281362"/>
    <w:rsid w:val="00282762"/>
    <w:rsid w:val="002842D9"/>
    <w:rsid w:val="00290DCF"/>
    <w:rsid w:val="00294DA8"/>
    <w:rsid w:val="0029609A"/>
    <w:rsid w:val="002A1E9D"/>
    <w:rsid w:val="002A2B4D"/>
    <w:rsid w:val="002A2BED"/>
    <w:rsid w:val="002A5C55"/>
    <w:rsid w:val="002B126A"/>
    <w:rsid w:val="002B3BE2"/>
    <w:rsid w:val="002B4055"/>
    <w:rsid w:val="002B54E3"/>
    <w:rsid w:val="002B5A80"/>
    <w:rsid w:val="002C33BE"/>
    <w:rsid w:val="002C3BE6"/>
    <w:rsid w:val="002C3CB2"/>
    <w:rsid w:val="002C3E70"/>
    <w:rsid w:val="002C5EB5"/>
    <w:rsid w:val="002C75C2"/>
    <w:rsid w:val="002D24E2"/>
    <w:rsid w:val="002D3159"/>
    <w:rsid w:val="002D3F66"/>
    <w:rsid w:val="002D7D71"/>
    <w:rsid w:val="002E173E"/>
    <w:rsid w:val="002E48A6"/>
    <w:rsid w:val="002F5775"/>
    <w:rsid w:val="002F7C1F"/>
    <w:rsid w:val="0030509A"/>
    <w:rsid w:val="00305BC9"/>
    <w:rsid w:val="0030628D"/>
    <w:rsid w:val="0031209D"/>
    <w:rsid w:val="003258D0"/>
    <w:rsid w:val="0033531E"/>
    <w:rsid w:val="00336C03"/>
    <w:rsid w:val="0035342E"/>
    <w:rsid w:val="0035441F"/>
    <w:rsid w:val="00357F55"/>
    <w:rsid w:val="00360A07"/>
    <w:rsid w:val="0036185D"/>
    <w:rsid w:val="00365535"/>
    <w:rsid w:val="00365A28"/>
    <w:rsid w:val="00382708"/>
    <w:rsid w:val="00390807"/>
    <w:rsid w:val="00393FF3"/>
    <w:rsid w:val="003975C6"/>
    <w:rsid w:val="003A2D4A"/>
    <w:rsid w:val="003C061B"/>
    <w:rsid w:val="003C1AD4"/>
    <w:rsid w:val="003C2777"/>
    <w:rsid w:val="003D235A"/>
    <w:rsid w:val="003E39DC"/>
    <w:rsid w:val="003E5B9B"/>
    <w:rsid w:val="003F095F"/>
    <w:rsid w:val="003F0C4C"/>
    <w:rsid w:val="003F47F3"/>
    <w:rsid w:val="003F5E6A"/>
    <w:rsid w:val="004013B4"/>
    <w:rsid w:val="00401517"/>
    <w:rsid w:val="0040310F"/>
    <w:rsid w:val="00403BA9"/>
    <w:rsid w:val="00405190"/>
    <w:rsid w:val="004071BA"/>
    <w:rsid w:val="00415F7B"/>
    <w:rsid w:val="00422DF4"/>
    <w:rsid w:val="00426632"/>
    <w:rsid w:val="0042699B"/>
    <w:rsid w:val="0043061C"/>
    <w:rsid w:val="00434FFA"/>
    <w:rsid w:val="00440281"/>
    <w:rsid w:val="004431B7"/>
    <w:rsid w:val="00445C5E"/>
    <w:rsid w:val="00447426"/>
    <w:rsid w:val="004522AA"/>
    <w:rsid w:val="004564D4"/>
    <w:rsid w:val="004605D3"/>
    <w:rsid w:val="00462DD8"/>
    <w:rsid w:val="00464BEF"/>
    <w:rsid w:val="00465425"/>
    <w:rsid w:val="004660EE"/>
    <w:rsid w:val="00471E68"/>
    <w:rsid w:val="00473189"/>
    <w:rsid w:val="00477603"/>
    <w:rsid w:val="004804C5"/>
    <w:rsid w:val="004816EF"/>
    <w:rsid w:val="004853D4"/>
    <w:rsid w:val="0048712E"/>
    <w:rsid w:val="00494850"/>
    <w:rsid w:val="004A6356"/>
    <w:rsid w:val="004B4032"/>
    <w:rsid w:val="004B757E"/>
    <w:rsid w:val="004C0C86"/>
    <w:rsid w:val="004C5F11"/>
    <w:rsid w:val="004D47B0"/>
    <w:rsid w:val="004D6306"/>
    <w:rsid w:val="004E2E11"/>
    <w:rsid w:val="004F30DB"/>
    <w:rsid w:val="004F7E50"/>
    <w:rsid w:val="00500DC3"/>
    <w:rsid w:val="00505010"/>
    <w:rsid w:val="0050645F"/>
    <w:rsid w:val="0050790F"/>
    <w:rsid w:val="00521BA3"/>
    <w:rsid w:val="00532DC6"/>
    <w:rsid w:val="00533678"/>
    <w:rsid w:val="0053484E"/>
    <w:rsid w:val="00536353"/>
    <w:rsid w:val="00540900"/>
    <w:rsid w:val="00541409"/>
    <w:rsid w:val="0054304E"/>
    <w:rsid w:val="00543081"/>
    <w:rsid w:val="00545F9D"/>
    <w:rsid w:val="00547787"/>
    <w:rsid w:val="00552305"/>
    <w:rsid w:val="0055268C"/>
    <w:rsid w:val="0055293C"/>
    <w:rsid w:val="00554D41"/>
    <w:rsid w:val="00561B6C"/>
    <w:rsid w:val="00562811"/>
    <w:rsid w:val="005648F4"/>
    <w:rsid w:val="00571EC6"/>
    <w:rsid w:val="00575902"/>
    <w:rsid w:val="00577E2B"/>
    <w:rsid w:val="00580FFD"/>
    <w:rsid w:val="00597E43"/>
    <w:rsid w:val="005B14EA"/>
    <w:rsid w:val="005B3A59"/>
    <w:rsid w:val="005C078F"/>
    <w:rsid w:val="005C698E"/>
    <w:rsid w:val="005C7288"/>
    <w:rsid w:val="005D1311"/>
    <w:rsid w:val="005D520A"/>
    <w:rsid w:val="005E1ADF"/>
    <w:rsid w:val="005E2F1A"/>
    <w:rsid w:val="005E3B07"/>
    <w:rsid w:val="005E4B3F"/>
    <w:rsid w:val="005E737D"/>
    <w:rsid w:val="005E7997"/>
    <w:rsid w:val="005F71E5"/>
    <w:rsid w:val="00603199"/>
    <w:rsid w:val="006140FF"/>
    <w:rsid w:val="006151C4"/>
    <w:rsid w:val="00617CEB"/>
    <w:rsid w:val="00622A04"/>
    <w:rsid w:val="00623A27"/>
    <w:rsid w:val="00626287"/>
    <w:rsid w:val="00626405"/>
    <w:rsid w:val="00636ABA"/>
    <w:rsid w:val="006425B4"/>
    <w:rsid w:val="00642D45"/>
    <w:rsid w:val="00647EB2"/>
    <w:rsid w:val="0065476C"/>
    <w:rsid w:val="0066258B"/>
    <w:rsid w:val="006722D9"/>
    <w:rsid w:val="006724FC"/>
    <w:rsid w:val="00674B6D"/>
    <w:rsid w:val="006750B7"/>
    <w:rsid w:val="00677132"/>
    <w:rsid w:val="0068023C"/>
    <w:rsid w:val="0068207D"/>
    <w:rsid w:val="00686A30"/>
    <w:rsid w:val="006904AF"/>
    <w:rsid w:val="00691656"/>
    <w:rsid w:val="006A12C5"/>
    <w:rsid w:val="006B0454"/>
    <w:rsid w:val="006B0A27"/>
    <w:rsid w:val="006B2554"/>
    <w:rsid w:val="006B412A"/>
    <w:rsid w:val="006B6E53"/>
    <w:rsid w:val="006C3ACD"/>
    <w:rsid w:val="006C418A"/>
    <w:rsid w:val="006D2FB8"/>
    <w:rsid w:val="006D4EB2"/>
    <w:rsid w:val="006E7B7F"/>
    <w:rsid w:val="006F712D"/>
    <w:rsid w:val="007026F6"/>
    <w:rsid w:val="007100E2"/>
    <w:rsid w:val="007128C2"/>
    <w:rsid w:val="00713E6C"/>
    <w:rsid w:val="00715DCC"/>
    <w:rsid w:val="00715E54"/>
    <w:rsid w:val="00716D7C"/>
    <w:rsid w:val="00717462"/>
    <w:rsid w:val="007202FD"/>
    <w:rsid w:val="007231BA"/>
    <w:rsid w:val="007258B8"/>
    <w:rsid w:val="00730435"/>
    <w:rsid w:val="0073473F"/>
    <w:rsid w:val="00735812"/>
    <w:rsid w:val="00753E1E"/>
    <w:rsid w:val="00756035"/>
    <w:rsid w:val="007561A8"/>
    <w:rsid w:val="00760FD9"/>
    <w:rsid w:val="00774E70"/>
    <w:rsid w:val="00780095"/>
    <w:rsid w:val="0078139A"/>
    <w:rsid w:val="007854CF"/>
    <w:rsid w:val="00794E3E"/>
    <w:rsid w:val="00796AC5"/>
    <w:rsid w:val="00797640"/>
    <w:rsid w:val="007A0831"/>
    <w:rsid w:val="007A1D83"/>
    <w:rsid w:val="007A5492"/>
    <w:rsid w:val="007B0014"/>
    <w:rsid w:val="007B1BF0"/>
    <w:rsid w:val="007B3EC7"/>
    <w:rsid w:val="007B6FF1"/>
    <w:rsid w:val="007B788C"/>
    <w:rsid w:val="007C145F"/>
    <w:rsid w:val="007C742D"/>
    <w:rsid w:val="007C7C3E"/>
    <w:rsid w:val="007D0A3F"/>
    <w:rsid w:val="007D47C6"/>
    <w:rsid w:val="007D6C24"/>
    <w:rsid w:val="007E0033"/>
    <w:rsid w:val="007E4CB2"/>
    <w:rsid w:val="007E6EA3"/>
    <w:rsid w:val="007E7DBA"/>
    <w:rsid w:val="00800A96"/>
    <w:rsid w:val="00812C9F"/>
    <w:rsid w:val="00825681"/>
    <w:rsid w:val="008272DF"/>
    <w:rsid w:val="008341F7"/>
    <w:rsid w:val="008349B3"/>
    <w:rsid w:val="00835111"/>
    <w:rsid w:val="008360D0"/>
    <w:rsid w:val="0083751A"/>
    <w:rsid w:val="00842E0C"/>
    <w:rsid w:val="00844916"/>
    <w:rsid w:val="0085588C"/>
    <w:rsid w:val="0085684E"/>
    <w:rsid w:val="008617B1"/>
    <w:rsid w:val="008650E6"/>
    <w:rsid w:val="00867E4A"/>
    <w:rsid w:val="00872CB1"/>
    <w:rsid w:val="00873B82"/>
    <w:rsid w:val="0087465F"/>
    <w:rsid w:val="00875BD5"/>
    <w:rsid w:val="0089369E"/>
    <w:rsid w:val="008B2484"/>
    <w:rsid w:val="008B2F14"/>
    <w:rsid w:val="008B3610"/>
    <w:rsid w:val="008B56C2"/>
    <w:rsid w:val="008B5A5E"/>
    <w:rsid w:val="008B7057"/>
    <w:rsid w:val="008C61B6"/>
    <w:rsid w:val="008C7585"/>
    <w:rsid w:val="008C7BD6"/>
    <w:rsid w:val="008D09AA"/>
    <w:rsid w:val="008D2AD7"/>
    <w:rsid w:val="008D2FBE"/>
    <w:rsid w:val="008D5795"/>
    <w:rsid w:val="008E383A"/>
    <w:rsid w:val="008E6E41"/>
    <w:rsid w:val="008F0B18"/>
    <w:rsid w:val="008F324E"/>
    <w:rsid w:val="009037A9"/>
    <w:rsid w:val="0091592B"/>
    <w:rsid w:val="0091694D"/>
    <w:rsid w:val="00917CAB"/>
    <w:rsid w:val="00920EB5"/>
    <w:rsid w:val="00924C0F"/>
    <w:rsid w:val="00925950"/>
    <w:rsid w:val="00926AAA"/>
    <w:rsid w:val="00931E37"/>
    <w:rsid w:val="009339A2"/>
    <w:rsid w:val="00940428"/>
    <w:rsid w:val="0094469F"/>
    <w:rsid w:val="00945C7B"/>
    <w:rsid w:val="0095344D"/>
    <w:rsid w:val="0095658E"/>
    <w:rsid w:val="00962AB8"/>
    <w:rsid w:val="0096389B"/>
    <w:rsid w:val="009657BD"/>
    <w:rsid w:val="00966468"/>
    <w:rsid w:val="00973F98"/>
    <w:rsid w:val="0097462A"/>
    <w:rsid w:val="009766A5"/>
    <w:rsid w:val="0099466E"/>
    <w:rsid w:val="00995991"/>
    <w:rsid w:val="009A5AB5"/>
    <w:rsid w:val="009A6396"/>
    <w:rsid w:val="009B021D"/>
    <w:rsid w:val="009B442C"/>
    <w:rsid w:val="009B5ABD"/>
    <w:rsid w:val="009C306D"/>
    <w:rsid w:val="009C54D6"/>
    <w:rsid w:val="009E405D"/>
    <w:rsid w:val="009E5DE0"/>
    <w:rsid w:val="00A065B4"/>
    <w:rsid w:val="00A10FAA"/>
    <w:rsid w:val="00A12E8B"/>
    <w:rsid w:val="00A209C5"/>
    <w:rsid w:val="00A2196F"/>
    <w:rsid w:val="00A21B5C"/>
    <w:rsid w:val="00A22902"/>
    <w:rsid w:val="00A30680"/>
    <w:rsid w:val="00A32012"/>
    <w:rsid w:val="00A345EC"/>
    <w:rsid w:val="00A36164"/>
    <w:rsid w:val="00A4019A"/>
    <w:rsid w:val="00A411E3"/>
    <w:rsid w:val="00A44E7A"/>
    <w:rsid w:val="00A6009C"/>
    <w:rsid w:val="00A61107"/>
    <w:rsid w:val="00A63E8A"/>
    <w:rsid w:val="00A666E4"/>
    <w:rsid w:val="00A66929"/>
    <w:rsid w:val="00A678AF"/>
    <w:rsid w:val="00A74A99"/>
    <w:rsid w:val="00A74EA9"/>
    <w:rsid w:val="00A75915"/>
    <w:rsid w:val="00A81292"/>
    <w:rsid w:val="00A81425"/>
    <w:rsid w:val="00A84ADC"/>
    <w:rsid w:val="00A86C41"/>
    <w:rsid w:val="00A91C89"/>
    <w:rsid w:val="00A92C77"/>
    <w:rsid w:val="00A9711F"/>
    <w:rsid w:val="00AB4475"/>
    <w:rsid w:val="00AC1441"/>
    <w:rsid w:val="00AC160A"/>
    <w:rsid w:val="00AC27E7"/>
    <w:rsid w:val="00AC7CC2"/>
    <w:rsid w:val="00AD7CFB"/>
    <w:rsid w:val="00AD7E46"/>
    <w:rsid w:val="00AE0DC8"/>
    <w:rsid w:val="00AE14AF"/>
    <w:rsid w:val="00AE2491"/>
    <w:rsid w:val="00AE7FF5"/>
    <w:rsid w:val="00AF60F7"/>
    <w:rsid w:val="00B05338"/>
    <w:rsid w:val="00B1427F"/>
    <w:rsid w:val="00B1435F"/>
    <w:rsid w:val="00B25462"/>
    <w:rsid w:val="00B32BA2"/>
    <w:rsid w:val="00B35811"/>
    <w:rsid w:val="00B42992"/>
    <w:rsid w:val="00B42AB0"/>
    <w:rsid w:val="00B5153C"/>
    <w:rsid w:val="00B51E03"/>
    <w:rsid w:val="00B54153"/>
    <w:rsid w:val="00B55927"/>
    <w:rsid w:val="00B57B09"/>
    <w:rsid w:val="00B610B6"/>
    <w:rsid w:val="00B61392"/>
    <w:rsid w:val="00B65B02"/>
    <w:rsid w:val="00B670BD"/>
    <w:rsid w:val="00B700F5"/>
    <w:rsid w:val="00B729D0"/>
    <w:rsid w:val="00B77659"/>
    <w:rsid w:val="00B84212"/>
    <w:rsid w:val="00B87C18"/>
    <w:rsid w:val="00B91AA0"/>
    <w:rsid w:val="00B957CD"/>
    <w:rsid w:val="00BB27F1"/>
    <w:rsid w:val="00BC0B9A"/>
    <w:rsid w:val="00BC4A47"/>
    <w:rsid w:val="00BC5D29"/>
    <w:rsid w:val="00BC625F"/>
    <w:rsid w:val="00BC6434"/>
    <w:rsid w:val="00BE2262"/>
    <w:rsid w:val="00BE3BD9"/>
    <w:rsid w:val="00BF03D3"/>
    <w:rsid w:val="00BF5FA2"/>
    <w:rsid w:val="00C02152"/>
    <w:rsid w:val="00C0215E"/>
    <w:rsid w:val="00C07FFC"/>
    <w:rsid w:val="00C11C1C"/>
    <w:rsid w:val="00C1631A"/>
    <w:rsid w:val="00C2341F"/>
    <w:rsid w:val="00C30C6A"/>
    <w:rsid w:val="00C35FA7"/>
    <w:rsid w:val="00C46F41"/>
    <w:rsid w:val="00C52FD9"/>
    <w:rsid w:val="00C546FF"/>
    <w:rsid w:val="00C65B0F"/>
    <w:rsid w:val="00C66892"/>
    <w:rsid w:val="00C67E08"/>
    <w:rsid w:val="00C77425"/>
    <w:rsid w:val="00C84C16"/>
    <w:rsid w:val="00C913AD"/>
    <w:rsid w:val="00C9601D"/>
    <w:rsid w:val="00C966C4"/>
    <w:rsid w:val="00CA0551"/>
    <w:rsid w:val="00CA088A"/>
    <w:rsid w:val="00CA487F"/>
    <w:rsid w:val="00CB3565"/>
    <w:rsid w:val="00CC01B2"/>
    <w:rsid w:val="00CC7139"/>
    <w:rsid w:val="00CC79B1"/>
    <w:rsid w:val="00CE2812"/>
    <w:rsid w:val="00CE61D0"/>
    <w:rsid w:val="00CE7EA8"/>
    <w:rsid w:val="00D01EA0"/>
    <w:rsid w:val="00D02042"/>
    <w:rsid w:val="00D050C9"/>
    <w:rsid w:val="00D062F1"/>
    <w:rsid w:val="00D070CD"/>
    <w:rsid w:val="00D10459"/>
    <w:rsid w:val="00D13FB9"/>
    <w:rsid w:val="00D17F9C"/>
    <w:rsid w:val="00D3354E"/>
    <w:rsid w:val="00D335C9"/>
    <w:rsid w:val="00D36C6C"/>
    <w:rsid w:val="00D37474"/>
    <w:rsid w:val="00D4009A"/>
    <w:rsid w:val="00D41AAA"/>
    <w:rsid w:val="00D445AD"/>
    <w:rsid w:val="00D470FE"/>
    <w:rsid w:val="00D47B29"/>
    <w:rsid w:val="00D578CA"/>
    <w:rsid w:val="00D62557"/>
    <w:rsid w:val="00D633E7"/>
    <w:rsid w:val="00D7020A"/>
    <w:rsid w:val="00D7042C"/>
    <w:rsid w:val="00D73FBB"/>
    <w:rsid w:val="00D75D63"/>
    <w:rsid w:val="00D80E84"/>
    <w:rsid w:val="00D87EBE"/>
    <w:rsid w:val="00D91B47"/>
    <w:rsid w:val="00DA2596"/>
    <w:rsid w:val="00DA6C4F"/>
    <w:rsid w:val="00DB187B"/>
    <w:rsid w:val="00DC08C0"/>
    <w:rsid w:val="00DC3321"/>
    <w:rsid w:val="00DD068D"/>
    <w:rsid w:val="00DD2144"/>
    <w:rsid w:val="00DD4633"/>
    <w:rsid w:val="00DD5670"/>
    <w:rsid w:val="00DE000F"/>
    <w:rsid w:val="00DE01AA"/>
    <w:rsid w:val="00DE3E70"/>
    <w:rsid w:val="00DE585F"/>
    <w:rsid w:val="00DF0E1D"/>
    <w:rsid w:val="00DF1956"/>
    <w:rsid w:val="00DF5A80"/>
    <w:rsid w:val="00DF7D08"/>
    <w:rsid w:val="00E01410"/>
    <w:rsid w:val="00E073FB"/>
    <w:rsid w:val="00E16A1C"/>
    <w:rsid w:val="00E2335E"/>
    <w:rsid w:val="00E23A5B"/>
    <w:rsid w:val="00E27539"/>
    <w:rsid w:val="00E328BF"/>
    <w:rsid w:val="00E45876"/>
    <w:rsid w:val="00E60291"/>
    <w:rsid w:val="00E624C8"/>
    <w:rsid w:val="00E701EF"/>
    <w:rsid w:val="00E82568"/>
    <w:rsid w:val="00E82E86"/>
    <w:rsid w:val="00E82FD4"/>
    <w:rsid w:val="00E869F3"/>
    <w:rsid w:val="00E90634"/>
    <w:rsid w:val="00EA442B"/>
    <w:rsid w:val="00EA45CF"/>
    <w:rsid w:val="00EB0350"/>
    <w:rsid w:val="00EB5656"/>
    <w:rsid w:val="00EC148B"/>
    <w:rsid w:val="00EC28D6"/>
    <w:rsid w:val="00EC7C5F"/>
    <w:rsid w:val="00ED0C81"/>
    <w:rsid w:val="00ED3D1F"/>
    <w:rsid w:val="00ED64CE"/>
    <w:rsid w:val="00EE669A"/>
    <w:rsid w:val="00EF351A"/>
    <w:rsid w:val="00F06C9E"/>
    <w:rsid w:val="00F1467E"/>
    <w:rsid w:val="00F207A9"/>
    <w:rsid w:val="00F33D8A"/>
    <w:rsid w:val="00F34C71"/>
    <w:rsid w:val="00F365FC"/>
    <w:rsid w:val="00F373D0"/>
    <w:rsid w:val="00F453C4"/>
    <w:rsid w:val="00F55E12"/>
    <w:rsid w:val="00F605F3"/>
    <w:rsid w:val="00F634C7"/>
    <w:rsid w:val="00F64152"/>
    <w:rsid w:val="00F71EB8"/>
    <w:rsid w:val="00F762D2"/>
    <w:rsid w:val="00F77059"/>
    <w:rsid w:val="00F81A08"/>
    <w:rsid w:val="00F9222A"/>
    <w:rsid w:val="00FA2AFF"/>
    <w:rsid w:val="00FA7FF9"/>
    <w:rsid w:val="00FB1298"/>
    <w:rsid w:val="00FB16F4"/>
    <w:rsid w:val="00FB6741"/>
    <w:rsid w:val="00FB6F4B"/>
    <w:rsid w:val="00FC51A7"/>
    <w:rsid w:val="00FD572E"/>
    <w:rsid w:val="00FF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F334E"/>
  <w15:docId w15:val="{5AFD3F74-7207-4833-9607-541227EB3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Lotus"/>
        <w:spacing w:val="-4"/>
        <w:sz w:val="26"/>
        <w:szCs w:val="26"/>
        <w:lang w:val="en-US" w:eastAsia="en-US" w:bidi="ar-SA"/>
      </w:rPr>
    </w:rPrDefault>
    <w:pPrDefault>
      <w:pPr>
        <w:spacing w:line="288" w:lineRule="auto"/>
        <w:ind w:left="284" w:right="142"/>
        <w:jc w:val="lowKashida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متن گزارش"/>
    <w:qFormat/>
    <w:rsid w:val="00642D45"/>
  </w:style>
  <w:style w:type="paragraph" w:styleId="Heading1">
    <w:name w:val="heading 1"/>
    <w:aliases w:val="مخاطب"/>
    <w:basedOn w:val="Normal"/>
    <w:next w:val="Normal"/>
    <w:link w:val="Heading1Char"/>
    <w:uiPriority w:val="9"/>
    <w:qFormat/>
    <w:rsid w:val="006B0454"/>
    <w:pPr>
      <w:spacing w:line="240" w:lineRule="auto"/>
      <w:outlineLvl w:val="0"/>
    </w:pPr>
    <w:rPr>
      <w:rFonts w:ascii="Times New Roman Bold" w:hAnsi="Times New Roman Bold"/>
      <w:b/>
      <w:bCs/>
      <w:sz w:val="22"/>
    </w:rPr>
  </w:style>
  <w:style w:type="paragraph" w:styleId="Heading2">
    <w:name w:val="heading 2"/>
    <w:aliases w:val="متن نامه"/>
    <w:basedOn w:val="Normal"/>
    <w:next w:val="Normal"/>
    <w:link w:val="Heading2Char"/>
    <w:uiPriority w:val="9"/>
    <w:unhideWhenUsed/>
    <w:qFormat/>
    <w:rsid w:val="00F55E12"/>
    <w:pPr>
      <w:spacing w:line="240" w:lineRule="auto"/>
      <w:outlineLvl w:val="1"/>
    </w:pPr>
    <w:rPr>
      <w:sz w:val="27"/>
      <w:szCs w:val="27"/>
    </w:rPr>
  </w:style>
  <w:style w:type="paragraph" w:styleId="Heading3">
    <w:name w:val="heading 3"/>
    <w:aliases w:val="روایت مسئله. تحلیل,رویداد-نظر کارشناس"/>
    <w:basedOn w:val="Normal"/>
    <w:next w:val="Normal"/>
    <w:link w:val="Heading3Char"/>
    <w:uiPriority w:val="9"/>
    <w:unhideWhenUsed/>
    <w:qFormat/>
    <w:rsid w:val="0036185D"/>
    <w:pPr>
      <w:numPr>
        <w:numId w:val="6"/>
      </w:numPr>
      <w:spacing w:before="480" w:line="120" w:lineRule="auto"/>
      <w:outlineLvl w:val="2"/>
    </w:pPr>
    <w:rPr>
      <w:rFonts w:ascii="IranNastaliq" w:hAnsi="IranNastaliq" w:cs="IranNastaliq"/>
      <w:noProof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05010"/>
    <w:pPr>
      <w:pBdr>
        <w:top w:val="dotted" w:sz="6" w:space="2" w:color="92278F" w:themeColor="accent1"/>
      </w:pBdr>
      <w:spacing w:before="20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010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010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010"/>
    <w:pPr>
      <w:spacing w:before="20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010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010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مخاطب Char"/>
    <w:basedOn w:val="DefaultParagraphFont"/>
    <w:link w:val="Heading1"/>
    <w:uiPriority w:val="9"/>
    <w:rsid w:val="006B0454"/>
    <w:rPr>
      <w:rFonts w:ascii="Times New Roman Bold" w:hAnsi="Times New Roman Bold"/>
      <w:b/>
      <w:bCs/>
      <w:sz w:val="22"/>
    </w:rPr>
  </w:style>
  <w:style w:type="character" w:customStyle="1" w:styleId="Heading2Char">
    <w:name w:val="Heading 2 Char"/>
    <w:aliases w:val="متن نامه Char"/>
    <w:basedOn w:val="DefaultParagraphFont"/>
    <w:link w:val="Heading2"/>
    <w:uiPriority w:val="9"/>
    <w:rsid w:val="00F55E12"/>
    <w:rPr>
      <w:rFonts w:cs="B Lotus"/>
      <w:sz w:val="27"/>
      <w:szCs w:val="27"/>
      <w:lang w:bidi="fa-IR"/>
    </w:rPr>
  </w:style>
  <w:style w:type="character" w:customStyle="1" w:styleId="Heading3Char">
    <w:name w:val="Heading 3 Char"/>
    <w:aliases w:val="روایت مسئله. تحلیل Char,رویداد-نظر کارشناس Char"/>
    <w:basedOn w:val="DefaultParagraphFont"/>
    <w:link w:val="Heading3"/>
    <w:uiPriority w:val="9"/>
    <w:rsid w:val="0036185D"/>
    <w:rPr>
      <w:rFonts w:ascii="IranNastaliq" w:hAnsi="IranNastaliq" w:cs="IranNastaliq"/>
      <w:noProof/>
      <w:spacing w:val="-4"/>
      <w:sz w:val="32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0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0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5010"/>
    <w:rPr>
      <w:b/>
      <w:bCs/>
      <w:color w:val="6D1D6A" w:themeColor="accent1" w:themeShade="BF"/>
      <w:sz w:val="16"/>
      <w:szCs w:val="16"/>
    </w:rPr>
  </w:style>
  <w:style w:type="paragraph" w:styleId="Title">
    <w:name w:val="Title"/>
    <w:aliases w:val="شماره صفحه"/>
    <w:basedOn w:val="Normal"/>
    <w:next w:val="Normal"/>
    <w:link w:val="TitleChar"/>
    <w:uiPriority w:val="10"/>
    <w:qFormat/>
    <w:rsid w:val="00962AB8"/>
    <w:rPr>
      <w:rFonts w:ascii="IranNastaliq" w:hAnsi="IranNastaliq" w:cs="IranNastaliq"/>
      <w:noProof/>
    </w:rPr>
  </w:style>
  <w:style w:type="character" w:customStyle="1" w:styleId="TitleChar">
    <w:name w:val="Title Char"/>
    <w:aliases w:val="شماره صفحه Char"/>
    <w:basedOn w:val="DefaultParagraphFont"/>
    <w:link w:val="Title"/>
    <w:uiPriority w:val="10"/>
    <w:rsid w:val="00962AB8"/>
    <w:rPr>
      <w:rFonts w:ascii="IranNastaliq" w:hAnsi="IranNastaliq" w:cs="IranNastaliq"/>
      <w:noProof/>
      <w:sz w:val="26"/>
      <w:szCs w:val="26"/>
      <w:lang w:bidi="fa-IR"/>
    </w:rPr>
  </w:style>
  <w:style w:type="paragraph" w:styleId="Subtitle">
    <w:name w:val="Subtitle"/>
    <w:aliases w:val="فرستنده"/>
    <w:basedOn w:val="Heading1"/>
    <w:next w:val="Normal"/>
    <w:link w:val="SubtitleChar"/>
    <w:uiPriority w:val="11"/>
    <w:qFormat/>
    <w:rsid w:val="00642D45"/>
    <w:pPr>
      <w:ind w:left="5386"/>
      <w:jc w:val="center"/>
    </w:pPr>
  </w:style>
  <w:style w:type="character" w:customStyle="1" w:styleId="SubtitleChar">
    <w:name w:val="Subtitle Char"/>
    <w:aliases w:val="فرستنده Char"/>
    <w:basedOn w:val="DefaultParagraphFont"/>
    <w:link w:val="Subtitle"/>
    <w:uiPriority w:val="11"/>
    <w:rsid w:val="00642D45"/>
    <w:rPr>
      <w:rFonts w:cs="B Lotus"/>
      <w:b/>
      <w:bCs/>
      <w:spacing w:val="-4"/>
      <w:sz w:val="26"/>
      <w:szCs w:val="26"/>
      <w:lang w:bidi="fa-IR"/>
    </w:rPr>
  </w:style>
  <w:style w:type="character" w:styleId="Strong">
    <w:name w:val="Strong"/>
    <w:aliases w:val="ص2به بعد. متن گزارش"/>
    <w:uiPriority w:val="22"/>
    <w:qFormat/>
    <w:rsid w:val="00F365FC"/>
    <w:rPr>
      <w:rFonts w:cs="B Lotus"/>
    </w:rPr>
  </w:style>
  <w:style w:type="character" w:styleId="Emphasis">
    <w:name w:val="Emphasis"/>
    <w:aliases w:val="شناسنامه"/>
    <w:uiPriority w:val="20"/>
    <w:qFormat/>
    <w:rsid w:val="00543081"/>
    <w:rPr>
      <w:rFonts w:cs="B Nazanin"/>
      <w:b/>
      <w:bCs/>
      <w:color w:val="FFFFFF" w:themeColor="background1"/>
      <w:sz w:val="20"/>
      <w:szCs w:val="20"/>
    </w:rPr>
  </w:style>
  <w:style w:type="paragraph" w:styleId="NoSpacing">
    <w:name w:val="No Spacing"/>
    <w:uiPriority w:val="1"/>
    <w:rsid w:val="00505010"/>
    <w:pPr>
      <w:spacing w:line="240" w:lineRule="auto"/>
    </w:pPr>
  </w:style>
  <w:style w:type="paragraph" w:styleId="Quote">
    <w:name w:val="Quote"/>
    <w:aliases w:val="ص2به بعد. رونوشت"/>
    <w:basedOn w:val="Normal"/>
    <w:next w:val="Normal"/>
    <w:link w:val="QuoteChar"/>
    <w:uiPriority w:val="29"/>
    <w:qFormat/>
    <w:rsid w:val="00F365FC"/>
    <w:pPr>
      <w:ind w:left="-1134"/>
    </w:pPr>
    <w:rPr>
      <w:sz w:val="18"/>
      <w:szCs w:val="24"/>
    </w:rPr>
  </w:style>
  <w:style w:type="character" w:customStyle="1" w:styleId="QuoteChar">
    <w:name w:val="Quote Char"/>
    <w:aliases w:val="ص2به بعد. رونوشت Char"/>
    <w:basedOn w:val="DefaultParagraphFont"/>
    <w:link w:val="Quote"/>
    <w:uiPriority w:val="29"/>
    <w:rsid w:val="00F365FC"/>
    <w:rPr>
      <w:rFonts w:cs="B Lotus"/>
      <w:spacing w:val="-4"/>
      <w:sz w:val="18"/>
      <w:szCs w:val="24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010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010"/>
    <w:rPr>
      <w:color w:val="92278F" w:themeColor="accent1"/>
      <w:sz w:val="24"/>
      <w:szCs w:val="24"/>
    </w:rPr>
  </w:style>
  <w:style w:type="character" w:styleId="SubtleEmphasis">
    <w:name w:val="Subtle Emphasis"/>
    <w:aliases w:val="رونوشت"/>
    <w:uiPriority w:val="19"/>
    <w:qFormat/>
    <w:rsid w:val="00F365FC"/>
    <w:rPr>
      <w:sz w:val="22"/>
      <w:szCs w:val="18"/>
    </w:rPr>
  </w:style>
  <w:style w:type="character" w:styleId="IntenseEmphasis">
    <w:name w:val="Intense Emphasis"/>
    <w:aliases w:val="ص2. روایت مسئله. تحلیل"/>
    <w:uiPriority w:val="21"/>
    <w:qFormat/>
    <w:rsid w:val="00F365FC"/>
  </w:style>
  <w:style w:type="character" w:styleId="SubtleReference">
    <w:name w:val="Subtle Reference"/>
    <w:uiPriority w:val="31"/>
    <w:qFormat/>
    <w:rsid w:val="00505010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505010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5050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50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89"/>
  </w:style>
  <w:style w:type="paragraph" w:styleId="Footer">
    <w:name w:val="footer"/>
    <w:basedOn w:val="Normal"/>
    <w:link w:val="Foot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89"/>
  </w:style>
  <w:style w:type="paragraph" w:styleId="ListParagraph">
    <w:name w:val="List Paragraph"/>
    <w:basedOn w:val="Normal"/>
    <w:uiPriority w:val="34"/>
    <w:qFormat/>
    <w:rsid w:val="000F7B2B"/>
    <w:pPr>
      <w:spacing w:line="336" w:lineRule="auto"/>
      <w:ind w:left="720" w:firstLine="567"/>
      <w:contextualSpacing/>
    </w:pPr>
    <w:rPr>
      <w:rFonts w:ascii="Times New Roman" w:eastAsia="Times New Roman" w:hAnsi="Times New Roman" w:cs="Lotus"/>
      <w:sz w:val="24"/>
      <w:szCs w:val="28"/>
    </w:rPr>
  </w:style>
  <w:style w:type="table" w:styleId="TableGrid">
    <w:name w:val="Table Grid"/>
    <w:basedOn w:val="TableNormal"/>
    <w:uiPriority w:val="39"/>
    <w:rsid w:val="002D24E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336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54"/>
    <w:rPr>
      <w:rFonts w:ascii="Segoe UI" w:hAnsi="Segoe UI" w:cs="Segoe UI"/>
      <w:sz w:val="18"/>
      <w:szCs w:val="1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hare\0000&#1587;&#1575;&#1604;%201401\02&#1583;&#1585;%20&#1583;&#1587;&#1578;%20&#1575;&#1602;&#1583;&#1575;&#1605;\01&#1575;&#1588;&#1603;&#1575;&#1604;%20&#1606;&#1592;&#1575;&#1585;&#1578;&#1610;\&#1587;&#1740;&#1605;&#1575;%20&#1606;&#1592;&#1575;&#1585;&#1578;%208.04.1401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ntegra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3BEFA-9206-400B-912A-E75D2BFDD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سیما نظارت 8.04.1401</Template>
  <TotalTime>490</TotalTime>
  <Pages>1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Najmeh Shafiei</dc:creator>
  <cp:keywords/>
  <dc:description/>
  <cp:lastModifiedBy>محمد حسین ملازم الحسینی</cp:lastModifiedBy>
  <cp:revision>149</cp:revision>
  <cp:lastPrinted>2021-08-06T17:08:00Z</cp:lastPrinted>
  <dcterms:created xsi:type="dcterms:W3CDTF">2022-06-29T11:33:00Z</dcterms:created>
  <dcterms:modified xsi:type="dcterms:W3CDTF">2024-03-03T06:32:00Z</dcterms:modified>
</cp:coreProperties>
</file>